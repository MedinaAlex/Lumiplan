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554716" w14:textId="77777777" w:rsidR="00245AA0" w:rsidRPr="00584F8E" w:rsidRDefault="00245AA0" w:rsidP="00E20709">
      <w:pPr>
        <w:rPr>
          <w:rStyle w:val="Accentuation"/>
        </w:rPr>
      </w:pPr>
      <w:bookmarkStart w:id="0" w:name="_Toc305576646"/>
      <w:bookmarkStart w:id="1" w:name="_Ref318387771"/>
    </w:p>
    <w:p w14:paraId="1094C839" w14:textId="53F78C08" w:rsidR="00F41AA4" w:rsidRDefault="00F225FE" w:rsidP="00E67CC1">
      <w:pPr>
        <w:pStyle w:val="Doc-Soustitre"/>
        <w:spacing w:before="2160"/>
      </w:pPr>
      <w:r>
        <w:t xml:space="preserve">Serveur SIV </w:t>
      </w:r>
      <w:r w:rsidR="00BB324D">
        <w:t>–</w:t>
      </w:r>
      <w:r w:rsidR="00953F41">
        <w:t xml:space="preserve"> </w:t>
      </w:r>
      <w:bookmarkStart w:id="2" w:name="project"/>
      <w:r w:rsidR="00DC6A36">
        <w:t>KEOLI</w:t>
      </w:r>
      <w:r w:rsidR="00912C84">
        <w:t>36</w:t>
      </w:r>
      <w:r>
        <w:t>P1T</w:t>
      </w:r>
      <w:bookmarkEnd w:id="2"/>
    </w:p>
    <w:p w14:paraId="36D1F325" w14:textId="734C78EB" w:rsidR="00F41AA4" w:rsidRPr="0009596B" w:rsidRDefault="0039351A" w:rsidP="00912C84">
      <w:pPr>
        <w:pStyle w:val="Doc-Titre"/>
        <w:ind w:left="1248"/>
      </w:pPr>
      <w:bookmarkStart w:id="3" w:name="title"/>
      <w:r>
        <w:t xml:space="preserve">Cahier de </w:t>
      </w:r>
      <w:r w:rsidR="00A6734A">
        <w:t xml:space="preserve">Recette </w:t>
      </w:r>
      <w:bookmarkEnd w:id="3"/>
      <w:r w:rsidR="00195013">
        <w:t>site</w:t>
      </w:r>
    </w:p>
    <w:p w14:paraId="2F69B460" w14:textId="77777777" w:rsidR="005A3612" w:rsidRDefault="00EC1C24" w:rsidP="005A3612">
      <w:pPr>
        <w:pStyle w:val="Imagecouv"/>
      </w:pPr>
      <w:r>
        <w:drawing>
          <wp:inline distT="0" distB="0" distL="0" distR="0" wp14:anchorId="22264578" wp14:editId="3143CED5">
            <wp:extent cx="6473728" cy="1459101"/>
            <wp:effectExtent l="0" t="0" r="381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037" cy="1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89DD" w14:textId="77777777" w:rsidR="007843E9" w:rsidRDefault="007843E9" w:rsidP="008E480C">
      <w:pPr>
        <w:pStyle w:val="Doc-Information"/>
      </w:pPr>
      <w:r>
        <w:t>Lumiplan</w:t>
      </w:r>
      <w:r w:rsidR="00E67CC1">
        <w:t xml:space="preserve"> TRANSPORT – BE LOGICIEL</w:t>
      </w:r>
      <w:r w:rsidR="00FB474B">
        <w:t xml:space="preserve"> </w:t>
      </w:r>
    </w:p>
    <w:p w14:paraId="0B6AA59A" w14:textId="77777777" w:rsidR="001329EC" w:rsidRDefault="00A6734A" w:rsidP="003F09C7">
      <w:pPr>
        <w:pStyle w:val="Doc-Information"/>
      </w:pPr>
      <w:r>
        <w:t>Cahier de recette</w:t>
      </w:r>
    </w:p>
    <w:p w14:paraId="155FAEE8" w14:textId="0D294103" w:rsidR="00167412" w:rsidRDefault="00584F8E" w:rsidP="003F09C7">
      <w:pPr>
        <w:pStyle w:val="Doc-Information"/>
      </w:pPr>
      <w:bookmarkStart w:id="4" w:name="reference"/>
      <w:r>
        <w:t>U_</w:t>
      </w:r>
      <w:r w:rsidR="00DC6A36">
        <w:t>KEOLI36</w:t>
      </w:r>
      <w:r w:rsidR="00CA3852">
        <w:t>P1T_</w:t>
      </w:r>
      <w:r w:rsidR="00195013">
        <w:t>001915</w:t>
      </w:r>
      <w:r w:rsidR="00CA3852">
        <w:t>_</w:t>
      </w:r>
      <w:r w:rsidR="000033A1">
        <w:t>11</w:t>
      </w:r>
      <w:r w:rsidR="00CA3852">
        <w:t>_</w:t>
      </w:r>
      <w:r w:rsidR="00DC6A36">
        <w:t>RECETTE USINE</w:t>
      </w:r>
      <w:r w:rsidR="00912C84">
        <w:t xml:space="preserve"> SIV</w:t>
      </w:r>
      <w:bookmarkEnd w:id="4"/>
    </w:p>
    <w:p w14:paraId="12C5C955" w14:textId="77777777" w:rsidR="00F41AA4" w:rsidRDefault="00C617C3" w:rsidP="003F09C7">
      <w:pPr>
        <w:sectPr w:rsidR="00F41AA4" w:rsidSect="00E67CC1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0" w:right="0" w:bottom="0" w:left="0" w:header="284" w:footer="227" w:gutter="0"/>
          <w:pgNumType w:start="0"/>
          <w:cols w:sep="1" w:space="709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11628ABD" wp14:editId="0C712179">
                <wp:simplePos x="0" y="0"/>
                <wp:positionH relativeFrom="page">
                  <wp:posOffset>2428875</wp:posOffset>
                </wp:positionH>
                <wp:positionV relativeFrom="page">
                  <wp:posOffset>9984740</wp:posOffset>
                </wp:positionV>
                <wp:extent cx="2845435" cy="475615"/>
                <wp:effectExtent l="0" t="0" r="0" b="635"/>
                <wp:wrapNone/>
                <wp:docPr id="33" name="Zone de text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45435" cy="475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36E5D" w14:textId="77777777" w:rsidR="00393EFC" w:rsidRPr="00BB324D" w:rsidRDefault="00393EFC" w:rsidP="00BB324D">
                            <w:pPr>
                              <w:pStyle w:val="Coordonnes"/>
                              <w:spacing w:after="0"/>
                              <w:jc w:val="right"/>
                              <w:rPr>
                                <w:sz w:val="16"/>
                              </w:rPr>
                            </w:pPr>
                            <w:r w:rsidRPr="00BB324D">
                              <w:rPr>
                                <w:sz w:val="16"/>
                              </w:rPr>
                              <w:t>Ce document est la propriété de LUMIPLAN.</w:t>
                            </w:r>
                          </w:p>
                          <w:p w14:paraId="364DA88C" w14:textId="77777777" w:rsidR="00393EFC" w:rsidRPr="00BB324D" w:rsidRDefault="00393EFC" w:rsidP="00BB324D">
                            <w:pPr>
                              <w:pStyle w:val="Coordonnes"/>
                              <w:spacing w:after="0"/>
                              <w:jc w:val="right"/>
                              <w:rPr>
                                <w:sz w:val="16"/>
                              </w:rPr>
                            </w:pPr>
                            <w:r w:rsidRPr="00BB324D">
                              <w:rPr>
                                <w:sz w:val="16"/>
                              </w:rPr>
                              <w:t>Il doit être considéré comme confidentiel et ne peut être communiqué à un tiers sans autorisation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28ABD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left:0;text-align:left;margin-left:191.25pt;margin-top:786.2pt;width:224.05pt;height:37.4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" filled="f" stroked="f" strokeweight=".5pt">
                <v:path arrowok="t"/>
                <v:textbox>
                  <w:txbxContent>
                    <w:p w14:paraId="3C236E5D" w14:textId="77777777" w:rsidR="00393EFC" w:rsidRPr="00BB324D" w:rsidRDefault="00393EFC" w:rsidP="00BB324D">
                      <w:pPr>
                        <w:pStyle w:val="Coordonnes"/>
                        <w:spacing w:after="0"/>
                        <w:jc w:val="right"/>
                        <w:rPr>
                          <w:sz w:val="16"/>
                        </w:rPr>
                      </w:pPr>
                      <w:r w:rsidRPr="00BB324D">
                        <w:rPr>
                          <w:sz w:val="16"/>
                        </w:rPr>
                        <w:t>Ce document est la propriété de LUMIPLAN.</w:t>
                      </w:r>
                    </w:p>
                    <w:p w14:paraId="364DA88C" w14:textId="77777777" w:rsidR="00393EFC" w:rsidRPr="00BB324D" w:rsidRDefault="00393EFC" w:rsidP="00BB324D">
                      <w:pPr>
                        <w:pStyle w:val="Coordonnes"/>
                        <w:spacing w:after="0"/>
                        <w:jc w:val="right"/>
                        <w:rPr>
                          <w:sz w:val="16"/>
                        </w:rPr>
                      </w:pPr>
                      <w:r w:rsidRPr="00BB324D">
                        <w:rPr>
                          <w:sz w:val="16"/>
                        </w:rPr>
                        <w:t>Il doit être considéré comme confidentiel et ne peut être communiqué à un tiers sans autorisation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6B1DC3E5" wp14:editId="6FF11715">
                <wp:simplePos x="0" y="0"/>
                <wp:positionH relativeFrom="page">
                  <wp:posOffset>187325</wp:posOffset>
                </wp:positionH>
                <wp:positionV relativeFrom="page">
                  <wp:posOffset>9934575</wp:posOffset>
                </wp:positionV>
                <wp:extent cx="2115820" cy="652780"/>
                <wp:effectExtent l="0" t="0" r="0" b="0"/>
                <wp:wrapNone/>
                <wp:docPr id="17" name="Zone de text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1582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1BB2D" w14:textId="77777777" w:rsidR="00393EFC" w:rsidRPr="003F09C7" w:rsidRDefault="00393EFC" w:rsidP="00BB324D">
                            <w:pPr>
                              <w:pStyle w:val="Coordonnes"/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LUMIPLAN</w:t>
                            </w:r>
                          </w:p>
                          <w:p w14:paraId="1C767B47" w14:textId="77777777" w:rsidR="00393EFC" w:rsidRPr="00D573E7" w:rsidRDefault="00393EFC" w:rsidP="00BB324D">
                            <w:pPr>
                              <w:pStyle w:val="Coordonnes"/>
                              <w:spacing w:after="0"/>
                            </w:pPr>
                            <w:r>
                              <w:t>Impasse Augustin Fresnel</w:t>
                            </w:r>
                          </w:p>
                          <w:p w14:paraId="086402AD" w14:textId="77777777" w:rsidR="00393EFC" w:rsidRPr="00D573E7" w:rsidRDefault="00393EFC" w:rsidP="00BB324D">
                            <w:pPr>
                              <w:pStyle w:val="Coordonnes"/>
                              <w:spacing w:after="0"/>
                            </w:pPr>
                            <w:r>
                              <w:t>44815 SAINT-HERBLAIN Cedex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DC3E5" id="_x0000_s1027" type="#_x0000_t202" style="position:absolute;left:0;text-align:left;margin-left:14.75pt;margin-top:782.25pt;width:166.6pt;height:51.4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" filled="f" stroked="f" strokeweight=".5pt">
                <v:path arrowok="t"/>
                <v:textbox>
                  <w:txbxContent>
                    <w:p w14:paraId="4B01BB2D" w14:textId="77777777" w:rsidR="00393EFC" w:rsidRPr="003F09C7" w:rsidRDefault="00393EFC" w:rsidP="00BB324D">
                      <w:pPr>
                        <w:pStyle w:val="Coordonnes"/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LUMIPLAN</w:t>
                      </w:r>
                    </w:p>
                    <w:p w14:paraId="1C767B47" w14:textId="77777777" w:rsidR="00393EFC" w:rsidRPr="00D573E7" w:rsidRDefault="00393EFC" w:rsidP="00BB324D">
                      <w:pPr>
                        <w:pStyle w:val="Coordonnes"/>
                        <w:spacing w:after="0"/>
                      </w:pPr>
                      <w:r>
                        <w:t>Impasse Augustin Fresnel</w:t>
                      </w:r>
                    </w:p>
                    <w:p w14:paraId="086402AD" w14:textId="77777777" w:rsidR="00393EFC" w:rsidRPr="00D573E7" w:rsidRDefault="00393EFC" w:rsidP="00BB324D">
                      <w:pPr>
                        <w:pStyle w:val="Coordonnes"/>
                        <w:spacing w:after="0"/>
                      </w:pPr>
                      <w:r>
                        <w:t>44815 SAINT-HERBLAIN Cedex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48C98D8E" w14:textId="77777777" w:rsidR="00E67CC1" w:rsidRDefault="00BB324D" w:rsidP="00BB324D">
      <w:pPr>
        <w:pStyle w:val="Doc-Information"/>
        <w:ind w:left="0"/>
      </w:pPr>
      <w:r>
        <w:lastRenderedPageBreak/>
        <w:t>Révisions</w:t>
      </w:r>
    </w:p>
    <w:tbl>
      <w:tblPr>
        <w:tblStyle w:val="Lumiplanstandard"/>
        <w:tblW w:w="10111" w:type="dxa"/>
        <w:tblInd w:w="95" w:type="dxa"/>
        <w:tblLook w:val="0420" w:firstRow="1" w:lastRow="0" w:firstColumn="0" w:lastColumn="0" w:noHBand="0" w:noVBand="1"/>
      </w:tblPr>
      <w:tblGrid>
        <w:gridCol w:w="1210"/>
        <w:gridCol w:w="1030"/>
        <w:gridCol w:w="1311"/>
        <w:gridCol w:w="6560"/>
      </w:tblGrid>
      <w:tr w:rsidR="00BB324D" w:rsidRPr="00BB324D" w14:paraId="69ECD907" w14:textId="77777777" w:rsidTr="00912C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tcW w:w="1210" w:type="dxa"/>
            <w:vAlign w:val="center"/>
          </w:tcPr>
          <w:p w14:paraId="77486BF5" w14:textId="77777777" w:rsidR="00BB324D" w:rsidRPr="00BB324D" w:rsidRDefault="00BB324D" w:rsidP="00BB324D">
            <w:pPr>
              <w:pStyle w:val="DosInformation"/>
              <w:jc w:val="left"/>
              <w:rPr>
                <w:smallCaps/>
              </w:rPr>
            </w:pPr>
            <w:r w:rsidRPr="00BB324D">
              <w:rPr>
                <w:smallCaps/>
              </w:rPr>
              <w:t>Version</w:t>
            </w:r>
          </w:p>
        </w:tc>
        <w:tc>
          <w:tcPr>
            <w:tcW w:w="1030" w:type="dxa"/>
            <w:vAlign w:val="center"/>
          </w:tcPr>
          <w:p w14:paraId="30627B02" w14:textId="77777777" w:rsidR="00BB324D" w:rsidRPr="00BB324D" w:rsidRDefault="00BB324D" w:rsidP="00BB324D">
            <w:pPr>
              <w:pStyle w:val="DosInformation"/>
              <w:jc w:val="left"/>
              <w:rPr>
                <w:smallCaps/>
              </w:rPr>
            </w:pPr>
            <w:r w:rsidRPr="00BB324D">
              <w:rPr>
                <w:smallCaps/>
              </w:rPr>
              <w:t>Pages</w:t>
            </w:r>
          </w:p>
        </w:tc>
        <w:tc>
          <w:tcPr>
            <w:tcW w:w="1311" w:type="dxa"/>
            <w:vAlign w:val="center"/>
          </w:tcPr>
          <w:p w14:paraId="4D15CFDF" w14:textId="77777777" w:rsidR="00BB324D" w:rsidRPr="00BB324D" w:rsidRDefault="00BB324D" w:rsidP="00BB324D">
            <w:pPr>
              <w:pStyle w:val="DosInformation"/>
              <w:jc w:val="left"/>
              <w:rPr>
                <w:smallCaps/>
              </w:rPr>
            </w:pPr>
            <w:r w:rsidRPr="00BB324D">
              <w:rPr>
                <w:smallCaps/>
              </w:rPr>
              <w:t>Chapitre</w:t>
            </w:r>
          </w:p>
        </w:tc>
        <w:tc>
          <w:tcPr>
            <w:tcW w:w="6560" w:type="dxa"/>
            <w:vAlign w:val="center"/>
          </w:tcPr>
          <w:p w14:paraId="58D4772D" w14:textId="77777777" w:rsidR="00BB324D" w:rsidRPr="00BB324D" w:rsidRDefault="00BB324D" w:rsidP="00BB324D">
            <w:pPr>
              <w:pStyle w:val="DosInformation"/>
              <w:jc w:val="left"/>
              <w:rPr>
                <w:smallCaps/>
              </w:rPr>
            </w:pPr>
            <w:r w:rsidRPr="00BB324D">
              <w:rPr>
                <w:smallCaps/>
              </w:rPr>
              <w:t>Objet de la révision</w:t>
            </w:r>
          </w:p>
        </w:tc>
      </w:tr>
      <w:tr w:rsidR="00BB324D" w14:paraId="2280DAE3" w14:textId="77777777" w:rsidTr="00912C84">
        <w:tc>
          <w:tcPr>
            <w:tcW w:w="1210" w:type="dxa"/>
            <w:vAlign w:val="center"/>
          </w:tcPr>
          <w:p w14:paraId="3E4EE006" w14:textId="77777777" w:rsidR="00BB324D" w:rsidRDefault="00953F41" w:rsidP="0009596B">
            <w:pPr>
              <w:pStyle w:val="DosInformation"/>
              <w:jc w:val="center"/>
            </w:pPr>
            <w:r>
              <w:t>1.0</w:t>
            </w:r>
          </w:p>
        </w:tc>
        <w:tc>
          <w:tcPr>
            <w:tcW w:w="1030" w:type="dxa"/>
            <w:vAlign w:val="center"/>
          </w:tcPr>
          <w:p w14:paraId="72F51108" w14:textId="77777777" w:rsidR="00BB324D" w:rsidRDefault="00C617C3" w:rsidP="003568C6">
            <w:pPr>
              <w:pStyle w:val="DosInformation"/>
              <w:jc w:val="center"/>
            </w:pPr>
            <w:r>
              <w:t>Toutes</w:t>
            </w:r>
          </w:p>
        </w:tc>
        <w:tc>
          <w:tcPr>
            <w:tcW w:w="1311" w:type="dxa"/>
            <w:vAlign w:val="center"/>
          </w:tcPr>
          <w:p w14:paraId="3E9B4B5B" w14:textId="77777777" w:rsidR="00BB324D" w:rsidRDefault="00387409" w:rsidP="0009596B">
            <w:pPr>
              <w:pStyle w:val="DosInformation"/>
              <w:jc w:val="center"/>
            </w:pPr>
            <w:r>
              <w:t>-</w:t>
            </w:r>
          </w:p>
        </w:tc>
        <w:tc>
          <w:tcPr>
            <w:tcW w:w="6560" w:type="dxa"/>
            <w:vAlign w:val="center"/>
          </w:tcPr>
          <w:p w14:paraId="66A6A7D1" w14:textId="77777777" w:rsidR="00BB324D" w:rsidRDefault="00953F41" w:rsidP="00BB324D">
            <w:pPr>
              <w:pStyle w:val="DosInformation"/>
              <w:jc w:val="left"/>
            </w:pPr>
            <w:r>
              <w:t>Création</w:t>
            </w:r>
          </w:p>
        </w:tc>
      </w:tr>
      <w:tr w:rsidR="00CC2323" w14:paraId="6BDB6AE1" w14:textId="77777777" w:rsidTr="00912C84">
        <w:tc>
          <w:tcPr>
            <w:tcW w:w="1210" w:type="dxa"/>
            <w:vAlign w:val="center"/>
          </w:tcPr>
          <w:p w14:paraId="0A2FF26E" w14:textId="238C9367" w:rsidR="00CC2323" w:rsidRDefault="004A1BD0" w:rsidP="00163057">
            <w:pPr>
              <w:pStyle w:val="DosInformation"/>
              <w:jc w:val="center"/>
            </w:pPr>
            <w:r>
              <w:t>1.1</w:t>
            </w:r>
          </w:p>
        </w:tc>
        <w:tc>
          <w:tcPr>
            <w:tcW w:w="1030" w:type="dxa"/>
            <w:vAlign w:val="center"/>
          </w:tcPr>
          <w:p w14:paraId="6C742726" w14:textId="62FF88FE" w:rsidR="00CC2323" w:rsidRDefault="004A1BD0" w:rsidP="00163057">
            <w:pPr>
              <w:pStyle w:val="DosInformation"/>
              <w:jc w:val="center"/>
            </w:pPr>
            <w:r>
              <w:t>Toutes</w:t>
            </w:r>
          </w:p>
        </w:tc>
        <w:tc>
          <w:tcPr>
            <w:tcW w:w="1311" w:type="dxa"/>
            <w:vAlign w:val="center"/>
          </w:tcPr>
          <w:p w14:paraId="3F0ECEB0" w14:textId="0037696B" w:rsidR="00CC2323" w:rsidRDefault="004A1BD0" w:rsidP="00163057">
            <w:pPr>
              <w:pStyle w:val="DosInformation"/>
              <w:jc w:val="center"/>
            </w:pPr>
            <w:r>
              <w:t>-</w:t>
            </w:r>
          </w:p>
        </w:tc>
        <w:tc>
          <w:tcPr>
            <w:tcW w:w="6560" w:type="dxa"/>
            <w:vAlign w:val="center"/>
          </w:tcPr>
          <w:p w14:paraId="361C043D" w14:textId="06A0F8C4" w:rsidR="00CC2323" w:rsidRDefault="004A1BD0" w:rsidP="00BB324D">
            <w:pPr>
              <w:pStyle w:val="DosInformation"/>
              <w:jc w:val="left"/>
            </w:pPr>
            <w:r>
              <w:t xml:space="preserve">Modification de SAE en SIVIK. Modification du nom du fichier d’import Neptune. </w:t>
            </w:r>
          </w:p>
        </w:tc>
      </w:tr>
      <w:tr w:rsidR="00CC2323" w14:paraId="0095FB1A" w14:textId="77777777" w:rsidTr="00912C84">
        <w:tc>
          <w:tcPr>
            <w:tcW w:w="1210" w:type="dxa"/>
            <w:vAlign w:val="center"/>
          </w:tcPr>
          <w:p w14:paraId="5BA027F5" w14:textId="77777777" w:rsidR="00CC2323" w:rsidRDefault="00CC2323" w:rsidP="00BB324D">
            <w:pPr>
              <w:pStyle w:val="DosInformation"/>
              <w:jc w:val="left"/>
            </w:pPr>
          </w:p>
        </w:tc>
        <w:tc>
          <w:tcPr>
            <w:tcW w:w="1030" w:type="dxa"/>
            <w:vAlign w:val="center"/>
          </w:tcPr>
          <w:p w14:paraId="2A29C356" w14:textId="77777777" w:rsidR="00CC2323" w:rsidRDefault="00CC2323" w:rsidP="00BB324D">
            <w:pPr>
              <w:pStyle w:val="DosInformation"/>
              <w:jc w:val="left"/>
            </w:pPr>
          </w:p>
        </w:tc>
        <w:tc>
          <w:tcPr>
            <w:tcW w:w="1311" w:type="dxa"/>
            <w:vAlign w:val="center"/>
          </w:tcPr>
          <w:p w14:paraId="1F379236" w14:textId="77777777" w:rsidR="00CC2323" w:rsidRDefault="00CC2323" w:rsidP="00BB324D">
            <w:pPr>
              <w:pStyle w:val="DosInformation"/>
              <w:jc w:val="left"/>
            </w:pPr>
          </w:p>
        </w:tc>
        <w:tc>
          <w:tcPr>
            <w:tcW w:w="6560" w:type="dxa"/>
            <w:vAlign w:val="center"/>
          </w:tcPr>
          <w:p w14:paraId="31F0DE89" w14:textId="77777777" w:rsidR="00CC2323" w:rsidRDefault="00CC2323" w:rsidP="00BB324D">
            <w:pPr>
              <w:pStyle w:val="DosInformation"/>
              <w:jc w:val="left"/>
            </w:pPr>
          </w:p>
        </w:tc>
      </w:tr>
    </w:tbl>
    <w:p w14:paraId="14CEB2F2" w14:textId="77777777" w:rsidR="00BB324D" w:rsidRDefault="00BB324D" w:rsidP="003F09C7"/>
    <w:p w14:paraId="58B39E9E" w14:textId="77777777" w:rsidR="003F09C7" w:rsidRPr="00BB324D" w:rsidRDefault="003F09C7" w:rsidP="003F09C7"/>
    <w:p w14:paraId="7DD8FB48" w14:textId="77777777" w:rsidR="00BB324D" w:rsidRDefault="00BB324D" w:rsidP="00BB324D">
      <w:pPr>
        <w:pStyle w:val="Doc-Information"/>
        <w:ind w:left="0"/>
      </w:pPr>
      <w:r>
        <w:t>Validation</w:t>
      </w:r>
    </w:p>
    <w:tbl>
      <w:tblPr>
        <w:tblStyle w:val="Lumiplanstandard"/>
        <w:tblW w:w="10101" w:type="dxa"/>
        <w:tblInd w:w="105" w:type="dxa"/>
        <w:tblLook w:val="0420" w:firstRow="1" w:lastRow="0" w:firstColumn="0" w:lastColumn="0" w:noHBand="0" w:noVBand="1"/>
      </w:tblPr>
      <w:tblGrid>
        <w:gridCol w:w="1167"/>
        <w:gridCol w:w="2614"/>
        <w:gridCol w:w="2071"/>
        <w:gridCol w:w="2167"/>
        <w:gridCol w:w="2082"/>
      </w:tblGrid>
      <w:tr w:rsidR="0073729B" w:rsidRPr="00BB324D" w14:paraId="5D5AA19D" w14:textId="77777777" w:rsidTr="004A1B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67" w:type="dxa"/>
            <w:vAlign w:val="center"/>
          </w:tcPr>
          <w:p w14:paraId="082D06A0" w14:textId="77777777" w:rsidR="00BB324D" w:rsidRPr="00BB324D" w:rsidRDefault="00BB324D" w:rsidP="00BB324D">
            <w:pPr>
              <w:pStyle w:val="DosInformation"/>
              <w:jc w:val="center"/>
              <w:rPr>
                <w:smallCaps/>
              </w:rPr>
            </w:pPr>
            <w:r w:rsidRPr="00BB324D">
              <w:rPr>
                <w:smallCaps/>
              </w:rPr>
              <w:t>Version</w:t>
            </w:r>
          </w:p>
        </w:tc>
        <w:tc>
          <w:tcPr>
            <w:tcW w:w="2614" w:type="dxa"/>
            <w:vAlign w:val="center"/>
          </w:tcPr>
          <w:p w14:paraId="4263D934" w14:textId="77777777" w:rsidR="00BB324D" w:rsidRPr="00BB324D" w:rsidRDefault="00BB324D" w:rsidP="00BB324D">
            <w:pPr>
              <w:pStyle w:val="DosInformation"/>
              <w:jc w:val="center"/>
              <w:rPr>
                <w:smallCaps/>
              </w:rPr>
            </w:pPr>
            <w:r>
              <w:rPr>
                <w:smallCaps/>
              </w:rPr>
              <w:t>Date</w:t>
            </w:r>
          </w:p>
        </w:tc>
        <w:tc>
          <w:tcPr>
            <w:tcW w:w="2071" w:type="dxa"/>
            <w:vAlign w:val="center"/>
          </w:tcPr>
          <w:p w14:paraId="0B9078C2" w14:textId="77777777" w:rsidR="00BB324D" w:rsidRPr="00BB324D" w:rsidRDefault="00BB324D" w:rsidP="00BB324D">
            <w:pPr>
              <w:pStyle w:val="DosInformation"/>
              <w:jc w:val="center"/>
              <w:rPr>
                <w:smallCaps/>
              </w:rPr>
            </w:pPr>
            <w:r>
              <w:rPr>
                <w:smallCaps/>
              </w:rPr>
              <w:t>Rédaction</w:t>
            </w:r>
          </w:p>
        </w:tc>
        <w:tc>
          <w:tcPr>
            <w:tcW w:w="2167" w:type="dxa"/>
            <w:vAlign w:val="center"/>
          </w:tcPr>
          <w:p w14:paraId="40756E49" w14:textId="77777777" w:rsidR="00BB324D" w:rsidRPr="00BB324D" w:rsidRDefault="00BB324D" w:rsidP="00BB324D">
            <w:pPr>
              <w:pStyle w:val="DosInformation"/>
              <w:jc w:val="center"/>
              <w:rPr>
                <w:smallCaps/>
              </w:rPr>
            </w:pPr>
            <w:r>
              <w:rPr>
                <w:smallCaps/>
              </w:rPr>
              <w:t>Vérification</w:t>
            </w:r>
          </w:p>
        </w:tc>
        <w:tc>
          <w:tcPr>
            <w:tcW w:w="2082" w:type="dxa"/>
            <w:vAlign w:val="center"/>
          </w:tcPr>
          <w:p w14:paraId="7414CF1E" w14:textId="77777777" w:rsidR="00BB324D" w:rsidRPr="00BB324D" w:rsidRDefault="00BB324D" w:rsidP="00BB324D">
            <w:pPr>
              <w:pStyle w:val="DosInformation"/>
              <w:jc w:val="center"/>
              <w:rPr>
                <w:smallCaps/>
              </w:rPr>
            </w:pPr>
            <w:r>
              <w:rPr>
                <w:smallCaps/>
              </w:rPr>
              <w:t>Approbation</w:t>
            </w:r>
          </w:p>
        </w:tc>
      </w:tr>
      <w:tr w:rsidR="0073729B" w:rsidRPr="00BB324D" w14:paraId="430F4E1E" w14:textId="77777777" w:rsidTr="004A1BD0">
        <w:trPr>
          <w:trHeight w:val="921"/>
        </w:trPr>
        <w:tc>
          <w:tcPr>
            <w:tcW w:w="1167" w:type="dxa"/>
          </w:tcPr>
          <w:p w14:paraId="78F6FDA4" w14:textId="77777777" w:rsidR="00BB324D" w:rsidRPr="00BB324D" w:rsidRDefault="00953F41" w:rsidP="0009596B">
            <w:pPr>
              <w:pStyle w:val="DosSiteWeb"/>
              <w:spacing w:before="0"/>
              <w:jc w:val="center"/>
              <w:rPr>
                <w:b w:val="0"/>
              </w:rPr>
            </w:pPr>
            <w:r>
              <w:rPr>
                <w:b w:val="0"/>
              </w:rPr>
              <w:t>1.0</w:t>
            </w:r>
          </w:p>
        </w:tc>
        <w:tc>
          <w:tcPr>
            <w:tcW w:w="2614" w:type="dxa"/>
          </w:tcPr>
          <w:p w14:paraId="366D7537" w14:textId="6C81EA6D" w:rsidR="00BB324D" w:rsidRPr="00BB324D" w:rsidRDefault="00195013" w:rsidP="00912C84">
            <w:pPr>
              <w:pStyle w:val="DosSiteWeb"/>
              <w:jc w:val="center"/>
              <w:rPr>
                <w:b w:val="0"/>
              </w:rPr>
            </w:pPr>
            <w:r>
              <w:rPr>
                <w:b w:val="0"/>
              </w:rPr>
              <w:t>26/10/2015</w:t>
            </w:r>
          </w:p>
        </w:tc>
        <w:tc>
          <w:tcPr>
            <w:tcW w:w="2071" w:type="dxa"/>
          </w:tcPr>
          <w:p w14:paraId="2036838B" w14:textId="77777777" w:rsidR="00BB324D" w:rsidRPr="00BB324D" w:rsidRDefault="00A33C8D" w:rsidP="0009596B">
            <w:pPr>
              <w:pStyle w:val="DosSiteWeb"/>
              <w:jc w:val="center"/>
              <w:rPr>
                <w:b w:val="0"/>
              </w:rPr>
            </w:pPr>
            <w:r>
              <w:rPr>
                <w:b w:val="0"/>
              </w:rPr>
              <w:t>C. SALOTTI</w:t>
            </w:r>
          </w:p>
        </w:tc>
        <w:tc>
          <w:tcPr>
            <w:tcW w:w="2167" w:type="dxa"/>
          </w:tcPr>
          <w:p w14:paraId="666126B0" w14:textId="77777777" w:rsidR="00BB324D" w:rsidRPr="00BB324D" w:rsidRDefault="00A33C8D" w:rsidP="00A33C8D">
            <w:pPr>
              <w:pStyle w:val="DosSiteWeb"/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D17418">
              <w:rPr>
                <w:b w:val="0"/>
              </w:rPr>
              <w:t xml:space="preserve">. </w:t>
            </w:r>
            <w:r>
              <w:rPr>
                <w:b w:val="0"/>
              </w:rPr>
              <w:t>CASTEL</w:t>
            </w:r>
          </w:p>
        </w:tc>
        <w:tc>
          <w:tcPr>
            <w:tcW w:w="2082" w:type="dxa"/>
          </w:tcPr>
          <w:p w14:paraId="38161ACF" w14:textId="20EFF761" w:rsidR="00BB324D" w:rsidRPr="00BB324D" w:rsidRDefault="00912C84" w:rsidP="0009596B">
            <w:pPr>
              <w:pStyle w:val="DosSiteWeb"/>
              <w:jc w:val="center"/>
              <w:rPr>
                <w:b w:val="0"/>
              </w:rPr>
            </w:pPr>
            <w:r>
              <w:rPr>
                <w:b w:val="0"/>
              </w:rPr>
              <w:t>F. MALINGE</w:t>
            </w:r>
          </w:p>
        </w:tc>
      </w:tr>
      <w:tr w:rsidR="004A1BD0" w:rsidRPr="00BB324D" w14:paraId="7C0B8E94" w14:textId="77777777" w:rsidTr="004A1BD0">
        <w:trPr>
          <w:trHeight w:val="921"/>
        </w:trPr>
        <w:tc>
          <w:tcPr>
            <w:tcW w:w="1167" w:type="dxa"/>
          </w:tcPr>
          <w:p w14:paraId="72081AD1" w14:textId="6874340B" w:rsidR="004A1BD0" w:rsidRDefault="004A1BD0" w:rsidP="004A1BD0">
            <w:pPr>
              <w:pStyle w:val="DosSiteWeb"/>
              <w:spacing w:before="0"/>
              <w:jc w:val="center"/>
              <w:rPr>
                <w:b w:val="0"/>
              </w:rPr>
            </w:pPr>
            <w:r>
              <w:rPr>
                <w:b w:val="0"/>
              </w:rPr>
              <w:t>1.1</w:t>
            </w:r>
          </w:p>
        </w:tc>
        <w:tc>
          <w:tcPr>
            <w:tcW w:w="2614" w:type="dxa"/>
          </w:tcPr>
          <w:p w14:paraId="3BF9AC27" w14:textId="4CFD76B7" w:rsidR="004A1BD0" w:rsidRDefault="004A1BD0" w:rsidP="004A1BD0">
            <w:pPr>
              <w:pStyle w:val="DosSiteWeb"/>
              <w:jc w:val="center"/>
              <w:rPr>
                <w:b w:val="0"/>
              </w:rPr>
            </w:pPr>
            <w:r>
              <w:rPr>
                <w:b w:val="0"/>
              </w:rPr>
              <w:t>08/12/2015</w:t>
            </w:r>
          </w:p>
        </w:tc>
        <w:tc>
          <w:tcPr>
            <w:tcW w:w="2071" w:type="dxa"/>
          </w:tcPr>
          <w:p w14:paraId="744E211E" w14:textId="4DF3DD07" w:rsidR="004A1BD0" w:rsidRDefault="004A1BD0" w:rsidP="004A1BD0">
            <w:pPr>
              <w:pStyle w:val="DosSiteWeb"/>
              <w:jc w:val="center"/>
              <w:rPr>
                <w:b w:val="0"/>
              </w:rPr>
            </w:pPr>
            <w:r>
              <w:rPr>
                <w:b w:val="0"/>
              </w:rPr>
              <w:t>C. SALOTTI</w:t>
            </w:r>
          </w:p>
        </w:tc>
        <w:tc>
          <w:tcPr>
            <w:tcW w:w="2167" w:type="dxa"/>
          </w:tcPr>
          <w:p w14:paraId="74596AA4" w14:textId="1F733920" w:rsidR="004A1BD0" w:rsidRDefault="004A1BD0" w:rsidP="004A1BD0">
            <w:pPr>
              <w:pStyle w:val="DosSiteWeb"/>
              <w:jc w:val="center"/>
              <w:rPr>
                <w:b w:val="0"/>
              </w:rPr>
            </w:pPr>
            <w:r>
              <w:rPr>
                <w:b w:val="0"/>
              </w:rPr>
              <w:t>T. CASTEL</w:t>
            </w:r>
          </w:p>
        </w:tc>
        <w:tc>
          <w:tcPr>
            <w:tcW w:w="2082" w:type="dxa"/>
          </w:tcPr>
          <w:p w14:paraId="255D0167" w14:textId="22634377" w:rsidR="004A1BD0" w:rsidRDefault="004A1BD0" w:rsidP="004A1BD0">
            <w:pPr>
              <w:pStyle w:val="DosSiteWeb"/>
              <w:jc w:val="center"/>
              <w:rPr>
                <w:b w:val="0"/>
              </w:rPr>
            </w:pPr>
            <w:r>
              <w:rPr>
                <w:b w:val="0"/>
              </w:rPr>
              <w:t>F. MALINGE</w:t>
            </w:r>
          </w:p>
        </w:tc>
      </w:tr>
    </w:tbl>
    <w:p w14:paraId="3C4C30A7" w14:textId="77777777" w:rsidR="00FA39F2" w:rsidRDefault="00FA39F2" w:rsidP="00373819">
      <w:pPr>
        <w:pStyle w:val="SommaireTitre"/>
      </w:pPr>
      <w:r>
        <w:br w:type="page"/>
      </w:r>
    </w:p>
    <w:p w14:paraId="51F35321" w14:textId="77777777" w:rsidR="00A5493D" w:rsidRPr="00C55DC3" w:rsidRDefault="00A81205" w:rsidP="00373819">
      <w:pPr>
        <w:pStyle w:val="SommaireTitre"/>
      </w:pPr>
      <w:r w:rsidRPr="00C55DC3">
        <w:lastRenderedPageBreak/>
        <w:t xml:space="preserve">Sommaire </w:t>
      </w:r>
    </w:p>
    <w:p w14:paraId="161B8AF0" w14:textId="77777777" w:rsidR="00393EFC" w:rsidRDefault="004B6B63">
      <w:pPr>
        <w:pStyle w:val="TM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r>
        <w:rPr>
          <w:sz w:val="60"/>
          <w:szCs w:val="60"/>
        </w:rPr>
        <w:fldChar w:fldCharType="begin"/>
      </w:r>
      <w:r w:rsidR="00A5493D">
        <w:rPr>
          <w:sz w:val="60"/>
          <w:szCs w:val="60"/>
        </w:rPr>
        <w:instrText xml:space="preserve"> TOC \o "1-3" \h \z \u </w:instrText>
      </w:r>
      <w:r>
        <w:rPr>
          <w:sz w:val="60"/>
          <w:szCs w:val="60"/>
        </w:rPr>
        <w:fldChar w:fldCharType="separate"/>
      </w:r>
      <w:hyperlink w:anchor="_Toc437361029" w:history="1">
        <w:r w:rsidR="00393EFC" w:rsidRPr="001004D3">
          <w:rPr>
            <w:rStyle w:val="Lienhypertexte"/>
          </w:rPr>
          <w:t>1.</w:t>
        </w:r>
        <w:r w:rsidR="00393EFC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szCs w:val="22"/>
          </w:rPr>
          <w:tab/>
        </w:r>
        <w:r w:rsidR="00393EFC" w:rsidRPr="001004D3">
          <w:rPr>
            <w:rStyle w:val="Lienhypertexte"/>
          </w:rPr>
          <w:t>Introduction</w:t>
        </w:r>
        <w:r w:rsidR="00393EFC">
          <w:rPr>
            <w:webHidden/>
          </w:rPr>
          <w:tab/>
        </w:r>
        <w:r w:rsidR="00393EFC">
          <w:rPr>
            <w:webHidden/>
          </w:rPr>
          <w:fldChar w:fldCharType="begin"/>
        </w:r>
        <w:r w:rsidR="00393EFC">
          <w:rPr>
            <w:webHidden/>
          </w:rPr>
          <w:instrText xml:space="preserve"> PAGEREF _Toc437361029 \h </w:instrText>
        </w:r>
        <w:r w:rsidR="00393EFC">
          <w:rPr>
            <w:webHidden/>
          </w:rPr>
        </w:r>
        <w:r w:rsidR="00393EFC">
          <w:rPr>
            <w:webHidden/>
          </w:rPr>
          <w:fldChar w:fldCharType="separate"/>
        </w:r>
        <w:r w:rsidR="005B4EAA">
          <w:rPr>
            <w:webHidden/>
          </w:rPr>
          <w:t>4</w:t>
        </w:r>
        <w:r w:rsidR="00393EFC">
          <w:rPr>
            <w:webHidden/>
          </w:rPr>
          <w:fldChar w:fldCharType="end"/>
        </w:r>
      </w:hyperlink>
    </w:p>
    <w:p w14:paraId="39ADD80E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30" w:history="1">
        <w:r w:rsidRPr="001004D3">
          <w:rPr>
            <w:rStyle w:val="Lienhypertexte"/>
          </w:rPr>
          <w:t>1.1 Domaine d’application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D4653C5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31" w:history="1">
        <w:r w:rsidRPr="001004D3">
          <w:rPr>
            <w:rStyle w:val="Lienhypertexte"/>
          </w:rPr>
          <w:t>1.2 Responsabilités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E089FBB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32" w:history="1">
        <w:r w:rsidRPr="001004D3">
          <w:rPr>
            <w:rStyle w:val="Lienhypertexte"/>
          </w:rPr>
          <w:t>1.3 Documents applicables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BE4A9BD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33" w:history="1">
        <w:r w:rsidRPr="001004D3">
          <w:rPr>
            <w:rStyle w:val="Lienhypertexte"/>
          </w:rPr>
          <w:t>1.4 Documents de référence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E50AB92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34" w:history="1">
        <w:r w:rsidRPr="001004D3">
          <w:rPr>
            <w:rStyle w:val="Lienhypertexte"/>
          </w:rPr>
          <w:t>1.5 Glossaire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7D3002B" w14:textId="77777777" w:rsidR="00393EFC" w:rsidRDefault="00393EFC">
      <w:pPr>
        <w:pStyle w:val="TM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437361035" w:history="1">
        <w:r w:rsidRPr="001004D3">
          <w:rPr>
            <w:rStyle w:val="Lienhypertexte"/>
          </w:rPr>
          <w:t>2.</w:t>
        </w:r>
        <w:r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PROCES VERBAL DE RECETTE USINE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4BA3C79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39" w:history="1">
        <w:r w:rsidRPr="001004D3">
          <w:rPr>
            <w:rStyle w:val="Lienhypertexte"/>
          </w:rPr>
          <w:t>2.1 Critères de validation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7AED967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40" w:history="1">
        <w:r w:rsidRPr="001004D3">
          <w:rPr>
            <w:rStyle w:val="Lienhypertexte"/>
          </w:rPr>
          <w:t>2.2 Fiche de synthèse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9D73063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41" w:history="1">
        <w:r w:rsidRPr="001004D3">
          <w:rPr>
            <w:rStyle w:val="Lienhypertexte"/>
          </w:rPr>
          <w:t>2.3 Moyens de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F683C59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42" w:history="1">
        <w:r w:rsidRPr="001004D3">
          <w:rPr>
            <w:rStyle w:val="Lienhypertexte"/>
          </w:rPr>
          <w:t>2.3.1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Quais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CE0223C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43" w:history="1">
        <w:r w:rsidRPr="001004D3">
          <w:rPr>
            <w:rStyle w:val="Lienhypertexte"/>
          </w:rPr>
          <w:t>2.3.2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Temps d’attente théoriques et topologie du réseau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D8E3409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46" w:history="1">
        <w:r w:rsidRPr="001004D3">
          <w:rPr>
            <w:rStyle w:val="Lienhypertexte"/>
          </w:rPr>
          <w:t>2.3.3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Temps d’attente réels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36F07BF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48" w:history="1">
        <w:r w:rsidRPr="001004D3">
          <w:rPr>
            <w:rStyle w:val="Lienhypertexte"/>
          </w:rPr>
          <w:t>2.3.4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Message ligne et message général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589195C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49" w:history="1">
        <w:r w:rsidRPr="001004D3">
          <w:rPr>
            <w:rStyle w:val="Lienhypertexte"/>
          </w:rPr>
          <w:t>2.4 Fiches de test : MISE EN PLACE IHM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79E9258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50" w:history="1">
        <w:r w:rsidRPr="001004D3">
          <w:rPr>
            <w:rStyle w:val="Lienhypertexte"/>
          </w:rPr>
          <w:t>2.4.1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1 - Accès à l’IHM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9613574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51" w:history="1">
        <w:r w:rsidRPr="001004D3">
          <w:rPr>
            <w:rStyle w:val="Lienhypertexte"/>
          </w:rPr>
          <w:t>2.4.2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2 - Mise à jour de l’heure courante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14C63CE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52" w:history="1">
        <w:r w:rsidRPr="001004D3">
          <w:rPr>
            <w:rStyle w:val="Lienhypertexte"/>
          </w:rPr>
          <w:t>2.4.3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3 - Contrôle des bornes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A9DA650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53" w:history="1">
        <w:r w:rsidRPr="001004D3">
          <w:rPr>
            <w:rStyle w:val="Lienhypertexte"/>
          </w:rPr>
          <w:t>2.4.4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4 - Consultations des messages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D0201AF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54" w:history="1">
        <w:r w:rsidRPr="001004D3">
          <w:rPr>
            <w:rStyle w:val="Lienhypertexte"/>
          </w:rPr>
          <w:t>2.4.5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6 - Défauts des bornes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107805F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055" w:history="1">
        <w:r w:rsidRPr="001004D3">
          <w:rPr>
            <w:rStyle w:val="Lienhypertexte"/>
          </w:rPr>
          <w:t>2.5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1004D3">
          <w:rPr>
            <w:rStyle w:val="Lienhypertexte"/>
          </w:rPr>
          <w:t>Fiches de test : INTERFACE SIVIK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7D4A8A3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56" w:history="1">
        <w:r w:rsidRPr="001004D3">
          <w:rPr>
            <w:rStyle w:val="Lienhypertexte"/>
          </w:rPr>
          <w:t>2.5.1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7 - Import des données de quais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4562CD0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057" w:history="1">
        <w:r w:rsidRPr="001004D3">
          <w:rPr>
            <w:rStyle w:val="Lienhypertexte"/>
          </w:rPr>
          <w:t>2.5.2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8 - Import des données topologiques et théoriques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901F8DD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137" w:history="1">
        <w:r w:rsidRPr="001004D3">
          <w:rPr>
            <w:rStyle w:val="Lienhypertexte"/>
          </w:rPr>
          <w:t>2.5.3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9 - Gestion de requête check status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_Toc437361137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BB4ECD4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138" w:history="1">
        <w:r w:rsidRPr="001004D3">
          <w:rPr>
            <w:rStyle w:val="Lienhypertexte"/>
          </w:rPr>
          <w:t>2.5.4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10 - Réception des  temps d’attente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_Toc437361138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6EE8A35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139" w:history="1">
        <w:r w:rsidRPr="001004D3">
          <w:rPr>
            <w:rStyle w:val="Lienhypertexte"/>
          </w:rPr>
          <w:t>2.5.5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11 - Message de service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_Toc437361139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8390392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140" w:history="1">
        <w:r w:rsidRPr="001004D3">
          <w:rPr>
            <w:rStyle w:val="Lienhypertexte"/>
          </w:rPr>
          <w:t>2.5.6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12 - Réception des  messages généraux et ligne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_Toc437361140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6E4ADC97" w14:textId="77777777" w:rsidR="00393EFC" w:rsidRDefault="00393EFC">
      <w:pPr>
        <w:pStyle w:val="TM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37361141" w:history="1">
        <w:r w:rsidRPr="001004D3">
          <w:rPr>
            <w:rStyle w:val="Lienhypertexte"/>
          </w:rPr>
          <w:t>2.6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1004D3">
          <w:rPr>
            <w:rStyle w:val="Lienhypertexte"/>
          </w:rPr>
          <w:t>Fiches de test : Administration serveur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_Toc437361141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8FD83EB" w14:textId="77777777" w:rsidR="00393EFC" w:rsidRDefault="00393EF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37361208" w:history="1">
        <w:r w:rsidRPr="001004D3">
          <w:rPr>
            <w:rStyle w:val="Lienhypertexte"/>
          </w:rPr>
          <w:t>2.6.1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Pr="001004D3">
          <w:rPr>
            <w:rStyle w:val="Lienhypertexte"/>
          </w:rPr>
          <w:t>Fiche 13 - Administration du système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_Toc437361208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4EAA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709D08E8" w14:textId="570FADDB" w:rsidR="005C61FF" w:rsidRDefault="004B6B63" w:rsidP="00CA1E40">
      <w:pPr>
        <w:pStyle w:val="TM3"/>
        <w:sectPr w:rsidR="005C61FF" w:rsidSect="007046E9">
          <w:headerReference w:type="default" r:id="rId13"/>
          <w:headerReference w:type="first" r:id="rId14"/>
          <w:footerReference w:type="first" r:id="rId15"/>
          <w:pgSz w:w="11906" w:h="16838"/>
          <w:pgMar w:top="1361" w:right="1021" w:bottom="720" w:left="1247" w:header="420" w:footer="420" w:gutter="0"/>
          <w:pgNumType w:start="2"/>
          <w:cols w:sep="1" w:space="709"/>
          <w:titlePg/>
          <w:docGrid w:linePitch="360"/>
        </w:sectPr>
      </w:pPr>
      <w:r>
        <w:fldChar w:fldCharType="end"/>
      </w:r>
    </w:p>
    <w:p w14:paraId="536B90FC" w14:textId="77777777" w:rsidR="004F3D3A" w:rsidRPr="00DC783E" w:rsidRDefault="00BB324D" w:rsidP="00DC783E">
      <w:pPr>
        <w:pStyle w:val="Titre1"/>
      </w:pPr>
      <w:bookmarkStart w:id="5" w:name="_Toc437361029"/>
      <w:bookmarkEnd w:id="0"/>
      <w:bookmarkEnd w:id="1"/>
      <w:r w:rsidRPr="00DC783E">
        <w:lastRenderedPageBreak/>
        <w:t>Introduction</w:t>
      </w:r>
      <w:bookmarkEnd w:id="5"/>
    </w:p>
    <w:p w14:paraId="60A5F22E" w14:textId="77777777" w:rsidR="004F3D3A" w:rsidRPr="00DC783E" w:rsidRDefault="00BB324D" w:rsidP="00DC783E">
      <w:pPr>
        <w:pStyle w:val="Titre2"/>
      </w:pPr>
      <w:bookmarkStart w:id="6" w:name="_Toc437361030"/>
      <w:r w:rsidRPr="00DC783E">
        <w:t>Domaine d’application</w:t>
      </w:r>
      <w:bookmarkEnd w:id="6"/>
    </w:p>
    <w:p w14:paraId="42ADE257" w14:textId="77777777" w:rsidR="00DC6A36" w:rsidRDefault="00DC6A36" w:rsidP="00DC6A36">
      <w:r>
        <w:t>Le projet vise à installer un serveur Frontal IV. Les fonctionnalités du système SIV attendues sont :</w:t>
      </w:r>
    </w:p>
    <w:p w14:paraId="23D10B29" w14:textId="1568A88D" w:rsidR="00DC6A36" w:rsidRDefault="00DC6A36" w:rsidP="00DC6A36">
      <w:pPr>
        <w:pStyle w:val="ListepucesNiv1"/>
      </w:pPr>
      <w:r>
        <w:t>Gestion des données topologique et temps théorique Neptune,</w:t>
      </w:r>
    </w:p>
    <w:p w14:paraId="25A5D86C" w14:textId="00728E91" w:rsidR="00DC6A36" w:rsidRDefault="00DC6A36" w:rsidP="00DC6A36">
      <w:pPr>
        <w:pStyle w:val="ListepucesNiv1"/>
      </w:pPr>
      <w:r>
        <w:t>Gestion des données temps-réel SIRI reçues d</w:t>
      </w:r>
      <w:r w:rsidR="000033A1">
        <w:t>e SIVIK</w:t>
      </w:r>
      <w:r>
        <w:t>,</w:t>
      </w:r>
    </w:p>
    <w:p w14:paraId="666C675F" w14:textId="77777777" w:rsidR="00DC6A36" w:rsidRDefault="00DC6A36" w:rsidP="00DC6A36">
      <w:pPr>
        <w:pStyle w:val="ListepucesNiv1"/>
      </w:pPr>
      <w:r>
        <w:t>Elaboration de l’information prochains passages aux arrêts,</w:t>
      </w:r>
    </w:p>
    <w:p w14:paraId="67C693EE" w14:textId="45D40640" w:rsidR="00DC6A36" w:rsidRDefault="00DC6A36" w:rsidP="00DC6A36">
      <w:pPr>
        <w:pStyle w:val="ListepucesNiv1"/>
      </w:pPr>
      <w:r>
        <w:t xml:space="preserve">Gestion de la messagerie texte </w:t>
      </w:r>
      <w:r w:rsidR="000033A1">
        <w:t>de SIVIK</w:t>
      </w:r>
      <w:r>
        <w:t>,</w:t>
      </w:r>
    </w:p>
    <w:p w14:paraId="48260B4B" w14:textId="77777777" w:rsidR="00DC6A36" w:rsidRDefault="00DC6A36" w:rsidP="00DC6A36">
      <w:pPr>
        <w:pStyle w:val="ListepucesNiv1"/>
      </w:pPr>
      <w:r>
        <w:t>Communication vers les BIV,</w:t>
      </w:r>
    </w:p>
    <w:p w14:paraId="768C236B" w14:textId="77777777" w:rsidR="00DC6A36" w:rsidRDefault="00DC6A36" w:rsidP="00DC6A36">
      <w:pPr>
        <w:pStyle w:val="ListepucesNiv1"/>
      </w:pPr>
      <w:r>
        <w:t>Supervision de l’état des équipements,</w:t>
      </w:r>
    </w:p>
    <w:p w14:paraId="7937C4A4" w14:textId="77777777" w:rsidR="00DC6A36" w:rsidRDefault="00DC6A36" w:rsidP="00DC6A36">
      <w:pPr>
        <w:pStyle w:val="ListepucesNiv1"/>
      </w:pPr>
      <w:r>
        <w:t>Historisation des alarmes techniques.</w:t>
      </w:r>
    </w:p>
    <w:p w14:paraId="55A15AF3" w14:textId="77777777" w:rsidR="00A6734A" w:rsidRDefault="00A6734A" w:rsidP="00A6734A">
      <w:pPr>
        <w:pStyle w:val="ListepucesNiv1"/>
        <w:numPr>
          <w:ilvl w:val="0"/>
          <w:numId w:val="0"/>
        </w:numPr>
      </w:pPr>
    </w:p>
    <w:p w14:paraId="2A2AFBD0" w14:textId="72009A38" w:rsidR="00A6734A" w:rsidRDefault="00A6734A" w:rsidP="00A6734A">
      <w:pPr>
        <w:pStyle w:val="ListepucesNiv1"/>
        <w:numPr>
          <w:ilvl w:val="0"/>
          <w:numId w:val="0"/>
        </w:numPr>
      </w:pPr>
      <w:r w:rsidRPr="00A6734A">
        <w:t xml:space="preserve">Ce document est le procès-verbal de recette </w:t>
      </w:r>
      <w:r w:rsidR="00195013">
        <w:t xml:space="preserve">site </w:t>
      </w:r>
      <w:r w:rsidRPr="00A6734A">
        <w:t xml:space="preserve">concernant le </w:t>
      </w:r>
      <w:r>
        <w:t xml:space="preserve">Frontal IV </w:t>
      </w:r>
      <w:r w:rsidRPr="00A6734A">
        <w:t>déployé.</w:t>
      </w:r>
    </w:p>
    <w:p w14:paraId="4E0B24BE" w14:textId="77777777" w:rsidR="002111BB" w:rsidRPr="00DC783E" w:rsidRDefault="00BB324D" w:rsidP="00DC783E">
      <w:pPr>
        <w:pStyle w:val="Titre2"/>
      </w:pPr>
      <w:bookmarkStart w:id="7" w:name="_Toc437361031"/>
      <w:r w:rsidRPr="00DC783E">
        <w:t>Responsabilités</w:t>
      </w:r>
      <w:bookmarkEnd w:id="7"/>
    </w:p>
    <w:p w14:paraId="1C8D601F" w14:textId="666C3180" w:rsidR="00031078" w:rsidRPr="007802CD" w:rsidRDefault="00031078" w:rsidP="00031078">
      <w:r w:rsidRPr="007802CD">
        <w:t>Ce document est</w:t>
      </w:r>
      <w:r w:rsidR="000D4338">
        <w:t> </w:t>
      </w:r>
      <w:r w:rsidRPr="007802CD">
        <w:t>:</w:t>
      </w:r>
    </w:p>
    <w:p w14:paraId="76AD4998" w14:textId="158A088D" w:rsidR="00031078" w:rsidRDefault="00031078" w:rsidP="00031078">
      <w:pPr>
        <w:pStyle w:val="ListepucesNiv1"/>
      </w:pPr>
      <w:r w:rsidRPr="007802CD">
        <w:t xml:space="preserve">Rédigé par le </w:t>
      </w:r>
      <w:r w:rsidR="00F225FE">
        <w:t>R</w:t>
      </w:r>
      <w:r w:rsidR="00F225FE" w:rsidRPr="007802CD">
        <w:t xml:space="preserve">esponsable </w:t>
      </w:r>
      <w:r w:rsidR="00F225FE">
        <w:t>Système</w:t>
      </w:r>
      <w:r w:rsidR="000D4338">
        <w:t> </w:t>
      </w:r>
      <w:r w:rsidRPr="007802CD">
        <w:t>;</w:t>
      </w:r>
    </w:p>
    <w:p w14:paraId="70ED3F3B" w14:textId="454EAF68" w:rsidR="00031078" w:rsidRDefault="00031078" w:rsidP="00031078">
      <w:pPr>
        <w:pStyle w:val="ListepucesNiv1"/>
      </w:pPr>
      <w:r w:rsidRPr="007802CD">
        <w:t xml:space="preserve">Validé par le </w:t>
      </w:r>
      <w:r w:rsidR="00F225FE">
        <w:t>R</w:t>
      </w:r>
      <w:r w:rsidR="00F225FE" w:rsidRPr="007802CD">
        <w:t xml:space="preserve">esponsable </w:t>
      </w:r>
      <w:r w:rsidRPr="007802CD">
        <w:t>BE</w:t>
      </w:r>
      <w:r>
        <w:t xml:space="preserve"> Logiciel</w:t>
      </w:r>
      <w:r w:rsidR="000D4338">
        <w:t> </w:t>
      </w:r>
      <w:r w:rsidRPr="007802CD">
        <w:t>;</w:t>
      </w:r>
    </w:p>
    <w:p w14:paraId="589FB3BE" w14:textId="77777777" w:rsidR="00031078" w:rsidRPr="007802CD" w:rsidRDefault="00031078" w:rsidP="00031078">
      <w:pPr>
        <w:pStyle w:val="ListepucesNiv1"/>
      </w:pPr>
      <w:r w:rsidRPr="007802CD">
        <w:t xml:space="preserve">Approuvé par le </w:t>
      </w:r>
      <w:r w:rsidR="00F225FE">
        <w:t>Chargé d’Affaires</w:t>
      </w:r>
      <w:r w:rsidRPr="007802CD">
        <w:t>.</w:t>
      </w:r>
    </w:p>
    <w:p w14:paraId="01BF5CDD" w14:textId="77777777" w:rsidR="00031078" w:rsidRDefault="00031078" w:rsidP="00031078">
      <w:r w:rsidRPr="007802CD">
        <w:t xml:space="preserve">La gestion de ce document (diffusion, mise à jour et application) est sous la responsabilité du </w:t>
      </w:r>
      <w:r w:rsidR="00F225FE">
        <w:t>R</w:t>
      </w:r>
      <w:r w:rsidR="00F225FE" w:rsidRPr="007802CD">
        <w:t xml:space="preserve">esponsable </w:t>
      </w:r>
      <w:r w:rsidR="00F225FE">
        <w:t>Système</w:t>
      </w:r>
      <w:r w:rsidRPr="007802CD">
        <w:t xml:space="preserve">. En cas de besoin d’évolution de ce document, la mise à jour du document et sa validation suivent les mêmes règles que pour l’édition initiale. Les demandes d’évolutions peuvent être présentées directement par le </w:t>
      </w:r>
      <w:r w:rsidR="00F225FE">
        <w:t>R</w:t>
      </w:r>
      <w:r w:rsidR="00F225FE" w:rsidRPr="007802CD">
        <w:t xml:space="preserve">esponsable </w:t>
      </w:r>
      <w:r w:rsidR="00F225FE">
        <w:t>S</w:t>
      </w:r>
      <w:r>
        <w:t>ystème</w:t>
      </w:r>
      <w:r w:rsidRPr="007802CD">
        <w:t xml:space="preserve"> ou être demandées par le </w:t>
      </w:r>
      <w:r w:rsidR="00F225FE">
        <w:t>R</w:t>
      </w:r>
      <w:r w:rsidR="00F225FE" w:rsidRPr="007802CD">
        <w:t xml:space="preserve">esponsable </w:t>
      </w:r>
      <w:r w:rsidRPr="007802CD">
        <w:t xml:space="preserve">BE </w:t>
      </w:r>
      <w:r>
        <w:t>Logiciel</w:t>
      </w:r>
      <w:r w:rsidRPr="007802CD">
        <w:t>.</w:t>
      </w:r>
    </w:p>
    <w:p w14:paraId="45506C16" w14:textId="77777777" w:rsidR="00DC6A36" w:rsidRPr="00DC783E" w:rsidRDefault="00DC6A36" w:rsidP="00DC783E">
      <w:pPr>
        <w:pStyle w:val="Titre2"/>
      </w:pPr>
      <w:bookmarkStart w:id="8" w:name="_Toc437361032"/>
      <w:r w:rsidRPr="00DC783E">
        <w:t>Documents applicables</w:t>
      </w:r>
      <w:bookmarkEnd w:id="8"/>
    </w:p>
    <w:tbl>
      <w:tblPr>
        <w:tblStyle w:val="Lumiplanstandard"/>
        <w:tblW w:w="9662" w:type="dxa"/>
        <w:tblLayout w:type="fixed"/>
        <w:tblLook w:val="0420" w:firstRow="1" w:lastRow="0" w:firstColumn="0" w:lastColumn="0" w:noHBand="0" w:noVBand="1"/>
      </w:tblPr>
      <w:tblGrid>
        <w:gridCol w:w="732"/>
        <w:gridCol w:w="2126"/>
        <w:gridCol w:w="1121"/>
        <w:gridCol w:w="5683"/>
      </w:tblGrid>
      <w:tr w:rsidR="00DC6A36" w:rsidRPr="007046E9" w14:paraId="429925A4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2" w:type="dxa"/>
          </w:tcPr>
          <w:p w14:paraId="394F613C" w14:textId="77777777" w:rsidR="00DC6A36" w:rsidRPr="007046E9" w:rsidRDefault="00DC6A36" w:rsidP="008A35D0">
            <w:pPr>
              <w:rPr>
                <w:smallCaps/>
              </w:rPr>
            </w:pPr>
            <w:r w:rsidRPr="007046E9">
              <w:rPr>
                <w:smallCaps/>
              </w:rPr>
              <w:t>N°</w:t>
            </w:r>
          </w:p>
        </w:tc>
        <w:tc>
          <w:tcPr>
            <w:tcW w:w="2126" w:type="dxa"/>
          </w:tcPr>
          <w:p w14:paraId="3551FB16" w14:textId="77777777" w:rsidR="00DC6A36" w:rsidRPr="007046E9" w:rsidRDefault="00DC6A36" w:rsidP="008A35D0">
            <w:pPr>
              <w:rPr>
                <w:smallCaps/>
              </w:rPr>
            </w:pPr>
            <w:r w:rsidRPr="007046E9">
              <w:rPr>
                <w:smallCaps/>
              </w:rPr>
              <w:t>Référence</w:t>
            </w:r>
          </w:p>
        </w:tc>
        <w:tc>
          <w:tcPr>
            <w:tcW w:w="1121" w:type="dxa"/>
          </w:tcPr>
          <w:p w14:paraId="251A4EFD" w14:textId="77777777" w:rsidR="00DC6A36" w:rsidRPr="007046E9" w:rsidRDefault="00DC6A36" w:rsidP="008A35D0">
            <w:pPr>
              <w:rPr>
                <w:smallCaps/>
              </w:rPr>
            </w:pPr>
            <w:r w:rsidRPr="007046E9">
              <w:rPr>
                <w:smallCaps/>
              </w:rPr>
              <w:t>Révision</w:t>
            </w:r>
          </w:p>
        </w:tc>
        <w:tc>
          <w:tcPr>
            <w:tcW w:w="5683" w:type="dxa"/>
          </w:tcPr>
          <w:p w14:paraId="7D550B22" w14:textId="77777777" w:rsidR="00DC6A36" w:rsidRPr="007046E9" w:rsidRDefault="00DC6A36" w:rsidP="008A35D0">
            <w:pPr>
              <w:rPr>
                <w:smallCaps/>
              </w:rPr>
            </w:pPr>
            <w:r w:rsidRPr="007046E9">
              <w:rPr>
                <w:smallCaps/>
              </w:rPr>
              <w:t>Titre</w:t>
            </w:r>
          </w:p>
        </w:tc>
      </w:tr>
      <w:tr w:rsidR="00DC6A36" w14:paraId="34A3E51E" w14:textId="77777777" w:rsidTr="008A35D0">
        <w:trPr>
          <w:trHeight w:val="395"/>
        </w:trPr>
        <w:tc>
          <w:tcPr>
            <w:tcW w:w="732" w:type="dxa"/>
            <w:vAlign w:val="center"/>
          </w:tcPr>
          <w:p w14:paraId="0845DC06" w14:textId="42E73D4F" w:rsidR="00DC6A36" w:rsidRPr="00E117BB" w:rsidRDefault="00DC6A36" w:rsidP="008A35D0">
            <w:pPr>
              <w:jc w:val="center"/>
              <w:rPr>
                <w:szCs w:val="20"/>
              </w:rPr>
            </w:pPr>
          </w:p>
        </w:tc>
        <w:tc>
          <w:tcPr>
            <w:tcW w:w="2126" w:type="dxa"/>
            <w:vAlign w:val="center"/>
          </w:tcPr>
          <w:p w14:paraId="7B1684AE" w14:textId="7D731485" w:rsidR="00DC6A36" w:rsidRPr="00C617C3" w:rsidRDefault="00DC6A36" w:rsidP="008A35D0">
            <w:pPr>
              <w:spacing w:after="0"/>
              <w:jc w:val="center"/>
            </w:pPr>
          </w:p>
        </w:tc>
        <w:tc>
          <w:tcPr>
            <w:tcW w:w="1121" w:type="dxa"/>
            <w:vAlign w:val="center"/>
          </w:tcPr>
          <w:p w14:paraId="29ECF163" w14:textId="7DC158A8" w:rsidR="00DC6A36" w:rsidRPr="00C617C3" w:rsidRDefault="00DC6A36" w:rsidP="008A35D0">
            <w:pPr>
              <w:spacing w:after="0"/>
              <w:jc w:val="center"/>
            </w:pPr>
          </w:p>
        </w:tc>
        <w:tc>
          <w:tcPr>
            <w:tcW w:w="5683" w:type="dxa"/>
            <w:vAlign w:val="center"/>
          </w:tcPr>
          <w:p w14:paraId="01F52548" w14:textId="2C1D5E8F" w:rsidR="00DC6A36" w:rsidRPr="00C617C3" w:rsidRDefault="00DC6A36" w:rsidP="008A35D0">
            <w:pPr>
              <w:spacing w:after="0"/>
              <w:jc w:val="left"/>
            </w:pPr>
          </w:p>
        </w:tc>
      </w:tr>
    </w:tbl>
    <w:p w14:paraId="5B37E27C" w14:textId="77777777" w:rsidR="00DC6A36" w:rsidRDefault="00DC6A36" w:rsidP="00031078"/>
    <w:p w14:paraId="62F7EF68" w14:textId="77777777" w:rsidR="00DC6A36" w:rsidRPr="00DC783E" w:rsidRDefault="00DC6A36" w:rsidP="00DC783E">
      <w:pPr>
        <w:pStyle w:val="Titre2"/>
      </w:pPr>
      <w:bookmarkStart w:id="9" w:name="_Toc437361033"/>
      <w:r w:rsidRPr="00DC783E">
        <w:t>Documents de référence</w:t>
      </w:r>
      <w:bookmarkEnd w:id="9"/>
    </w:p>
    <w:tbl>
      <w:tblPr>
        <w:tblStyle w:val="Lumiplanstandard"/>
        <w:tblW w:w="0" w:type="auto"/>
        <w:tblLayout w:type="fixed"/>
        <w:tblLook w:val="0420" w:firstRow="1" w:lastRow="0" w:firstColumn="0" w:lastColumn="0" w:noHBand="0" w:noVBand="1"/>
      </w:tblPr>
      <w:tblGrid>
        <w:gridCol w:w="695"/>
        <w:gridCol w:w="3014"/>
        <w:gridCol w:w="5953"/>
      </w:tblGrid>
      <w:tr w:rsidR="00DC6A36" w:rsidRPr="007046E9" w14:paraId="08C2C0C9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95" w:type="dxa"/>
          </w:tcPr>
          <w:p w14:paraId="5CA85A4C" w14:textId="77777777" w:rsidR="00DC6A36" w:rsidRPr="007046E9" w:rsidRDefault="00DC6A36" w:rsidP="008A35D0">
            <w:pPr>
              <w:rPr>
                <w:smallCaps/>
              </w:rPr>
            </w:pPr>
            <w:r w:rsidRPr="007046E9">
              <w:rPr>
                <w:smallCaps/>
              </w:rPr>
              <w:t>N°</w:t>
            </w:r>
          </w:p>
        </w:tc>
        <w:tc>
          <w:tcPr>
            <w:tcW w:w="3014" w:type="dxa"/>
          </w:tcPr>
          <w:p w14:paraId="419CF691" w14:textId="77777777" w:rsidR="00DC6A36" w:rsidRPr="007046E9" w:rsidRDefault="00DC6A36" w:rsidP="008A35D0">
            <w:pPr>
              <w:rPr>
                <w:smallCaps/>
              </w:rPr>
            </w:pPr>
            <w:r w:rsidRPr="007046E9">
              <w:rPr>
                <w:smallCaps/>
              </w:rPr>
              <w:t>Référence</w:t>
            </w:r>
          </w:p>
        </w:tc>
        <w:tc>
          <w:tcPr>
            <w:tcW w:w="5953" w:type="dxa"/>
          </w:tcPr>
          <w:p w14:paraId="3DABF42A" w14:textId="77777777" w:rsidR="00DC6A36" w:rsidRPr="007046E9" w:rsidRDefault="00DC6A36" w:rsidP="008A35D0">
            <w:pPr>
              <w:rPr>
                <w:smallCaps/>
              </w:rPr>
            </w:pPr>
            <w:r w:rsidRPr="007046E9">
              <w:rPr>
                <w:smallCaps/>
              </w:rPr>
              <w:t>Titre</w:t>
            </w:r>
          </w:p>
        </w:tc>
      </w:tr>
      <w:tr w:rsidR="00DC6A36" w14:paraId="4E262926" w14:textId="77777777" w:rsidTr="008A35D0">
        <w:trPr>
          <w:trHeight w:val="331"/>
        </w:trPr>
        <w:tc>
          <w:tcPr>
            <w:tcW w:w="695" w:type="dxa"/>
            <w:vAlign w:val="center"/>
          </w:tcPr>
          <w:p w14:paraId="326A841C" w14:textId="77777777" w:rsidR="00DC6A36" w:rsidRPr="00E117BB" w:rsidRDefault="00DC6A36" w:rsidP="008A35D0">
            <w:pPr>
              <w:spacing w:after="0"/>
              <w:jc w:val="center"/>
              <w:rPr>
                <w:szCs w:val="20"/>
              </w:rPr>
            </w:pPr>
            <w:bookmarkStart w:id="10" w:name="ref_interface_siri"/>
            <w:r w:rsidRPr="00E117BB">
              <w:rPr>
                <w:szCs w:val="20"/>
              </w:rPr>
              <w:t>[R1]</w:t>
            </w:r>
            <w:bookmarkEnd w:id="10"/>
          </w:p>
        </w:tc>
        <w:tc>
          <w:tcPr>
            <w:tcW w:w="3014" w:type="dxa"/>
            <w:vAlign w:val="center"/>
          </w:tcPr>
          <w:p w14:paraId="3B5AFCA4" w14:textId="1C293AE6" w:rsidR="00DC6A36" w:rsidRPr="00C617C3" w:rsidRDefault="00DC6A36">
            <w:pPr>
              <w:spacing w:after="0"/>
              <w:jc w:val="center"/>
            </w:pPr>
            <w:r>
              <w:t>S_KEOLI36P1T_001916</w:t>
            </w:r>
            <w:r w:rsidRPr="00C617C3">
              <w:t>_</w:t>
            </w:r>
            <w:r w:rsidR="00195013">
              <w:t>40</w:t>
            </w:r>
          </w:p>
        </w:tc>
        <w:tc>
          <w:tcPr>
            <w:tcW w:w="5953" w:type="dxa"/>
            <w:vAlign w:val="center"/>
          </w:tcPr>
          <w:p w14:paraId="2C9AEA95" w14:textId="639DAA84" w:rsidR="00DC6A36" w:rsidRPr="00C617C3" w:rsidRDefault="00DC6A36" w:rsidP="008A35D0">
            <w:pPr>
              <w:spacing w:after="0"/>
              <w:jc w:val="left"/>
            </w:pPr>
            <w:r w:rsidRPr="00F04784">
              <w:t>Spécification d'affichage</w:t>
            </w:r>
          </w:p>
        </w:tc>
      </w:tr>
      <w:tr w:rsidR="00DC6A36" w14:paraId="2AA1B197" w14:textId="77777777" w:rsidTr="008A35D0">
        <w:trPr>
          <w:trHeight w:val="331"/>
        </w:trPr>
        <w:tc>
          <w:tcPr>
            <w:tcW w:w="695" w:type="dxa"/>
            <w:vAlign w:val="center"/>
          </w:tcPr>
          <w:p w14:paraId="29057A89" w14:textId="77777777" w:rsidR="00DC6A36" w:rsidRPr="00E117BB" w:rsidRDefault="00DC6A36" w:rsidP="008A35D0">
            <w:pPr>
              <w:spacing w:after="0"/>
              <w:jc w:val="center"/>
              <w:rPr>
                <w:szCs w:val="20"/>
              </w:rPr>
            </w:pPr>
            <w:r w:rsidRPr="00E117BB">
              <w:rPr>
                <w:szCs w:val="20"/>
              </w:rPr>
              <w:t>[R</w:t>
            </w:r>
            <w:r>
              <w:rPr>
                <w:szCs w:val="20"/>
              </w:rPr>
              <w:t>2</w:t>
            </w:r>
            <w:r w:rsidRPr="00E117BB">
              <w:rPr>
                <w:szCs w:val="20"/>
              </w:rPr>
              <w:t>]</w:t>
            </w:r>
          </w:p>
        </w:tc>
        <w:tc>
          <w:tcPr>
            <w:tcW w:w="3014" w:type="dxa"/>
            <w:vAlign w:val="center"/>
          </w:tcPr>
          <w:p w14:paraId="523AAA8B" w14:textId="5229FAE2" w:rsidR="00DC6A36" w:rsidRPr="00C617C3" w:rsidRDefault="00DC6A36" w:rsidP="00DC6A36">
            <w:pPr>
              <w:spacing w:after="0"/>
              <w:jc w:val="center"/>
            </w:pPr>
            <w:r>
              <w:t>S_KEOLI36P1T_001917</w:t>
            </w:r>
            <w:r w:rsidRPr="00C617C3">
              <w:t>_</w:t>
            </w:r>
            <w:r w:rsidR="00195013">
              <w:t>6</w:t>
            </w:r>
            <w:r w:rsidR="000033A1">
              <w:t>1</w:t>
            </w:r>
          </w:p>
        </w:tc>
        <w:tc>
          <w:tcPr>
            <w:tcW w:w="5953" w:type="dxa"/>
            <w:vAlign w:val="center"/>
          </w:tcPr>
          <w:p w14:paraId="2FAD68FE" w14:textId="77777777" w:rsidR="00DC6A36" w:rsidRPr="00C617C3" w:rsidRDefault="00DC6A36" w:rsidP="008A35D0">
            <w:pPr>
              <w:spacing w:after="0"/>
              <w:jc w:val="left"/>
            </w:pPr>
            <w:r w:rsidRPr="00C617C3">
              <w:t>Spécification fonctionnelles SIV</w:t>
            </w:r>
          </w:p>
        </w:tc>
      </w:tr>
      <w:tr w:rsidR="00DC6A36" w14:paraId="58BA7FCA" w14:textId="77777777" w:rsidTr="008A35D0">
        <w:trPr>
          <w:trHeight w:val="331"/>
        </w:trPr>
        <w:tc>
          <w:tcPr>
            <w:tcW w:w="695" w:type="dxa"/>
            <w:vAlign w:val="center"/>
          </w:tcPr>
          <w:p w14:paraId="1826B51D" w14:textId="77777777" w:rsidR="00DC6A36" w:rsidRPr="00E117BB" w:rsidRDefault="00DC6A36" w:rsidP="008A35D0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[R3]</w:t>
            </w:r>
          </w:p>
        </w:tc>
        <w:tc>
          <w:tcPr>
            <w:tcW w:w="3014" w:type="dxa"/>
            <w:vAlign w:val="center"/>
          </w:tcPr>
          <w:p w14:paraId="1FFEE969" w14:textId="702E3BFB" w:rsidR="00DC6A36" w:rsidRPr="00C617C3" w:rsidRDefault="00DC6A36" w:rsidP="00660FED">
            <w:pPr>
              <w:spacing w:after="0"/>
              <w:jc w:val="center"/>
            </w:pPr>
            <w:r w:rsidRPr="00E95DF5">
              <w:t>S_KEOLI36P1T_001918</w:t>
            </w:r>
            <w:r w:rsidRPr="00C617C3">
              <w:t>_</w:t>
            </w:r>
            <w:r w:rsidR="00195013">
              <w:t>5</w:t>
            </w:r>
            <w:r w:rsidR="000033A1">
              <w:t>1</w:t>
            </w:r>
          </w:p>
        </w:tc>
        <w:tc>
          <w:tcPr>
            <w:tcW w:w="5953" w:type="dxa"/>
            <w:vAlign w:val="center"/>
          </w:tcPr>
          <w:p w14:paraId="114D2CC0" w14:textId="38BFF6A8" w:rsidR="00DC6A36" w:rsidRPr="00C617C3" w:rsidRDefault="00DC6A36" w:rsidP="008A35D0">
            <w:pPr>
              <w:spacing w:after="0"/>
              <w:jc w:val="left"/>
            </w:pPr>
            <w:r w:rsidRPr="00E95DF5">
              <w:t>Spécification d'interface</w:t>
            </w:r>
            <w:r>
              <w:t xml:space="preserve"> </w:t>
            </w:r>
            <w:r w:rsidR="000033A1">
              <w:t>SIVIK</w:t>
            </w:r>
          </w:p>
        </w:tc>
      </w:tr>
    </w:tbl>
    <w:p w14:paraId="0E997EF4" w14:textId="77777777" w:rsidR="00DC6A36" w:rsidRPr="007802CD" w:rsidRDefault="00DC6A36" w:rsidP="00031078"/>
    <w:p w14:paraId="77932063" w14:textId="77777777" w:rsidR="002D563E" w:rsidRPr="00DC783E" w:rsidRDefault="00BB324D" w:rsidP="00DC783E">
      <w:pPr>
        <w:pStyle w:val="Titre2"/>
      </w:pPr>
      <w:bookmarkStart w:id="11" w:name="_Toc437361034"/>
      <w:r w:rsidRPr="00DC783E">
        <w:t>Glossaire</w:t>
      </w:r>
      <w:bookmarkEnd w:id="11"/>
    </w:p>
    <w:tbl>
      <w:tblPr>
        <w:tblStyle w:val="Lumiplanstandard"/>
        <w:tblW w:w="9662" w:type="dxa"/>
        <w:tblLayout w:type="fixed"/>
        <w:tblLook w:val="0420" w:firstRow="1" w:lastRow="0" w:firstColumn="0" w:lastColumn="0" w:noHBand="0" w:noVBand="1"/>
      </w:tblPr>
      <w:tblGrid>
        <w:gridCol w:w="2291"/>
        <w:gridCol w:w="7371"/>
      </w:tblGrid>
      <w:tr w:rsidR="007046E9" w:rsidRPr="007046E9" w14:paraId="22DFB253" w14:textId="77777777" w:rsidTr="00DC6A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91" w:type="dxa"/>
          </w:tcPr>
          <w:p w14:paraId="624E7C76" w14:textId="77777777" w:rsidR="007046E9" w:rsidRPr="007046E9" w:rsidRDefault="007046E9" w:rsidP="00C71B33">
            <w:pPr>
              <w:rPr>
                <w:smallCaps/>
              </w:rPr>
            </w:pPr>
            <w:r>
              <w:rPr>
                <w:smallCaps/>
              </w:rPr>
              <w:t>Terme</w:t>
            </w:r>
          </w:p>
        </w:tc>
        <w:tc>
          <w:tcPr>
            <w:tcW w:w="7371" w:type="dxa"/>
          </w:tcPr>
          <w:p w14:paraId="78099680" w14:textId="77777777" w:rsidR="007046E9" w:rsidRPr="007046E9" w:rsidRDefault="007046E9" w:rsidP="00C71B33">
            <w:pPr>
              <w:rPr>
                <w:smallCaps/>
              </w:rPr>
            </w:pPr>
            <w:r>
              <w:rPr>
                <w:smallCaps/>
              </w:rPr>
              <w:t>Définition</w:t>
            </w:r>
          </w:p>
        </w:tc>
      </w:tr>
      <w:tr w:rsidR="00FE47EA" w14:paraId="5FBC8E41" w14:textId="77777777" w:rsidTr="00DC6A36">
        <w:tc>
          <w:tcPr>
            <w:tcW w:w="2291" w:type="dxa"/>
          </w:tcPr>
          <w:p w14:paraId="7AC8DD82" w14:textId="77777777" w:rsidR="00FE47EA" w:rsidRDefault="00FE47EA" w:rsidP="00C71B33">
            <w:r>
              <w:t>BIV</w:t>
            </w:r>
          </w:p>
        </w:tc>
        <w:tc>
          <w:tcPr>
            <w:tcW w:w="7371" w:type="dxa"/>
          </w:tcPr>
          <w:p w14:paraId="06E6CFBF" w14:textId="77777777" w:rsidR="00FE47EA" w:rsidRPr="00215F73" w:rsidRDefault="00FE47EA" w:rsidP="00903222">
            <w:r w:rsidRPr="00FE47EA">
              <w:rPr>
                <w:b/>
              </w:rPr>
              <w:t>B</w:t>
            </w:r>
            <w:r>
              <w:t>orne d’</w:t>
            </w:r>
            <w:r w:rsidRPr="00FE47EA">
              <w:rPr>
                <w:b/>
              </w:rPr>
              <w:t>I</w:t>
            </w:r>
            <w:r>
              <w:t xml:space="preserve">nformation </w:t>
            </w:r>
            <w:r w:rsidRPr="00FE47EA">
              <w:rPr>
                <w:b/>
              </w:rPr>
              <w:t>V</w:t>
            </w:r>
            <w:r>
              <w:t>oyageur ou panneau d’information ou Afficheur</w:t>
            </w:r>
          </w:p>
        </w:tc>
      </w:tr>
      <w:tr w:rsidR="0009596B" w14:paraId="1FFA97A1" w14:textId="77777777" w:rsidTr="00DC6A36">
        <w:tc>
          <w:tcPr>
            <w:tcW w:w="2291" w:type="dxa"/>
          </w:tcPr>
          <w:p w14:paraId="5FAA3279" w14:textId="660CA8A6" w:rsidR="0009596B" w:rsidRDefault="00DC6A36" w:rsidP="00387409">
            <w:r>
              <w:t>SAE</w:t>
            </w:r>
          </w:p>
        </w:tc>
        <w:tc>
          <w:tcPr>
            <w:tcW w:w="7371" w:type="dxa"/>
          </w:tcPr>
          <w:p w14:paraId="1F5F2426" w14:textId="334D2C41" w:rsidR="0009596B" w:rsidRPr="00FE47EA" w:rsidRDefault="0009596B" w:rsidP="00DC6A36">
            <w:pPr>
              <w:rPr>
                <w:b/>
              </w:rPr>
            </w:pPr>
            <w:r w:rsidRPr="00812292">
              <w:rPr>
                <w:b/>
              </w:rPr>
              <w:t>S</w:t>
            </w:r>
            <w:r w:rsidRPr="00815677">
              <w:t>ystème d’</w:t>
            </w:r>
            <w:r w:rsidRPr="00812292">
              <w:rPr>
                <w:b/>
              </w:rPr>
              <w:t>A</w:t>
            </w:r>
            <w:r w:rsidRPr="00815677">
              <w:t>ide à l’</w:t>
            </w:r>
            <w:r w:rsidRPr="00812292">
              <w:rPr>
                <w:b/>
              </w:rPr>
              <w:t>E</w:t>
            </w:r>
            <w:r w:rsidR="00DC6A36">
              <w:t>xploitation</w:t>
            </w:r>
          </w:p>
        </w:tc>
      </w:tr>
      <w:tr w:rsidR="00FE47EA" w14:paraId="0C17C2AB" w14:textId="77777777" w:rsidTr="00DC6A36">
        <w:tc>
          <w:tcPr>
            <w:tcW w:w="2291" w:type="dxa"/>
          </w:tcPr>
          <w:p w14:paraId="6B97BC73" w14:textId="77777777" w:rsidR="00FE47EA" w:rsidRDefault="00FE47EA" w:rsidP="00C71B33">
            <w:r>
              <w:t>SIRI</w:t>
            </w:r>
          </w:p>
        </w:tc>
        <w:tc>
          <w:tcPr>
            <w:tcW w:w="7371" w:type="dxa"/>
          </w:tcPr>
          <w:p w14:paraId="37257420" w14:textId="77777777" w:rsidR="00FE47EA" w:rsidRPr="00FE47EA" w:rsidRDefault="00FE47EA" w:rsidP="003A44DD">
            <w:pPr>
              <w:autoSpaceDE w:val="0"/>
              <w:autoSpaceDN w:val="0"/>
              <w:adjustRightInd w:val="0"/>
              <w:spacing w:after="0"/>
              <w:jc w:val="left"/>
              <w:rPr>
                <w:rFonts w:eastAsiaTheme="minorHAnsi" w:cs="Arial"/>
                <w:szCs w:val="20"/>
                <w:lang w:eastAsia="en-US"/>
              </w:rPr>
            </w:pPr>
            <w:r w:rsidRPr="00FE47EA">
              <w:rPr>
                <w:rFonts w:eastAsiaTheme="minorHAnsi" w:cs="Arial"/>
                <w:b/>
                <w:szCs w:val="20"/>
                <w:lang w:eastAsia="en-US"/>
              </w:rPr>
              <w:t>S</w:t>
            </w:r>
            <w:r w:rsidRPr="00FE47EA">
              <w:rPr>
                <w:rFonts w:eastAsiaTheme="minorHAnsi" w:cs="Arial"/>
                <w:szCs w:val="20"/>
                <w:lang w:eastAsia="en-US"/>
              </w:rPr>
              <w:t xml:space="preserve">ervice </w:t>
            </w:r>
            <w:r w:rsidRPr="00FE47EA">
              <w:rPr>
                <w:rFonts w:eastAsiaTheme="minorHAnsi" w:cs="Arial"/>
                <w:b/>
                <w:szCs w:val="20"/>
                <w:lang w:eastAsia="en-US"/>
              </w:rPr>
              <w:t>I</w:t>
            </w:r>
            <w:r w:rsidRPr="00FE47EA">
              <w:rPr>
                <w:rFonts w:eastAsiaTheme="minorHAnsi" w:cs="Arial"/>
                <w:szCs w:val="20"/>
                <w:lang w:eastAsia="en-US"/>
              </w:rPr>
              <w:t xml:space="preserve">nterface for </w:t>
            </w:r>
            <w:proofErr w:type="spellStart"/>
            <w:r w:rsidRPr="00FE47EA">
              <w:rPr>
                <w:rFonts w:eastAsiaTheme="minorHAnsi" w:cs="Arial"/>
                <w:b/>
                <w:szCs w:val="20"/>
                <w:lang w:eastAsia="en-US"/>
              </w:rPr>
              <w:t>R</w:t>
            </w:r>
            <w:r w:rsidRPr="00FE47EA">
              <w:rPr>
                <w:rFonts w:eastAsiaTheme="minorHAnsi" w:cs="Arial"/>
                <w:szCs w:val="20"/>
                <w:lang w:eastAsia="en-US"/>
              </w:rPr>
              <w:t>ealtime</w:t>
            </w:r>
            <w:proofErr w:type="spellEnd"/>
            <w:r w:rsidRPr="00FE47EA">
              <w:rPr>
                <w:rFonts w:eastAsiaTheme="minorHAnsi" w:cs="Arial"/>
                <w:szCs w:val="20"/>
                <w:lang w:eastAsia="en-US"/>
              </w:rPr>
              <w:t xml:space="preserve"> </w:t>
            </w:r>
            <w:r w:rsidRPr="00FE47EA">
              <w:rPr>
                <w:rFonts w:eastAsiaTheme="minorHAnsi" w:cs="Arial"/>
                <w:b/>
                <w:szCs w:val="20"/>
                <w:lang w:eastAsia="en-US"/>
              </w:rPr>
              <w:t>I</w:t>
            </w:r>
            <w:r w:rsidRPr="00FE47EA">
              <w:rPr>
                <w:rFonts w:eastAsiaTheme="minorHAnsi" w:cs="Arial"/>
                <w:szCs w:val="20"/>
                <w:lang w:eastAsia="en-US"/>
              </w:rPr>
              <w:t>nformation</w:t>
            </w:r>
          </w:p>
          <w:p w14:paraId="32E4BC47" w14:textId="77777777" w:rsidR="00FE47EA" w:rsidRDefault="00FE47EA" w:rsidP="003A44DD">
            <w:r w:rsidRPr="00FE47EA">
              <w:rPr>
                <w:rFonts w:eastAsiaTheme="minorHAnsi" w:cs="Arial"/>
                <w:szCs w:val="20"/>
                <w:lang w:eastAsia="en-US"/>
              </w:rPr>
              <w:t>Norme de diffusion des données temps réel dans le domaine du transport</w:t>
            </w:r>
          </w:p>
        </w:tc>
      </w:tr>
      <w:tr w:rsidR="00FE47EA" w14:paraId="3DF798E8" w14:textId="77777777" w:rsidTr="00DC6A36">
        <w:tc>
          <w:tcPr>
            <w:tcW w:w="2291" w:type="dxa"/>
          </w:tcPr>
          <w:p w14:paraId="0693C98E" w14:textId="77777777" w:rsidR="00FE47EA" w:rsidRDefault="00FE47EA" w:rsidP="00C71B33">
            <w:r>
              <w:t>SIV</w:t>
            </w:r>
          </w:p>
        </w:tc>
        <w:tc>
          <w:tcPr>
            <w:tcW w:w="7371" w:type="dxa"/>
          </w:tcPr>
          <w:p w14:paraId="6EA7FF3C" w14:textId="77777777" w:rsidR="00FE47EA" w:rsidRDefault="00FE47EA" w:rsidP="00C71B33">
            <w:r w:rsidRPr="00FE47EA">
              <w:rPr>
                <w:b/>
              </w:rPr>
              <w:t>S</w:t>
            </w:r>
            <w:r>
              <w:t>ystème d’</w:t>
            </w:r>
            <w:r w:rsidRPr="00FE47EA">
              <w:rPr>
                <w:b/>
              </w:rPr>
              <w:t>I</w:t>
            </w:r>
            <w:r>
              <w:t xml:space="preserve">nformation </w:t>
            </w:r>
            <w:r w:rsidRPr="00FE47EA">
              <w:rPr>
                <w:b/>
              </w:rPr>
              <w:t>V</w:t>
            </w:r>
            <w:r>
              <w:t>oyageur</w:t>
            </w:r>
          </w:p>
        </w:tc>
      </w:tr>
      <w:tr w:rsidR="00DC6A36" w14:paraId="7B88112E" w14:textId="77777777" w:rsidTr="00DC6A36">
        <w:tc>
          <w:tcPr>
            <w:tcW w:w="2291" w:type="dxa"/>
          </w:tcPr>
          <w:p w14:paraId="742F6172" w14:textId="1494B02C" w:rsidR="00DC6A36" w:rsidRDefault="00DC6A36" w:rsidP="00DC6A36">
            <w:r>
              <w:t>TR</w:t>
            </w:r>
          </w:p>
        </w:tc>
        <w:tc>
          <w:tcPr>
            <w:tcW w:w="7371" w:type="dxa"/>
          </w:tcPr>
          <w:p w14:paraId="58BA3B76" w14:textId="273737AE" w:rsidR="00DC6A36" w:rsidRPr="00FE47EA" w:rsidRDefault="00DC6A36" w:rsidP="00DC6A36">
            <w:pPr>
              <w:rPr>
                <w:b/>
              </w:rPr>
            </w:pPr>
            <w:r w:rsidRPr="00F35338">
              <w:rPr>
                <w:b/>
              </w:rPr>
              <w:t>T</w:t>
            </w:r>
            <w:r>
              <w:t xml:space="preserve">emps </w:t>
            </w:r>
            <w:r w:rsidRPr="00F35338">
              <w:rPr>
                <w:b/>
              </w:rPr>
              <w:t>R</w:t>
            </w:r>
            <w:r>
              <w:t>éel</w:t>
            </w:r>
          </w:p>
        </w:tc>
      </w:tr>
    </w:tbl>
    <w:p w14:paraId="5EB1DCB6" w14:textId="77777777" w:rsidR="007046E9" w:rsidRDefault="007046E9" w:rsidP="00BB324D"/>
    <w:p w14:paraId="126BCB9A" w14:textId="77777777" w:rsidR="002C1AA3" w:rsidRDefault="002C1AA3">
      <w:pPr>
        <w:spacing w:after="200" w:line="276" w:lineRule="auto"/>
        <w:jc w:val="left"/>
        <w:rPr>
          <w:rFonts w:ascii="Verdana" w:hAnsi="Verdana"/>
          <w:b/>
          <w:color w:val="00685B" w:themeColor="accent1"/>
          <w:sz w:val="52"/>
          <w:szCs w:val="52"/>
          <w:u w:val="single"/>
        </w:rPr>
      </w:pPr>
      <w:bookmarkStart w:id="12" w:name="_Toc371506310"/>
      <w:r>
        <w:br w:type="page"/>
      </w:r>
    </w:p>
    <w:p w14:paraId="686D298D" w14:textId="3F2DD049" w:rsidR="00A6734A" w:rsidRPr="00DC783E" w:rsidRDefault="00A6734A" w:rsidP="00DC783E">
      <w:pPr>
        <w:pStyle w:val="Titre1"/>
      </w:pPr>
      <w:bookmarkStart w:id="13" w:name="_Toc437361035"/>
      <w:r w:rsidRPr="00DC783E">
        <w:t xml:space="preserve">PROCES VERBAL DE RECETTE </w:t>
      </w:r>
      <w:bookmarkEnd w:id="12"/>
      <w:r w:rsidR="00DC6A36" w:rsidRPr="00DC783E">
        <w:t>USINE</w:t>
      </w:r>
      <w:bookmarkEnd w:id="13"/>
    </w:p>
    <w:p w14:paraId="3EDFF498" w14:textId="77777777" w:rsidR="00A005F5" w:rsidRPr="00A005F5" w:rsidRDefault="00A005F5" w:rsidP="00A005F5">
      <w:pPr>
        <w:pStyle w:val="Paragraphedeliste"/>
        <w:keepNext/>
        <w:numPr>
          <w:ilvl w:val="0"/>
          <w:numId w:val="18"/>
        </w:numPr>
        <w:spacing w:before="240" w:after="60"/>
        <w:ind w:left="0"/>
        <w:jc w:val="both"/>
        <w:outlineLvl w:val="1"/>
        <w:rPr>
          <w:rFonts w:ascii="Verdana" w:eastAsia="Times New Roman" w:hAnsi="Verdana"/>
          <w:b/>
          <w:bCs/>
          <w:iCs/>
          <w:vanish/>
          <w:color w:val="4B4B4D"/>
          <w:sz w:val="40"/>
          <w:szCs w:val="48"/>
        </w:rPr>
      </w:pPr>
      <w:bookmarkStart w:id="14" w:name="_Toc387912518"/>
      <w:bookmarkStart w:id="15" w:name="_Toc389640278"/>
      <w:bookmarkStart w:id="16" w:name="_Toc389640693"/>
      <w:bookmarkStart w:id="17" w:name="_Toc389640870"/>
      <w:bookmarkStart w:id="18" w:name="_Toc389647078"/>
      <w:bookmarkStart w:id="19" w:name="_Toc391570570"/>
      <w:bookmarkStart w:id="20" w:name="_Toc391640167"/>
      <w:bookmarkStart w:id="21" w:name="_Toc396473683"/>
      <w:bookmarkStart w:id="22" w:name="_Toc396491303"/>
      <w:bookmarkStart w:id="23" w:name="_Toc406667185"/>
      <w:bookmarkStart w:id="24" w:name="_Toc406675458"/>
      <w:bookmarkStart w:id="25" w:name="_Toc406752541"/>
      <w:bookmarkStart w:id="26" w:name="_Toc406778451"/>
      <w:bookmarkStart w:id="27" w:name="_Toc412622277"/>
      <w:bookmarkStart w:id="28" w:name="_Toc429391537"/>
      <w:bookmarkStart w:id="29" w:name="_Toc429401704"/>
      <w:bookmarkStart w:id="30" w:name="_Toc430247048"/>
      <w:bookmarkStart w:id="31" w:name="_Toc433613544"/>
      <w:bookmarkStart w:id="32" w:name="_Toc437361036"/>
      <w:bookmarkStart w:id="33" w:name="_Toc37150631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30B7340D" w14:textId="77777777" w:rsidR="00A005F5" w:rsidRPr="00A005F5" w:rsidRDefault="00A005F5" w:rsidP="00A005F5">
      <w:pPr>
        <w:pStyle w:val="Paragraphedeliste"/>
        <w:keepNext/>
        <w:numPr>
          <w:ilvl w:val="0"/>
          <w:numId w:val="18"/>
        </w:numPr>
        <w:spacing w:before="240" w:after="60"/>
        <w:ind w:left="0"/>
        <w:jc w:val="both"/>
        <w:outlineLvl w:val="1"/>
        <w:rPr>
          <w:rFonts w:ascii="Verdana" w:eastAsia="Times New Roman" w:hAnsi="Verdana"/>
          <w:b/>
          <w:bCs/>
          <w:iCs/>
          <w:vanish/>
          <w:color w:val="4B4B4D"/>
          <w:sz w:val="40"/>
          <w:szCs w:val="48"/>
        </w:rPr>
      </w:pPr>
      <w:bookmarkStart w:id="34" w:name="_Toc387912519"/>
      <w:bookmarkStart w:id="35" w:name="_Toc389640279"/>
      <w:bookmarkStart w:id="36" w:name="_Toc389640694"/>
      <w:bookmarkStart w:id="37" w:name="_Toc389640871"/>
      <w:bookmarkStart w:id="38" w:name="_Toc389647079"/>
      <w:bookmarkStart w:id="39" w:name="_Toc391570571"/>
      <w:bookmarkStart w:id="40" w:name="_Toc391640168"/>
      <w:bookmarkStart w:id="41" w:name="_Toc396473684"/>
      <w:bookmarkStart w:id="42" w:name="_Toc396491304"/>
      <w:bookmarkStart w:id="43" w:name="_Toc406667186"/>
      <w:bookmarkStart w:id="44" w:name="_Toc406675459"/>
      <w:bookmarkStart w:id="45" w:name="_Toc406752542"/>
      <w:bookmarkStart w:id="46" w:name="_Toc406778452"/>
      <w:bookmarkStart w:id="47" w:name="_Toc412622278"/>
      <w:bookmarkStart w:id="48" w:name="_Toc429391538"/>
      <w:bookmarkStart w:id="49" w:name="_Toc429401705"/>
      <w:bookmarkStart w:id="50" w:name="_Toc430247049"/>
      <w:bookmarkStart w:id="51" w:name="_Toc433613545"/>
      <w:bookmarkStart w:id="52" w:name="_Toc437361037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18C6709A" w14:textId="77777777" w:rsidR="00DC783E" w:rsidRPr="00DC783E" w:rsidRDefault="00DC783E" w:rsidP="00DC783E">
      <w:pPr>
        <w:pStyle w:val="Paragraphedeliste"/>
        <w:keepNext/>
        <w:numPr>
          <w:ilvl w:val="0"/>
          <w:numId w:val="13"/>
        </w:numPr>
        <w:pBdr>
          <w:bottom w:val="single" w:sz="24" w:space="1" w:color="4B4B4D"/>
        </w:pBdr>
        <w:spacing w:before="360"/>
        <w:outlineLvl w:val="1"/>
        <w:rPr>
          <w:rFonts w:ascii="Verdana" w:eastAsia="Times New Roman" w:hAnsi="Verdana"/>
          <w:b/>
          <w:bCs/>
          <w:iCs/>
          <w:vanish/>
          <w:color w:val="4B4B4D"/>
          <w:sz w:val="40"/>
          <w:szCs w:val="48"/>
        </w:rPr>
      </w:pPr>
      <w:bookmarkStart w:id="53" w:name="_Toc429391539"/>
      <w:bookmarkStart w:id="54" w:name="_Toc429401706"/>
      <w:bookmarkStart w:id="55" w:name="_Toc430247050"/>
      <w:bookmarkStart w:id="56" w:name="_Toc433613546"/>
      <w:bookmarkStart w:id="57" w:name="_Toc437361038"/>
      <w:bookmarkEnd w:id="53"/>
      <w:bookmarkEnd w:id="54"/>
      <w:bookmarkEnd w:id="55"/>
      <w:bookmarkEnd w:id="56"/>
      <w:bookmarkEnd w:id="57"/>
    </w:p>
    <w:p w14:paraId="7F549F79" w14:textId="2CA6DF04" w:rsidR="00A6734A" w:rsidRPr="00DC783E" w:rsidRDefault="00A6734A" w:rsidP="00DC783E">
      <w:pPr>
        <w:pStyle w:val="Titre2"/>
        <w:ind w:left="360" w:hanging="360"/>
      </w:pPr>
      <w:bookmarkStart w:id="58" w:name="_Toc437361039"/>
      <w:r w:rsidRPr="00DC783E">
        <w:t>Critères de validation</w:t>
      </w:r>
      <w:bookmarkEnd w:id="33"/>
      <w:bookmarkEnd w:id="58"/>
    </w:p>
    <w:p w14:paraId="6C76F378" w14:textId="77777777" w:rsidR="00A6734A" w:rsidRDefault="00A6734A" w:rsidP="00A6734A"/>
    <w:p w14:paraId="40F40386" w14:textId="77777777" w:rsidR="00DC783E" w:rsidRDefault="00DC783E" w:rsidP="00DC783E">
      <w:r>
        <w:t>Les points de contrôle sont regroupés par catégorie dans des tableaux décrits pages suivantes. Un tableau comporte 4 colonnes :</w:t>
      </w:r>
    </w:p>
    <w:p w14:paraId="6C37FCC0" w14:textId="77777777" w:rsidR="00DC783E" w:rsidRDefault="00DC783E" w:rsidP="00DC783E">
      <w:pPr>
        <w:pStyle w:val="ListepucesNiv1"/>
        <w:ind w:left="709" w:hanging="283"/>
      </w:pPr>
      <w:r>
        <w:tab/>
        <w:t>Désignation : Désignation du matériel et/ou des fonctions logicielles à contrôler</w:t>
      </w:r>
    </w:p>
    <w:p w14:paraId="3AE8401F" w14:textId="77777777" w:rsidR="00DC783E" w:rsidRDefault="00DC783E" w:rsidP="00DC783E">
      <w:pPr>
        <w:pStyle w:val="ListepucesNiv1"/>
        <w:ind w:left="709" w:hanging="283"/>
      </w:pPr>
      <w:r>
        <w:tab/>
        <w:t>CF (conforme) : Colonne à cocher si la conformité est remplie</w:t>
      </w:r>
    </w:p>
    <w:p w14:paraId="7AF0AE2A" w14:textId="77777777" w:rsidR="00DC783E" w:rsidRDefault="00DC783E" w:rsidP="00DC783E">
      <w:pPr>
        <w:pStyle w:val="ListepucesNiv1"/>
        <w:ind w:left="709" w:hanging="283"/>
      </w:pPr>
      <w:r>
        <w:tab/>
        <w:t>NC (non conforme) : Colonne à cocher si la conformité n’est pas remplie</w:t>
      </w:r>
    </w:p>
    <w:p w14:paraId="7E567757" w14:textId="77777777" w:rsidR="00DC783E" w:rsidRDefault="00DC783E" w:rsidP="00DC783E">
      <w:pPr>
        <w:pStyle w:val="ListepucesNiv1"/>
        <w:ind w:left="709" w:hanging="283"/>
      </w:pPr>
      <w:r>
        <w:tab/>
        <w:t>Commentaire : A ajouter le cas échéant pour commenter la conformité/non-conformité du matériel ou de la fonction. Le commentaire N/A indique que le contrôle n’est pas applicable</w:t>
      </w:r>
    </w:p>
    <w:p w14:paraId="562D4EFF" w14:textId="77777777" w:rsidR="00DC783E" w:rsidRDefault="00DC783E" w:rsidP="00DC783E"/>
    <w:p w14:paraId="233C795C" w14:textId="77777777" w:rsidR="00DC783E" w:rsidRDefault="00DC783E" w:rsidP="00DC783E">
      <w:r>
        <w:t>Les anomalies sont classifiées. Il existe cinq niveaux de gravité :</w:t>
      </w:r>
    </w:p>
    <w:p w14:paraId="62088766" w14:textId="77777777" w:rsidR="00DC783E" w:rsidRDefault="00DC783E" w:rsidP="00DC783E">
      <w:pPr>
        <w:pStyle w:val="ListepucesNiv1"/>
        <w:ind w:left="709" w:hanging="283"/>
      </w:pPr>
      <w:r>
        <w:tab/>
        <w:t>Bloquant : bloque la réception de la phase correspondante ;</w:t>
      </w:r>
    </w:p>
    <w:p w14:paraId="7C3F511B" w14:textId="77777777" w:rsidR="00DC783E" w:rsidRDefault="00DC783E" w:rsidP="00DC783E">
      <w:pPr>
        <w:pStyle w:val="ListepucesNiv1"/>
        <w:ind w:left="709" w:hanging="283"/>
      </w:pPr>
      <w:r>
        <w:tab/>
        <w:t>Majeur : ne bloque pas la réception de la phase correspondante mais doit être corrigée ;</w:t>
      </w:r>
    </w:p>
    <w:p w14:paraId="24177F15" w14:textId="77777777" w:rsidR="00DC783E" w:rsidRDefault="00DC783E" w:rsidP="00DC783E">
      <w:pPr>
        <w:pStyle w:val="ListepucesNiv1"/>
        <w:ind w:left="709" w:hanging="283"/>
      </w:pPr>
      <w:r>
        <w:tab/>
        <w:t>Mineur : anomalie mineure pouvant être corrigée ultérieurement ;</w:t>
      </w:r>
    </w:p>
    <w:p w14:paraId="34730F4A" w14:textId="77777777" w:rsidR="00DC783E" w:rsidRDefault="00DC783E" w:rsidP="00DC783E">
      <w:pPr>
        <w:pStyle w:val="ListepucesNiv1"/>
        <w:ind w:left="709" w:hanging="283"/>
      </w:pPr>
      <w:r>
        <w:tab/>
        <w:t>Evolution : demande d’évolution par rapport à la spécification ;</w:t>
      </w:r>
    </w:p>
    <w:p w14:paraId="3D1E4860" w14:textId="77777777" w:rsidR="00DC783E" w:rsidRDefault="00DC783E" w:rsidP="00DC783E">
      <w:pPr>
        <w:pStyle w:val="ListepucesNiv1"/>
        <w:ind w:left="709" w:hanging="283"/>
      </w:pPr>
      <w:r>
        <w:t>N/A : non applicable.</w:t>
      </w:r>
    </w:p>
    <w:p w14:paraId="1BB67004" w14:textId="77777777" w:rsidR="00DC783E" w:rsidRPr="00D814DC" w:rsidRDefault="00DC783E" w:rsidP="00A6734A"/>
    <w:p w14:paraId="2C9C166B" w14:textId="0091B07B" w:rsidR="00A6734A" w:rsidRPr="00D814DC" w:rsidRDefault="00A6734A" w:rsidP="00DC783E">
      <w:pPr>
        <w:spacing w:after="0"/>
        <w:ind w:left="283"/>
        <w:jc w:val="left"/>
        <w:sectPr w:rsidR="00A6734A" w:rsidRPr="00D814DC" w:rsidSect="00A6734A">
          <w:pgSz w:w="11906" w:h="16838"/>
          <w:pgMar w:top="1418" w:right="851" w:bottom="1418" w:left="1418" w:header="720" w:footer="720" w:gutter="0"/>
          <w:cols w:space="720"/>
        </w:sectPr>
      </w:pPr>
    </w:p>
    <w:p w14:paraId="7B14CFEC" w14:textId="77777777" w:rsidR="00A6734A" w:rsidRPr="00DC783E" w:rsidRDefault="00A6734A" w:rsidP="00DC783E">
      <w:pPr>
        <w:pStyle w:val="Titre2"/>
      </w:pPr>
      <w:bookmarkStart w:id="59" w:name="_Toc161191061"/>
      <w:bookmarkStart w:id="60" w:name="_Toc161194593"/>
      <w:bookmarkStart w:id="61" w:name="_Toc371506312"/>
      <w:bookmarkStart w:id="62" w:name="_Toc437361040"/>
      <w:r w:rsidRPr="00DC783E">
        <w:t>Fiche de synthèse</w:t>
      </w:r>
      <w:bookmarkEnd w:id="59"/>
      <w:bookmarkEnd w:id="60"/>
      <w:bookmarkEnd w:id="61"/>
      <w:bookmarkEnd w:id="62"/>
    </w:p>
    <w:p w14:paraId="687994C2" w14:textId="77777777" w:rsidR="00A6734A" w:rsidRPr="00D814DC" w:rsidRDefault="00A6734A" w:rsidP="00A6734A"/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3"/>
        <w:gridCol w:w="1347"/>
        <w:gridCol w:w="595"/>
        <w:gridCol w:w="451"/>
        <w:gridCol w:w="299"/>
        <w:gridCol w:w="148"/>
        <w:gridCol w:w="1194"/>
        <w:gridCol w:w="2354"/>
        <w:gridCol w:w="2422"/>
      </w:tblGrid>
      <w:tr w:rsidR="00A6734A" w:rsidRPr="00D814DC" w14:paraId="18DA8CE6" w14:textId="77777777" w:rsidTr="00A6734A">
        <w:trPr>
          <w:trHeight w:val="374"/>
        </w:trPr>
        <w:tc>
          <w:tcPr>
            <w:tcW w:w="427" w:type="pct"/>
            <w:tcBorders>
              <w:right w:val="single" w:sz="4" w:space="0" w:color="78C2BB" w:themeColor="accent2"/>
            </w:tcBorders>
          </w:tcPr>
          <w:p w14:paraId="1B4CB26B" w14:textId="2C6E211D" w:rsidR="00A6734A" w:rsidRPr="00D814DC" w:rsidRDefault="00A6734A" w:rsidP="00A6734A">
            <w:pPr>
              <w:spacing w:before="40" w:after="40"/>
              <w:jc w:val="right"/>
            </w:pPr>
            <w:r w:rsidRPr="00D814DC">
              <w:rPr>
                <w:u w:val="single"/>
              </w:rPr>
              <w:t>Date</w:t>
            </w:r>
            <w:r w:rsidR="000D4338">
              <w:t> </w:t>
            </w:r>
            <w:r w:rsidRPr="00D814DC">
              <w:t>:</w:t>
            </w:r>
          </w:p>
        </w:tc>
        <w:tc>
          <w:tcPr>
            <w:tcW w:w="1008" w:type="pct"/>
            <w:gridSpan w:val="2"/>
            <w:tcBorders>
              <w:top w:val="single" w:sz="4" w:space="0" w:color="78C2BB" w:themeColor="accent2"/>
              <w:left w:val="single" w:sz="4" w:space="0" w:color="78C2BB" w:themeColor="accent2"/>
              <w:bottom w:val="single" w:sz="4" w:space="0" w:color="78C2BB" w:themeColor="accent2"/>
              <w:right w:val="single" w:sz="4" w:space="0" w:color="78C2BB" w:themeColor="accent2"/>
            </w:tcBorders>
          </w:tcPr>
          <w:p w14:paraId="68656179" w14:textId="77777777" w:rsidR="00A6734A" w:rsidRPr="00D814DC" w:rsidRDefault="00A6734A" w:rsidP="00A6734A">
            <w:pPr>
              <w:spacing w:before="40" w:after="40"/>
              <w:jc w:val="right"/>
            </w:pPr>
          </w:p>
        </w:tc>
        <w:tc>
          <w:tcPr>
            <w:tcW w:w="234" w:type="pct"/>
            <w:tcBorders>
              <w:left w:val="single" w:sz="4" w:space="0" w:color="78C2BB" w:themeColor="accent2"/>
            </w:tcBorders>
          </w:tcPr>
          <w:p w14:paraId="14595E6A" w14:textId="77777777" w:rsidR="00A6734A" w:rsidRPr="00D814DC" w:rsidRDefault="00A6734A" w:rsidP="00A6734A">
            <w:pPr>
              <w:spacing w:before="40" w:after="40"/>
              <w:jc w:val="right"/>
            </w:pPr>
          </w:p>
        </w:tc>
        <w:tc>
          <w:tcPr>
            <w:tcW w:w="155" w:type="pct"/>
          </w:tcPr>
          <w:p w14:paraId="4387BADC" w14:textId="77777777" w:rsidR="00A6734A" w:rsidRPr="00D814DC" w:rsidRDefault="00A6734A" w:rsidP="00A6734A">
            <w:pPr>
              <w:spacing w:before="40" w:after="40"/>
              <w:jc w:val="center"/>
              <w:rPr>
                <w:u w:val="single"/>
              </w:rPr>
            </w:pPr>
          </w:p>
        </w:tc>
        <w:tc>
          <w:tcPr>
            <w:tcW w:w="697" w:type="pct"/>
            <w:gridSpan w:val="2"/>
            <w:tcBorders>
              <w:left w:val="nil"/>
              <w:right w:val="single" w:sz="4" w:space="0" w:color="78C2BB" w:themeColor="accent2"/>
            </w:tcBorders>
          </w:tcPr>
          <w:p w14:paraId="49186629" w14:textId="4942D999" w:rsidR="00A6734A" w:rsidRPr="00D814DC" w:rsidRDefault="00A6734A" w:rsidP="00A6734A">
            <w:pPr>
              <w:spacing w:before="40" w:after="40"/>
              <w:rPr>
                <w:u w:val="single"/>
              </w:rPr>
            </w:pPr>
            <w:r w:rsidRPr="00D814DC">
              <w:rPr>
                <w:u w:val="single"/>
              </w:rPr>
              <w:t>Présents</w:t>
            </w:r>
            <w:r w:rsidR="000D4338">
              <w:rPr>
                <w:u w:val="single"/>
              </w:rPr>
              <w:t> </w:t>
            </w:r>
            <w:r w:rsidRPr="00D814DC">
              <w:rPr>
                <w:u w:val="single"/>
              </w:rPr>
              <w:t>:</w:t>
            </w:r>
          </w:p>
        </w:tc>
        <w:tc>
          <w:tcPr>
            <w:tcW w:w="1222" w:type="pct"/>
            <w:tcBorders>
              <w:top w:val="single" w:sz="4" w:space="0" w:color="78C2BB" w:themeColor="accent2"/>
              <w:left w:val="single" w:sz="4" w:space="0" w:color="78C2BB" w:themeColor="accent2"/>
              <w:right w:val="single" w:sz="4" w:space="0" w:color="78C2BB" w:themeColor="accent2"/>
            </w:tcBorders>
          </w:tcPr>
          <w:p w14:paraId="4813FD60" w14:textId="77777777" w:rsidR="00A6734A" w:rsidRPr="00D814DC" w:rsidRDefault="00A6734A" w:rsidP="00A6734A">
            <w:pPr>
              <w:spacing w:before="40" w:after="40"/>
              <w:rPr>
                <w:b/>
              </w:rPr>
            </w:pPr>
            <w:r w:rsidRPr="00D814DC">
              <w:rPr>
                <w:b/>
              </w:rPr>
              <w:t xml:space="preserve"> Prénom / Nom                    </w:t>
            </w:r>
          </w:p>
        </w:tc>
        <w:tc>
          <w:tcPr>
            <w:tcW w:w="1257" w:type="pct"/>
            <w:tcBorders>
              <w:top w:val="single" w:sz="4" w:space="0" w:color="78C2BB" w:themeColor="accent2"/>
              <w:left w:val="single" w:sz="4" w:space="0" w:color="78C2BB" w:themeColor="accent2"/>
              <w:right w:val="single" w:sz="4" w:space="0" w:color="78C2BB" w:themeColor="accent2"/>
            </w:tcBorders>
          </w:tcPr>
          <w:p w14:paraId="41EC147B" w14:textId="77777777" w:rsidR="00A6734A" w:rsidRPr="00D814DC" w:rsidRDefault="00A6734A" w:rsidP="00A6734A">
            <w:pPr>
              <w:spacing w:before="40" w:after="40"/>
              <w:rPr>
                <w:b/>
              </w:rPr>
            </w:pPr>
            <w:r w:rsidRPr="00D814DC">
              <w:rPr>
                <w:b/>
              </w:rPr>
              <w:t>Société</w:t>
            </w:r>
          </w:p>
        </w:tc>
      </w:tr>
      <w:tr w:rsidR="00A6734A" w:rsidRPr="00D814DC" w14:paraId="0474B1B1" w14:textId="77777777" w:rsidTr="00A6734A">
        <w:tc>
          <w:tcPr>
            <w:tcW w:w="427" w:type="pct"/>
          </w:tcPr>
          <w:p w14:paraId="135C21B5" w14:textId="77777777" w:rsidR="00A6734A" w:rsidRPr="00D814DC" w:rsidRDefault="00A6734A" w:rsidP="00A6734A">
            <w:pPr>
              <w:spacing w:before="40" w:after="40"/>
              <w:jc w:val="center"/>
            </w:pPr>
          </w:p>
        </w:tc>
        <w:tc>
          <w:tcPr>
            <w:tcW w:w="699" w:type="pct"/>
          </w:tcPr>
          <w:p w14:paraId="5085E18A" w14:textId="77777777" w:rsidR="00A6734A" w:rsidRPr="00D814DC" w:rsidRDefault="00A6734A" w:rsidP="00A6734A">
            <w:pPr>
              <w:spacing w:before="40" w:after="40"/>
              <w:jc w:val="center"/>
            </w:pPr>
          </w:p>
        </w:tc>
        <w:tc>
          <w:tcPr>
            <w:tcW w:w="543" w:type="pct"/>
            <w:gridSpan w:val="2"/>
          </w:tcPr>
          <w:p w14:paraId="3B2A3B3B" w14:textId="77777777" w:rsidR="00A6734A" w:rsidRPr="00D814DC" w:rsidRDefault="00A6734A" w:rsidP="00A6734A">
            <w:pPr>
              <w:spacing w:before="40" w:after="40"/>
              <w:jc w:val="right"/>
            </w:pPr>
          </w:p>
        </w:tc>
        <w:tc>
          <w:tcPr>
            <w:tcW w:w="232" w:type="pct"/>
            <w:gridSpan w:val="2"/>
          </w:tcPr>
          <w:p w14:paraId="5E2F26F1" w14:textId="77777777" w:rsidR="00A6734A" w:rsidRPr="00D814DC" w:rsidRDefault="00A6734A" w:rsidP="00A6734A">
            <w:pPr>
              <w:spacing w:before="40" w:after="40"/>
              <w:jc w:val="center"/>
            </w:pPr>
          </w:p>
        </w:tc>
        <w:tc>
          <w:tcPr>
            <w:tcW w:w="620" w:type="pct"/>
            <w:tcBorders>
              <w:right w:val="single" w:sz="4" w:space="0" w:color="78C2BB" w:themeColor="accent2"/>
            </w:tcBorders>
          </w:tcPr>
          <w:p w14:paraId="51F5C397" w14:textId="77777777" w:rsidR="00A6734A" w:rsidRPr="00D814DC" w:rsidRDefault="00A6734A" w:rsidP="00A6734A">
            <w:pPr>
              <w:spacing w:before="40" w:after="40"/>
              <w:jc w:val="right"/>
            </w:pPr>
          </w:p>
        </w:tc>
        <w:tc>
          <w:tcPr>
            <w:tcW w:w="1222" w:type="pct"/>
            <w:tcBorders>
              <w:left w:val="single" w:sz="4" w:space="0" w:color="78C2BB" w:themeColor="accent2"/>
              <w:right w:val="single" w:sz="4" w:space="0" w:color="78C2BB" w:themeColor="accent2"/>
            </w:tcBorders>
          </w:tcPr>
          <w:p w14:paraId="5C5D621A" w14:textId="77777777" w:rsidR="00A6734A" w:rsidRPr="00D814DC" w:rsidRDefault="00A6734A" w:rsidP="00A6734A">
            <w:pPr>
              <w:spacing w:before="40" w:after="40"/>
            </w:pPr>
          </w:p>
        </w:tc>
        <w:tc>
          <w:tcPr>
            <w:tcW w:w="1257" w:type="pct"/>
            <w:tcBorders>
              <w:left w:val="single" w:sz="4" w:space="0" w:color="78C2BB" w:themeColor="accent2"/>
              <w:right w:val="single" w:sz="4" w:space="0" w:color="78C2BB" w:themeColor="accent2"/>
            </w:tcBorders>
          </w:tcPr>
          <w:p w14:paraId="05896F04" w14:textId="77777777" w:rsidR="00A6734A" w:rsidRPr="00D814DC" w:rsidRDefault="00A6734A" w:rsidP="00A6734A">
            <w:pPr>
              <w:spacing w:before="40" w:after="40"/>
            </w:pPr>
          </w:p>
        </w:tc>
      </w:tr>
      <w:tr w:rsidR="00A6734A" w:rsidRPr="00D814DC" w14:paraId="6DD25E77" w14:textId="77777777" w:rsidTr="00FE349F">
        <w:trPr>
          <w:trHeight w:val="80"/>
        </w:trPr>
        <w:tc>
          <w:tcPr>
            <w:tcW w:w="427" w:type="pct"/>
          </w:tcPr>
          <w:p w14:paraId="7F71E5C1" w14:textId="77777777" w:rsidR="00A6734A" w:rsidRPr="00D814DC" w:rsidRDefault="00A6734A" w:rsidP="00A6734A">
            <w:pPr>
              <w:spacing w:before="40" w:after="40"/>
              <w:jc w:val="center"/>
            </w:pPr>
          </w:p>
        </w:tc>
        <w:tc>
          <w:tcPr>
            <w:tcW w:w="699" w:type="pct"/>
          </w:tcPr>
          <w:p w14:paraId="4F880F74" w14:textId="77777777" w:rsidR="00A6734A" w:rsidRPr="00D814DC" w:rsidRDefault="00A6734A" w:rsidP="00A6734A">
            <w:pPr>
              <w:spacing w:before="40" w:after="40"/>
              <w:jc w:val="center"/>
            </w:pPr>
          </w:p>
        </w:tc>
        <w:tc>
          <w:tcPr>
            <w:tcW w:w="543" w:type="pct"/>
            <w:gridSpan w:val="2"/>
          </w:tcPr>
          <w:p w14:paraId="31C5B62D" w14:textId="77777777" w:rsidR="00A6734A" w:rsidRPr="00D814DC" w:rsidRDefault="00A6734A" w:rsidP="00A6734A">
            <w:pPr>
              <w:spacing w:before="40" w:after="40"/>
              <w:jc w:val="right"/>
            </w:pPr>
          </w:p>
        </w:tc>
        <w:tc>
          <w:tcPr>
            <w:tcW w:w="232" w:type="pct"/>
            <w:gridSpan w:val="2"/>
          </w:tcPr>
          <w:p w14:paraId="08EA9872" w14:textId="77777777" w:rsidR="00A6734A" w:rsidRPr="00D814DC" w:rsidRDefault="00A6734A" w:rsidP="00A6734A">
            <w:pPr>
              <w:spacing w:before="40" w:after="40"/>
              <w:jc w:val="center"/>
            </w:pPr>
          </w:p>
        </w:tc>
        <w:tc>
          <w:tcPr>
            <w:tcW w:w="620" w:type="pct"/>
            <w:tcBorders>
              <w:right w:val="single" w:sz="4" w:space="0" w:color="78C2BB" w:themeColor="accent2"/>
            </w:tcBorders>
          </w:tcPr>
          <w:p w14:paraId="2AE6F474" w14:textId="77777777" w:rsidR="00A6734A" w:rsidRPr="00D814DC" w:rsidRDefault="00A6734A" w:rsidP="00A6734A">
            <w:pPr>
              <w:spacing w:before="40" w:after="40"/>
              <w:jc w:val="right"/>
            </w:pPr>
          </w:p>
        </w:tc>
        <w:tc>
          <w:tcPr>
            <w:tcW w:w="1222" w:type="pct"/>
            <w:tcBorders>
              <w:left w:val="single" w:sz="4" w:space="0" w:color="78C2BB" w:themeColor="accent2"/>
              <w:bottom w:val="single" w:sz="4" w:space="0" w:color="78C2BB" w:themeColor="accent2"/>
              <w:right w:val="single" w:sz="4" w:space="0" w:color="78C2BB" w:themeColor="accent2"/>
            </w:tcBorders>
          </w:tcPr>
          <w:p w14:paraId="793CD1F7" w14:textId="77777777" w:rsidR="00A6734A" w:rsidRPr="00D814DC" w:rsidRDefault="00A6734A" w:rsidP="00A6734A">
            <w:pPr>
              <w:spacing w:before="40" w:after="40"/>
            </w:pPr>
          </w:p>
        </w:tc>
        <w:tc>
          <w:tcPr>
            <w:tcW w:w="1257" w:type="pct"/>
            <w:tcBorders>
              <w:left w:val="single" w:sz="4" w:space="0" w:color="78C2BB" w:themeColor="accent2"/>
              <w:bottom w:val="single" w:sz="4" w:space="0" w:color="78C2BB" w:themeColor="accent2"/>
              <w:right w:val="single" w:sz="4" w:space="0" w:color="78C2BB" w:themeColor="accent2"/>
            </w:tcBorders>
          </w:tcPr>
          <w:p w14:paraId="2D4FEA0A" w14:textId="77777777" w:rsidR="00A6734A" w:rsidRPr="00D814DC" w:rsidRDefault="00A6734A" w:rsidP="00A6734A">
            <w:pPr>
              <w:spacing w:before="40" w:after="40"/>
            </w:pPr>
          </w:p>
        </w:tc>
      </w:tr>
    </w:tbl>
    <w:p w14:paraId="3A7EFD75" w14:textId="77777777" w:rsidR="00A6734A" w:rsidRPr="00D814DC" w:rsidRDefault="00A6734A" w:rsidP="00A6734A">
      <w:pPr>
        <w:rPr>
          <w:sz w:val="16"/>
        </w:rPr>
      </w:pPr>
    </w:p>
    <w:tbl>
      <w:tblPr>
        <w:tblStyle w:val="Lumiplanstandard"/>
        <w:tblW w:w="4953" w:type="pct"/>
        <w:tblLook w:val="0000" w:firstRow="0" w:lastRow="0" w:firstColumn="0" w:lastColumn="0" w:noHBand="0" w:noVBand="0"/>
      </w:tblPr>
      <w:tblGrid>
        <w:gridCol w:w="1991"/>
        <w:gridCol w:w="446"/>
        <w:gridCol w:w="737"/>
        <w:gridCol w:w="736"/>
        <w:gridCol w:w="850"/>
        <w:gridCol w:w="330"/>
        <w:gridCol w:w="596"/>
        <w:gridCol w:w="583"/>
        <w:gridCol w:w="156"/>
        <w:gridCol w:w="875"/>
        <w:gridCol w:w="1079"/>
        <w:gridCol w:w="261"/>
        <w:gridCol w:w="888"/>
      </w:tblGrid>
      <w:tr w:rsidR="00A6734A" w:rsidRPr="00D814DC" w14:paraId="676CD4D0" w14:textId="77777777" w:rsidTr="00901620">
        <w:trPr>
          <w:trHeight w:val="354"/>
        </w:trPr>
        <w:tc>
          <w:tcPr>
            <w:tcW w:w="5000" w:type="pct"/>
            <w:gridSpan w:val="13"/>
            <w:vAlign w:val="center"/>
          </w:tcPr>
          <w:p w14:paraId="34CE3FA8" w14:textId="77777777" w:rsidR="00A6734A" w:rsidRPr="00D814DC" w:rsidRDefault="00A6734A" w:rsidP="004A161F">
            <w:pPr>
              <w:spacing w:before="40" w:after="40"/>
              <w:jc w:val="center"/>
              <w:rPr>
                <w:b/>
                <w:smallCaps/>
              </w:rPr>
            </w:pPr>
            <w:r w:rsidRPr="00D814DC">
              <w:rPr>
                <w:b/>
                <w:smallCaps/>
              </w:rPr>
              <w:t xml:space="preserve">Résumé et bilan des contrôles </w:t>
            </w:r>
            <w:proofErr w:type="spellStart"/>
            <w:r w:rsidRPr="00D814DC">
              <w:rPr>
                <w:b/>
                <w:smallCaps/>
              </w:rPr>
              <w:t>effectu</w:t>
            </w:r>
            <w:r w:rsidR="004A161F" w:rsidRPr="004A161F">
              <w:rPr>
                <w:rFonts w:cs="Arial"/>
                <w:b/>
                <w:smallCaps/>
                <w:sz w:val="16"/>
              </w:rPr>
              <w:t>É</w:t>
            </w:r>
            <w:r w:rsidRPr="00D814DC">
              <w:rPr>
                <w:b/>
                <w:smallCaps/>
              </w:rPr>
              <w:t>s</w:t>
            </w:r>
            <w:proofErr w:type="spellEnd"/>
          </w:p>
        </w:tc>
      </w:tr>
      <w:tr w:rsidR="00A6734A" w:rsidRPr="00D814DC" w14:paraId="2F2B9012" w14:textId="77777777" w:rsidTr="00163057">
        <w:trPr>
          <w:trHeight w:val="148"/>
        </w:trPr>
        <w:tc>
          <w:tcPr>
            <w:tcW w:w="1045" w:type="pct"/>
          </w:tcPr>
          <w:p w14:paraId="552D2606" w14:textId="77777777" w:rsidR="00A6734A" w:rsidRPr="00D814DC" w:rsidRDefault="00A6734A" w:rsidP="00A6734A">
            <w:pPr>
              <w:jc w:val="right"/>
              <w:rPr>
                <w:b/>
                <w:smallCaps/>
                <w:sz w:val="14"/>
              </w:rPr>
            </w:pPr>
          </w:p>
        </w:tc>
        <w:tc>
          <w:tcPr>
            <w:tcW w:w="1007" w:type="pct"/>
            <w:gridSpan w:val="3"/>
          </w:tcPr>
          <w:p w14:paraId="401894B0" w14:textId="77777777" w:rsidR="00A6734A" w:rsidRPr="00D814DC" w:rsidRDefault="00A6734A" w:rsidP="00A6734A">
            <w:pPr>
              <w:jc w:val="center"/>
              <w:rPr>
                <w:b/>
                <w:smallCaps/>
                <w:sz w:val="14"/>
              </w:rPr>
            </w:pPr>
          </w:p>
        </w:tc>
        <w:tc>
          <w:tcPr>
            <w:tcW w:w="2948" w:type="pct"/>
            <w:gridSpan w:val="9"/>
          </w:tcPr>
          <w:p w14:paraId="0A0CFBFB" w14:textId="77777777" w:rsidR="00A6734A" w:rsidRPr="00D814DC" w:rsidRDefault="00A6734A" w:rsidP="00A6734A">
            <w:pPr>
              <w:jc w:val="center"/>
              <w:rPr>
                <w:b/>
                <w:smallCaps/>
                <w:sz w:val="14"/>
              </w:rPr>
            </w:pPr>
            <w:r w:rsidRPr="00D814DC">
              <w:rPr>
                <w:b/>
                <w:smallCaps/>
                <w:sz w:val="14"/>
              </w:rPr>
              <w:t>Anomalie</w:t>
            </w:r>
          </w:p>
        </w:tc>
      </w:tr>
      <w:tr w:rsidR="00A6734A" w:rsidRPr="00D814DC" w14:paraId="6A9CA553" w14:textId="77777777" w:rsidTr="00163057">
        <w:trPr>
          <w:trHeight w:val="252"/>
        </w:trPr>
        <w:tc>
          <w:tcPr>
            <w:tcW w:w="1045" w:type="pct"/>
          </w:tcPr>
          <w:p w14:paraId="3542CBBF" w14:textId="77777777" w:rsidR="00A6734A" w:rsidRPr="00D814DC" w:rsidRDefault="00A6734A" w:rsidP="00A6734A">
            <w:pPr>
              <w:jc w:val="center"/>
              <w:rPr>
                <w:b/>
                <w:smallCaps/>
                <w:sz w:val="14"/>
              </w:rPr>
            </w:pPr>
            <w:r w:rsidRPr="00D814DC">
              <w:rPr>
                <w:b/>
                <w:smallCaps/>
                <w:sz w:val="14"/>
              </w:rPr>
              <w:t>N° Fiche</w:t>
            </w:r>
          </w:p>
        </w:tc>
        <w:tc>
          <w:tcPr>
            <w:tcW w:w="1007" w:type="pct"/>
            <w:gridSpan w:val="3"/>
          </w:tcPr>
          <w:p w14:paraId="5E8F239E" w14:textId="77777777" w:rsidR="00A6734A" w:rsidRPr="00D814DC" w:rsidRDefault="00A6734A" w:rsidP="00A6734A">
            <w:pPr>
              <w:jc w:val="center"/>
              <w:rPr>
                <w:b/>
                <w:smallCaps/>
                <w:sz w:val="14"/>
              </w:rPr>
            </w:pPr>
            <w:r w:rsidRPr="00D814DC">
              <w:rPr>
                <w:b/>
                <w:smallCaps/>
                <w:sz w:val="14"/>
              </w:rPr>
              <w:t>Résultat Ok</w:t>
            </w:r>
          </w:p>
        </w:tc>
        <w:tc>
          <w:tcPr>
            <w:tcW w:w="619" w:type="pct"/>
            <w:gridSpan w:val="2"/>
          </w:tcPr>
          <w:p w14:paraId="34565E4F" w14:textId="77777777" w:rsidR="00A6734A" w:rsidRPr="00D814DC" w:rsidRDefault="00A6734A" w:rsidP="00A6734A">
            <w:pPr>
              <w:jc w:val="center"/>
              <w:rPr>
                <w:b/>
                <w:smallCaps/>
                <w:sz w:val="14"/>
              </w:rPr>
            </w:pPr>
            <w:r w:rsidRPr="00D814DC">
              <w:rPr>
                <w:b/>
                <w:smallCaps/>
                <w:sz w:val="14"/>
              </w:rPr>
              <w:t>Mineure</w:t>
            </w:r>
          </w:p>
        </w:tc>
        <w:tc>
          <w:tcPr>
            <w:tcW w:w="619" w:type="pct"/>
            <w:gridSpan w:val="2"/>
          </w:tcPr>
          <w:p w14:paraId="706CC47A" w14:textId="77777777" w:rsidR="00A6734A" w:rsidRPr="00D814DC" w:rsidRDefault="00A6734A" w:rsidP="00A6734A">
            <w:pPr>
              <w:jc w:val="center"/>
              <w:rPr>
                <w:b/>
                <w:smallCaps/>
                <w:sz w:val="14"/>
              </w:rPr>
            </w:pPr>
            <w:r w:rsidRPr="00D814DC">
              <w:rPr>
                <w:b/>
                <w:smallCaps/>
                <w:sz w:val="14"/>
              </w:rPr>
              <w:t>Majeure</w:t>
            </w:r>
          </w:p>
        </w:tc>
        <w:tc>
          <w:tcPr>
            <w:tcW w:w="541" w:type="pct"/>
            <w:gridSpan w:val="2"/>
          </w:tcPr>
          <w:p w14:paraId="17BA7CFA" w14:textId="77777777" w:rsidR="00A6734A" w:rsidRPr="00D814DC" w:rsidRDefault="00A6734A" w:rsidP="00A6734A">
            <w:pPr>
              <w:jc w:val="center"/>
              <w:rPr>
                <w:b/>
                <w:smallCaps/>
                <w:sz w:val="14"/>
              </w:rPr>
            </w:pPr>
            <w:r w:rsidRPr="00D814DC">
              <w:rPr>
                <w:b/>
                <w:smallCaps/>
                <w:sz w:val="14"/>
              </w:rPr>
              <w:t>Bloquante</w:t>
            </w:r>
          </w:p>
        </w:tc>
        <w:tc>
          <w:tcPr>
            <w:tcW w:w="566" w:type="pct"/>
          </w:tcPr>
          <w:p w14:paraId="685931A6" w14:textId="77777777" w:rsidR="00A6734A" w:rsidRPr="00D814DC" w:rsidRDefault="00A6734A" w:rsidP="00A6734A">
            <w:pPr>
              <w:jc w:val="center"/>
              <w:rPr>
                <w:b/>
                <w:smallCaps/>
                <w:sz w:val="14"/>
              </w:rPr>
            </w:pPr>
            <w:r w:rsidRPr="00D814DC">
              <w:rPr>
                <w:b/>
                <w:smallCaps/>
                <w:sz w:val="14"/>
              </w:rPr>
              <w:t>Evolution</w:t>
            </w:r>
          </w:p>
        </w:tc>
        <w:tc>
          <w:tcPr>
            <w:tcW w:w="602" w:type="pct"/>
            <w:gridSpan w:val="2"/>
          </w:tcPr>
          <w:p w14:paraId="40D29B4D" w14:textId="77777777" w:rsidR="00A6734A" w:rsidRPr="00D814DC" w:rsidRDefault="00A6734A" w:rsidP="00A6734A">
            <w:pPr>
              <w:jc w:val="center"/>
              <w:rPr>
                <w:b/>
                <w:smallCaps/>
                <w:sz w:val="14"/>
              </w:rPr>
            </w:pPr>
            <w:r w:rsidRPr="00D814DC">
              <w:rPr>
                <w:b/>
                <w:smallCaps/>
                <w:sz w:val="14"/>
              </w:rPr>
              <w:t>N/A</w:t>
            </w:r>
          </w:p>
        </w:tc>
      </w:tr>
      <w:tr w:rsidR="00A6734A" w:rsidRPr="00D814DC" w14:paraId="6A7525A1" w14:textId="77777777" w:rsidTr="00163057">
        <w:trPr>
          <w:trHeight w:val="221"/>
        </w:trPr>
        <w:tc>
          <w:tcPr>
            <w:tcW w:w="1045" w:type="pct"/>
          </w:tcPr>
          <w:p w14:paraId="167F3E84" w14:textId="77777777" w:rsidR="00A6734A" w:rsidRPr="00D814DC" w:rsidRDefault="00A6734A" w:rsidP="00FE349F">
            <w:pPr>
              <w:spacing w:after="0"/>
              <w:jc w:val="center"/>
            </w:pPr>
            <w:r w:rsidRPr="00D814DC">
              <w:t>1</w:t>
            </w:r>
          </w:p>
        </w:tc>
        <w:tc>
          <w:tcPr>
            <w:tcW w:w="1007" w:type="pct"/>
            <w:gridSpan w:val="3"/>
          </w:tcPr>
          <w:p w14:paraId="2A8E0DDE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26B6D52B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4F1C8C17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15373469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01E262C3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64F3724F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A6734A" w:rsidRPr="00D814DC" w14:paraId="27D68894" w14:textId="77777777" w:rsidTr="00163057">
        <w:trPr>
          <w:trHeight w:val="221"/>
        </w:trPr>
        <w:tc>
          <w:tcPr>
            <w:tcW w:w="1045" w:type="pct"/>
          </w:tcPr>
          <w:p w14:paraId="2B3175AB" w14:textId="77777777" w:rsidR="00A6734A" w:rsidRPr="00D814DC" w:rsidRDefault="00A6734A" w:rsidP="00FE349F">
            <w:pPr>
              <w:spacing w:after="0"/>
              <w:jc w:val="center"/>
            </w:pPr>
            <w:r>
              <w:t>2</w:t>
            </w:r>
          </w:p>
        </w:tc>
        <w:tc>
          <w:tcPr>
            <w:tcW w:w="1007" w:type="pct"/>
            <w:gridSpan w:val="3"/>
          </w:tcPr>
          <w:p w14:paraId="237BF558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657FEABD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775D3038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4D0FD332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732612EE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16B138A3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A6734A" w:rsidRPr="00D814DC" w14:paraId="39E5FDAE" w14:textId="77777777" w:rsidTr="00163057">
        <w:trPr>
          <w:trHeight w:val="221"/>
        </w:trPr>
        <w:tc>
          <w:tcPr>
            <w:tcW w:w="1045" w:type="pct"/>
          </w:tcPr>
          <w:p w14:paraId="6C42548E" w14:textId="77777777" w:rsidR="00A6734A" w:rsidRPr="00D814DC" w:rsidRDefault="00A6734A" w:rsidP="00FE349F">
            <w:pPr>
              <w:spacing w:after="0"/>
              <w:jc w:val="center"/>
            </w:pPr>
            <w:r>
              <w:t>3</w:t>
            </w:r>
          </w:p>
        </w:tc>
        <w:tc>
          <w:tcPr>
            <w:tcW w:w="1007" w:type="pct"/>
            <w:gridSpan w:val="3"/>
          </w:tcPr>
          <w:p w14:paraId="47B2ADAB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2CBD4A1F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74D1484C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1BCF7EED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0245128F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2EE59DDD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A6734A" w:rsidRPr="00D814DC" w14:paraId="4FDF8E51" w14:textId="77777777" w:rsidTr="00163057">
        <w:trPr>
          <w:trHeight w:val="221"/>
        </w:trPr>
        <w:tc>
          <w:tcPr>
            <w:tcW w:w="1045" w:type="pct"/>
          </w:tcPr>
          <w:p w14:paraId="4741D740" w14:textId="77777777" w:rsidR="00A6734A" w:rsidRDefault="00A6734A" w:rsidP="00FE349F">
            <w:pPr>
              <w:spacing w:after="0"/>
              <w:jc w:val="center"/>
            </w:pPr>
            <w:r>
              <w:t>4</w:t>
            </w:r>
          </w:p>
        </w:tc>
        <w:tc>
          <w:tcPr>
            <w:tcW w:w="1007" w:type="pct"/>
            <w:gridSpan w:val="3"/>
          </w:tcPr>
          <w:p w14:paraId="43EB8053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3CA6D455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672C9519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3460C037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7EBAD98A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613881FC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A6734A" w:rsidRPr="00D814DC" w14:paraId="16185B1D" w14:textId="77777777" w:rsidTr="00163057">
        <w:trPr>
          <w:trHeight w:val="221"/>
        </w:trPr>
        <w:tc>
          <w:tcPr>
            <w:tcW w:w="1045" w:type="pct"/>
          </w:tcPr>
          <w:p w14:paraId="4E63973C" w14:textId="77777777" w:rsidR="00A6734A" w:rsidRDefault="00A6734A" w:rsidP="00FE349F">
            <w:pPr>
              <w:spacing w:after="0"/>
              <w:jc w:val="center"/>
            </w:pPr>
            <w:r>
              <w:t>5</w:t>
            </w:r>
          </w:p>
        </w:tc>
        <w:tc>
          <w:tcPr>
            <w:tcW w:w="1007" w:type="pct"/>
            <w:gridSpan w:val="3"/>
          </w:tcPr>
          <w:p w14:paraId="5DADC285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6E0C4D78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6904D6AC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79AC7BD8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6917F4DE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5719DBF6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A6734A" w:rsidRPr="00D814DC" w14:paraId="30EEE191" w14:textId="77777777" w:rsidTr="00163057">
        <w:trPr>
          <w:trHeight w:val="221"/>
        </w:trPr>
        <w:tc>
          <w:tcPr>
            <w:tcW w:w="1045" w:type="pct"/>
          </w:tcPr>
          <w:p w14:paraId="3F6C2CD8" w14:textId="77777777" w:rsidR="00A6734A" w:rsidRDefault="00A6734A" w:rsidP="00FE349F">
            <w:pPr>
              <w:spacing w:after="0"/>
              <w:jc w:val="center"/>
            </w:pPr>
            <w:r>
              <w:t>6</w:t>
            </w:r>
          </w:p>
        </w:tc>
        <w:tc>
          <w:tcPr>
            <w:tcW w:w="1007" w:type="pct"/>
            <w:gridSpan w:val="3"/>
          </w:tcPr>
          <w:p w14:paraId="340134FC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2D5A6B35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00CFAAEC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39DCCAF8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66635E84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0D2DCBC4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A6734A" w:rsidRPr="00D814DC" w14:paraId="5993BFFF" w14:textId="77777777" w:rsidTr="00163057">
        <w:trPr>
          <w:trHeight w:val="221"/>
        </w:trPr>
        <w:tc>
          <w:tcPr>
            <w:tcW w:w="1045" w:type="pct"/>
          </w:tcPr>
          <w:p w14:paraId="57503677" w14:textId="77777777" w:rsidR="00A6734A" w:rsidRDefault="00A6734A" w:rsidP="00FE349F">
            <w:pPr>
              <w:spacing w:after="0"/>
              <w:jc w:val="center"/>
            </w:pPr>
            <w:r>
              <w:t>7</w:t>
            </w:r>
          </w:p>
        </w:tc>
        <w:tc>
          <w:tcPr>
            <w:tcW w:w="1007" w:type="pct"/>
            <w:gridSpan w:val="3"/>
          </w:tcPr>
          <w:p w14:paraId="3B465550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1443AEFD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039CD9FC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33634342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021802FD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6E374660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A6734A" w:rsidRPr="00D814DC" w14:paraId="700EBD3E" w14:textId="77777777" w:rsidTr="00163057">
        <w:trPr>
          <w:trHeight w:val="221"/>
        </w:trPr>
        <w:tc>
          <w:tcPr>
            <w:tcW w:w="1045" w:type="pct"/>
          </w:tcPr>
          <w:p w14:paraId="1439726E" w14:textId="77777777" w:rsidR="00A6734A" w:rsidRDefault="00A6734A" w:rsidP="00FE349F">
            <w:pPr>
              <w:spacing w:after="0"/>
              <w:jc w:val="center"/>
            </w:pPr>
            <w:r>
              <w:t>8</w:t>
            </w:r>
          </w:p>
        </w:tc>
        <w:tc>
          <w:tcPr>
            <w:tcW w:w="1007" w:type="pct"/>
            <w:gridSpan w:val="3"/>
          </w:tcPr>
          <w:p w14:paraId="7AE7A2CD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235D7F32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54E56A38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0028C402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36F43627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51CE3D33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A6734A" w:rsidRPr="00D814DC" w14:paraId="5894E216" w14:textId="77777777" w:rsidTr="00163057">
        <w:trPr>
          <w:trHeight w:val="221"/>
        </w:trPr>
        <w:tc>
          <w:tcPr>
            <w:tcW w:w="1045" w:type="pct"/>
          </w:tcPr>
          <w:p w14:paraId="007EED10" w14:textId="77777777" w:rsidR="00A6734A" w:rsidRDefault="00A6734A" w:rsidP="00FE349F">
            <w:pPr>
              <w:spacing w:after="0"/>
              <w:jc w:val="center"/>
            </w:pPr>
            <w:r>
              <w:t>9</w:t>
            </w:r>
          </w:p>
        </w:tc>
        <w:tc>
          <w:tcPr>
            <w:tcW w:w="1007" w:type="pct"/>
            <w:gridSpan w:val="3"/>
          </w:tcPr>
          <w:p w14:paraId="205923E7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16C32B64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58644B78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1AB01C44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71391A71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36B854AB" w14:textId="77777777" w:rsidR="00A6734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6734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A5111A" w:rsidRPr="00D814DC" w14:paraId="078E1F59" w14:textId="77777777" w:rsidTr="00163057">
        <w:trPr>
          <w:trHeight w:val="221"/>
        </w:trPr>
        <w:tc>
          <w:tcPr>
            <w:tcW w:w="1045" w:type="pct"/>
          </w:tcPr>
          <w:p w14:paraId="62B24825" w14:textId="77777777" w:rsidR="00A5111A" w:rsidRDefault="00A5111A" w:rsidP="00FE349F">
            <w:pPr>
              <w:spacing w:after="0"/>
              <w:jc w:val="center"/>
            </w:pPr>
            <w:r>
              <w:t>10</w:t>
            </w:r>
          </w:p>
        </w:tc>
        <w:tc>
          <w:tcPr>
            <w:tcW w:w="1007" w:type="pct"/>
            <w:gridSpan w:val="3"/>
          </w:tcPr>
          <w:p w14:paraId="6C86B1B1" w14:textId="77777777" w:rsidR="00A5111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5111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065BD5FB" w14:textId="77777777" w:rsidR="00A5111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5111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0C2CA945" w14:textId="77777777" w:rsidR="00A5111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5111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2866808D" w14:textId="77777777" w:rsidR="00A5111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5111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7F5E7BCF" w14:textId="77777777" w:rsidR="00A5111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5111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66C0A530" w14:textId="77777777" w:rsidR="00A5111A" w:rsidRPr="00D814DC" w:rsidRDefault="004B6B63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5111A"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FE349F" w:rsidRPr="00D814DC" w14:paraId="691DDCE6" w14:textId="77777777" w:rsidTr="00163057">
        <w:trPr>
          <w:trHeight w:val="221"/>
        </w:trPr>
        <w:tc>
          <w:tcPr>
            <w:tcW w:w="1045" w:type="pct"/>
          </w:tcPr>
          <w:p w14:paraId="50E693EF" w14:textId="768C4D2D" w:rsidR="00FE349F" w:rsidRDefault="00FE349F" w:rsidP="00FE349F">
            <w:pPr>
              <w:spacing w:after="0"/>
              <w:jc w:val="center"/>
            </w:pPr>
            <w:r>
              <w:t>1</w:t>
            </w:r>
            <w:r w:rsidRPr="00D814DC">
              <w:t>1</w:t>
            </w:r>
          </w:p>
        </w:tc>
        <w:tc>
          <w:tcPr>
            <w:tcW w:w="1007" w:type="pct"/>
            <w:gridSpan w:val="3"/>
          </w:tcPr>
          <w:p w14:paraId="38C61EDA" w14:textId="2E66428C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239A61AC" w14:textId="2413D18C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74A1BA1B" w14:textId="275AB5C9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7B6D879B" w14:textId="5DFCB643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33F8316E" w14:textId="42E904CD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538D26FF" w14:textId="006A0BDC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FE349F" w:rsidRPr="00D814DC" w14:paraId="6FC05D4C" w14:textId="77777777" w:rsidTr="00163057">
        <w:trPr>
          <w:trHeight w:val="221"/>
        </w:trPr>
        <w:tc>
          <w:tcPr>
            <w:tcW w:w="1045" w:type="pct"/>
          </w:tcPr>
          <w:p w14:paraId="796EF84F" w14:textId="7F79B84C" w:rsidR="00FE349F" w:rsidRDefault="00FE349F" w:rsidP="00FE349F">
            <w:pPr>
              <w:spacing w:after="0"/>
              <w:jc w:val="center"/>
            </w:pPr>
            <w:r>
              <w:t>12</w:t>
            </w:r>
          </w:p>
        </w:tc>
        <w:tc>
          <w:tcPr>
            <w:tcW w:w="1007" w:type="pct"/>
            <w:gridSpan w:val="3"/>
          </w:tcPr>
          <w:p w14:paraId="3138E72F" w14:textId="15C72D9A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6F09D2E8" w14:textId="152D18A2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66ED1081" w14:textId="7E16AE5A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2F9F1961" w14:textId="472BB90B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059D6307" w14:textId="7366A8B2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01ECAD48" w14:textId="44629C5D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FE349F" w:rsidRPr="00D814DC" w14:paraId="76A961A0" w14:textId="77777777" w:rsidTr="00163057">
        <w:trPr>
          <w:trHeight w:val="221"/>
        </w:trPr>
        <w:tc>
          <w:tcPr>
            <w:tcW w:w="1045" w:type="pct"/>
          </w:tcPr>
          <w:p w14:paraId="3EED1CB0" w14:textId="7BA02CAC" w:rsidR="00FE349F" w:rsidRDefault="00FE349F" w:rsidP="00FE349F">
            <w:pPr>
              <w:spacing w:after="0"/>
              <w:jc w:val="center"/>
            </w:pPr>
            <w:r>
              <w:t>13</w:t>
            </w:r>
          </w:p>
        </w:tc>
        <w:tc>
          <w:tcPr>
            <w:tcW w:w="1007" w:type="pct"/>
            <w:gridSpan w:val="3"/>
          </w:tcPr>
          <w:p w14:paraId="297252E5" w14:textId="528D32EE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21E2F58F" w14:textId="0DE7C1A3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19" w:type="pct"/>
            <w:gridSpan w:val="2"/>
          </w:tcPr>
          <w:p w14:paraId="1AF324AD" w14:textId="0EFC3048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41" w:type="pct"/>
            <w:gridSpan w:val="2"/>
          </w:tcPr>
          <w:p w14:paraId="7CD2BD63" w14:textId="7BD4F81E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566" w:type="pct"/>
          </w:tcPr>
          <w:p w14:paraId="3BB8762D" w14:textId="343F9F6B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  <w:tc>
          <w:tcPr>
            <w:tcW w:w="602" w:type="pct"/>
            <w:gridSpan w:val="2"/>
          </w:tcPr>
          <w:p w14:paraId="2E9A75E3" w14:textId="07D3A3EA" w:rsidR="00FE349F" w:rsidRPr="00D814DC" w:rsidRDefault="00FE349F" w:rsidP="00FE349F">
            <w:pPr>
              <w:spacing w:after="0"/>
              <w:jc w:val="center"/>
            </w:pPr>
            <w:r w:rsidRPr="00D814DC"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FE349F" w:rsidRPr="00D814DC" w14:paraId="4C42A073" w14:textId="77777777" w:rsidTr="00901620">
        <w:trPr>
          <w:trHeight w:val="221"/>
        </w:trPr>
        <w:tc>
          <w:tcPr>
            <w:tcW w:w="5000" w:type="pct"/>
            <w:gridSpan w:val="13"/>
          </w:tcPr>
          <w:p w14:paraId="725544F0" w14:textId="77777777" w:rsidR="00FE349F" w:rsidRPr="00D814DC" w:rsidRDefault="00FE349F" w:rsidP="00FE349F">
            <w:pPr>
              <w:spacing w:before="40" w:after="40"/>
              <w:jc w:val="center"/>
              <w:rPr>
                <w:b/>
                <w:smallCaps/>
                <w:u w:val="single"/>
              </w:rPr>
            </w:pPr>
            <w:r w:rsidRPr="00D814DC">
              <w:rPr>
                <w:b/>
                <w:smallCaps/>
                <w:u w:val="single"/>
              </w:rPr>
              <w:t>Recette</w:t>
            </w:r>
          </w:p>
        </w:tc>
      </w:tr>
      <w:tr w:rsidR="00FE349F" w:rsidRPr="00D814DC" w14:paraId="107319DD" w14:textId="77777777" w:rsidTr="00163057">
        <w:trPr>
          <w:trHeight w:val="221"/>
        </w:trPr>
        <w:tc>
          <w:tcPr>
            <w:tcW w:w="1279" w:type="pct"/>
            <w:gridSpan w:val="2"/>
          </w:tcPr>
          <w:p w14:paraId="33123FF5" w14:textId="0AD0EA02" w:rsidR="00FE349F" w:rsidRPr="00D814DC" w:rsidRDefault="00FE349F" w:rsidP="00FE349F">
            <w:pPr>
              <w:spacing w:before="40" w:after="40"/>
              <w:jc w:val="right"/>
              <w:rPr>
                <w:b/>
                <w:sz w:val="16"/>
              </w:rPr>
            </w:pPr>
            <w:r w:rsidRPr="00D814DC">
              <w:rPr>
                <w:b/>
                <w:sz w:val="16"/>
              </w:rPr>
              <w:t>Ok, Sans Réserve</w:t>
            </w:r>
            <w:r>
              <w:rPr>
                <w:b/>
                <w:sz w:val="16"/>
              </w:rPr>
              <w:t> </w:t>
            </w:r>
            <w:r w:rsidRPr="00D814DC">
              <w:rPr>
                <w:b/>
                <w:sz w:val="16"/>
              </w:rPr>
              <w:t>:</w:t>
            </w:r>
          </w:p>
        </w:tc>
        <w:tc>
          <w:tcPr>
            <w:tcW w:w="387" w:type="pct"/>
          </w:tcPr>
          <w:p w14:paraId="5E2C6E39" w14:textId="77777777" w:rsidR="00FE349F" w:rsidRPr="00D814DC" w:rsidRDefault="00FE349F" w:rsidP="00FE349F">
            <w:pPr>
              <w:spacing w:before="40" w:after="40"/>
              <w:rPr>
                <w:b/>
              </w:rPr>
            </w:pPr>
            <w:r w:rsidRPr="00D814DC">
              <w:rPr>
                <w:b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3" w:name="CaseACocher1"/>
            <w:r w:rsidRPr="00D814DC">
              <w:rPr>
                <w:b/>
              </w:rPr>
              <w:instrText xml:space="preserve"> FORMCHECKBOX </w:instrText>
            </w:r>
            <w:r w:rsidR="00163057">
              <w:rPr>
                <w:b/>
              </w:rPr>
            </w:r>
            <w:r w:rsidR="00163057">
              <w:rPr>
                <w:b/>
              </w:rPr>
              <w:fldChar w:fldCharType="separate"/>
            </w:r>
            <w:r w:rsidRPr="00D814DC">
              <w:rPr>
                <w:b/>
              </w:rPr>
              <w:fldChar w:fldCharType="end"/>
            </w:r>
            <w:bookmarkEnd w:id="63"/>
          </w:p>
        </w:tc>
        <w:tc>
          <w:tcPr>
            <w:tcW w:w="1318" w:type="pct"/>
            <w:gridSpan w:val="4"/>
          </w:tcPr>
          <w:p w14:paraId="698D60D6" w14:textId="2E802C17" w:rsidR="00FE349F" w:rsidRPr="00D814DC" w:rsidRDefault="00FE349F" w:rsidP="00FE349F">
            <w:pPr>
              <w:spacing w:before="40" w:after="40"/>
              <w:jc w:val="right"/>
              <w:rPr>
                <w:b/>
                <w:sz w:val="16"/>
              </w:rPr>
            </w:pPr>
            <w:r w:rsidRPr="00D814DC">
              <w:rPr>
                <w:b/>
                <w:sz w:val="16"/>
              </w:rPr>
              <w:t>Ok, Avec Réserve</w:t>
            </w:r>
            <w:r>
              <w:rPr>
                <w:b/>
                <w:sz w:val="16"/>
              </w:rPr>
              <w:t> </w:t>
            </w:r>
            <w:r w:rsidRPr="00D814DC">
              <w:rPr>
                <w:b/>
                <w:sz w:val="16"/>
              </w:rPr>
              <w:t>:</w:t>
            </w:r>
          </w:p>
        </w:tc>
        <w:tc>
          <w:tcPr>
            <w:tcW w:w="388" w:type="pct"/>
            <w:gridSpan w:val="2"/>
          </w:tcPr>
          <w:p w14:paraId="6FC8F3AA" w14:textId="77777777" w:rsidR="00FE349F" w:rsidRPr="00D814DC" w:rsidRDefault="00FE349F" w:rsidP="00FE349F">
            <w:pPr>
              <w:spacing w:before="40" w:after="40"/>
              <w:rPr>
                <w:b/>
              </w:rPr>
            </w:pPr>
            <w:r w:rsidRPr="00D814DC">
              <w:rPr>
                <w:b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rPr>
                <w:b/>
              </w:rPr>
              <w:instrText xml:space="preserve"> FORMCHECKBOX </w:instrText>
            </w:r>
            <w:r w:rsidR="00163057">
              <w:rPr>
                <w:b/>
              </w:rPr>
            </w:r>
            <w:r w:rsidR="00163057">
              <w:rPr>
                <w:b/>
              </w:rPr>
              <w:fldChar w:fldCharType="separate"/>
            </w:r>
            <w:r w:rsidRPr="00D814DC">
              <w:rPr>
                <w:b/>
              </w:rPr>
              <w:fldChar w:fldCharType="end"/>
            </w:r>
          </w:p>
        </w:tc>
        <w:tc>
          <w:tcPr>
            <w:tcW w:w="1162" w:type="pct"/>
            <w:gridSpan w:val="3"/>
          </w:tcPr>
          <w:p w14:paraId="0B38BF9D" w14:textId="4E4D470A" w:rsidR="00FE349F" w:rsidRPr="00D814DC" w:rsidRDefault="00FE349F" w:rsidP="00FE349F">
            <w:pPr>
              <w:spacing w:before="40" w:after="40"/>
              <w:jc w:val="right"/>
              <w:rPr>
                <w:b/>
                <w:sz w:val="16"/>
              </w:rPr>
            </w:pPr>
            <w:r w:rsidRPr="00D814DC">
              <w:rPr>
                <w:b/>
                <w:sz w:val="16"/>
              </w:rPr>
              <w:t>Non Ok</w:t>
            </w:r>
            <w:r>
              <w:rPr>
                <w:b/>
                <w:sz w:val="16"/>
              </w:rPr>
              <w:t> </w:t>
            </w:r>
            <w:r w:rsidRPr="00D814DC">
              <w:rPr>
                <w:b/>
                <w:sz w:val="16"/>
              </w:rPr>
              <w:t>:</w:t>
            </w:r>
          </w:p>
        </w:tc>
        <w:tc>
          <w:tcPr>
            <w:tcW w:w="466" w:type="pct"/>
          </w:tcPr>
          <w:p w14:paraId="1B1BB172" w14:textId="77777777" w:rsidR="00FE349F" w:rsidRPr="00D814DC" w:rsidRDefault="00FE349F" w:rsidP="00FE349F">
            <w:pPr>
              <w:spacing w:before="40" w:after="40"/>
              <w:rPr>
                <w:b/>
              </w:rPr>
            </w:pPr>
            <w:r w:rsidRPr="00D814DC"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814DC">
              <w:instrText xml:space="preserve"> FORMCHECKBOX </w:instrText>
            </w:r>
            <w:r w:rsidR="00163057">
              <w:fldChar w:fldCharType="separate"/>
            </w:r>
            <w:r w:rsidRPr="00D814DC">
              <w:fldChar w:fldCharType="end"/>
            </w:r>
          </w:p>
        </w:tc>
      </w:tr>
      <w:tr w:rsidR="00FE349F" w:rsidRPr="00D814DC" w14:paraId="5509FD18" w14:textId="77777777" w:rsidTr="00901620">
        <w:trPr>
          <w:trHeight w:val="148"/>
        </w:trPr>
        <w:tc>
          <w:tcPr>
            <w:tcW w:w="5000" w:type="pct"/>
            <w:gridSpan w:val="13"/>
          </w:tcPr>
          <w:p w14:paraId="2AB3F6A6" w14:textId="77777777" w:rsidR="00FE349F" w:rsidRPr="00D814DC" w:rsidRDefault="00FE349F" w:rsidP="00FE349F">
            <w:pPr>
              <w:jc w:val="center"/>
              <w:rPr>
                <w:sz w:val="14"/>
              </w:rPr>
            </w:pPr>
          </w:p>
        </w:tc>
      </w:tr>
      <w:tr w:rsidR="00FE349F" w:rsidRPr="00D814DC" w14:paraId="72A01EAD" w14:textId="77777777" w:rsidTr="00163057">
        <w:trPr>
          <w:trHeight w:val="698"/>
        </w:trPr>
        <w:tc>
          <w:tcPr>
            <w:tcW w:w="1045" w:type="pct"/>
          </w:tcPr>
          <w:p w14:paraId="7B3F63CC" w14:textId="12C55A92" w:rsidR="00FE349F" w:rsidRPr="00D814DC" w:rsidRDefault="00FE349F" w:rsidP="00FE349F">
            <w:pPr>
              <w:spacing w:before="40" w:after="40"/>
              <w:jc w:val="right"/>
            </w:pPr>
            <w:r w:rsidRPr="00D814DC">
              <w:rPr>
                <w:u w:val="single"/>
              </w:rPr>
              <w:t>Remarque</w:t>
            </w:r>
            <w:r>
              <w:t> </w:t>
            </w:r>
            <w:r w:rsidRPr="00D814DC">
              <w:t>:</w:t>
            </w:r>
          </w:p>
        </w:tc>
        <w:tc>
          <w:tcPr>
            <w:tcW w:w="3955" w:type="pct"/>
            <w:gridSpan w:val="12"/>
          </w:tcPr>
          <w:p w14:paraId="179CBA34" w14:textId="77777777" w:rsidR="00FE349F" w:rsidRPr="00D814DC" w:rsidRDefault="00FE349F" w:rsidP="00FE349F">
            <w:pPr>
              <w:pStyle w:val="Paragraphedeliste"/>
              <w:spacing w:before="40" w:after="40"/>
            </w:pPr>
          </w:p>
        </w:tc>
      </w:tr>
      <w:tr w:rsidR="00FE349F" w:rsidRPr="00D814DC" w14:paraId="7B83B408" w14:textId="77777777" w:rsidTr="00163057">
        <w:trPr>
          <w:trHeight w:val="116"/>
        </w:trPr>
        <w:tc>
          <w:tcPr>
            <w:tcW w:w="2498" w:type="pct"/>
            <w:gridSpan w:val="5"/>
          </w:tcPr>
          <w:p w14:paraId="03C5BF1F" w14:textId="2FDA1E72" w:rsidR="00FE349F" w:rsidRPr="00D814DC" w:rsidRDefault="00FE349F" w:rsidP="00FE349F">
            <w:pPr>
              <w:spacing w:before="40" w:after="40"/>
              <w:rPr>
                <w:b/>
                <w:smallCaps/>
                <w:sz w:val="16"/>
                <w:u w:val="single"/>
              </w:rPr>
            </w:pPr>
            <w:r w:rsidRPr="00D814DC">
              <w:rPr>
                <w:b/>
                <w:smallCaps/>
                <w:sz w:val="16"/>
                <w:u w:val="single"/>
              </w:rPr>
              <w:t>Pour le Fournisseur (nom &amp; signature)</w:t>
            </w:r>
            <w:r>
              <w:rPr>
                <w:b/>
                <w:smallCaps/>
                <w:sz w:val="16"/>
                <w:u w:val="single"/>
              </w:rPr>
              <w:t> </w:t>
            </w:r>
            <w:r w:rsidRPr="00D814DC">
              <w:rPr>
                <w:b/>
                <w:smallCaps/>
                <w:sz w:val="16"/>
                <w:u w:val="single"/>
              </w:rPr>
              <w:t>:</w:t>
            </w:r>
          </w:p>
        </w:tc>
        <w:tc>
          <w:tcPr>
            <w:tcW w:w="2502" w:type="pct"/>
            <w:gridSpan w:val="8"/>
          </w:tcPr>
          <w:p w14:paraId="5441CDDF" w14:textId="5F2BFA93" w:rsidR="00FE349F" w:rsidRPr="00D814DC" w:rsidRDefault="00FE349F" w:rsidP="00FE349F">
            <w:pPr>
              <w:spacing w:before="40" w:after="40"/>
              <w:rPr>
                <w:b/>
                <w:smallCaps/>
                <w:sz w:val="16"/>
                <w:u w:val="single"/>
              </w:rPr>
            </w:pPr>
            <w:r w:rsidRPr="00D814DC">
              <w:rPr>
                <w:b/>
                <w:smallCaps/>
                <w:sz w:val="16"/>
                <w:u w:val="single"/>
              </w:rPr>
              <w:t>Pour le Client (nom &amp; signature)</w:t>
            </w:r>
            <w:r>
              <w:rPr>
                <w:b/>
                <w:smallCaps/>
                <w:sz w:val="16"/>
                <w:u w:val="single"/>
              </w:rPr>
              <w:t> </w:t>
            </w:r>
            <w:r w:rsidRPr="00D814DC">
              <w:rPr>
                <w:b/>
                <w:smallCaps/>
                <w:sz w:val="16"/>
                <w:u w:val="single"/>
              </w:rPr>
              <w:t>:</w:t>
            </w:r>
          </w:p>
        </w:tc>
      </w:tr>
      <w:tr w:rsidR="00FE349F" w:rsidRPr="00D814DC" w14:paraId="2E6A432B" w14:textId="77777777" w:rsidTr="00163057">
        <w:trPr>
          <w:trHeight w:val="551"/>
        </w:trPr>
        <w:tc>
          <w:tcPr>
            <w:tcW w:w="2498" w:type="pct"/>
            <w:gridSpan w:val="5"/>
          </w:tcPr>
          <w:p w14:paraId="069E96D0" w14:textId="77777777" w:rsidR="00FE349F" w:rsidRDefault="00FE349F" w:rsidP="00FE349F">
            <w:pPr>
              <w:spacing w:before="40" w:after="40"/>
              <w:jc w:val="center"/>
              <w:rPr>
                <w:noProof/>
                <w:sz w:val="16"/>
              </w:rPr>
            </w:pPr>
          </w:p>
          <w:p w14:paraId="0D0C5F70" w14:textId="77777777" w:rsidR="00FE349F" w:rsidRDefault="00FE349F" w:rsidP="00FE349F">
            <w:pPr>
              <w:spacing w:before="40" w:after="40"/>
              <w:jc w:val="center"/>
              <w:rPr>
                <w:noProof/>
                <w:sz w:val="16"/>
              </w:rPr>
            </w:pPr>
          </w:p>
          <w:p w14:paraId="2B3635AC" w14:textId="77777777" w:rsidR="00FE349F" w:rsidRPr="00D814DC" w:rsidRDefault="00FE349F" w:rsidP="00FE349F">
            <w:pPr>
              <w:spacing w:before="40" w:after="40"/>
              <w:jc w:val="center"/>
              <w:rPr>
                <w:sz w:val="16"/>
              </w:rPr>
            </w:pPr>
          </w:p>
        </w:tc>
        <w:tc>
          <w:tcPr>
            <w:tcW w:w="2502" w:type="pct"/>
            <w:gridSpan w:val="8"/>
          </w:tcPr>
          <w:p w14:paraId="59B5CC44" w14:textId="77777777" w:rsidR="00FE349F" w:rsidRPr="00D814DC" w:rsidRDefault="00FE349F" w:rsidP="00FE349F">
            <w:pPr>
              <w:spacing w:before="40" w:after="40"/>
              <w:rPr>
                <w:sz w:val="16"/>
              </w:rPr>
            </w:pPr>
          </w:p>
        </w:tc>
      </w:tr>
    </w:tbl>
    <w:p w14:paraId="3D9F82C4" w14:textId="018A64D8" w:rsidR="00901620" w:rsidRDefault="00901620" w:rsidP="00901620">
      <w:bookmarkStart w:id="64" w:name="_Toc371506313"/>
      <w:bookmarkStart w:id="65" w:name="_Toc161191078"/>
      <w:bookmarkStart w:id="66" w:name="_Toc161194610"/>
      <w:bookmarkStart w:id="67" w:name="_Toc161659791"/>
    </w:p>
    <w:p w14:paraId="398DCF98" w14:textId="77777777" w:rsidR="00163057" w:rsidRDefault="00163057">
      <w:pPr>
        <w:spacing w:after="200" w:line="276" w:lineRule="auto"/>
        <w:jc w:val="left"/>
        <w:rPr>
          <w:rFonts w:ascii="Verdana" w:hAnsi="Verdana"/>
          <w:b/>
          <w:bCs/>
          <w:iCs/>
          <w:color w:val="4B4B4D"/>
          <w:sz w:val="40"/>
          <w:szCs w:val="48"/>
        </w:rPr>
      </w:pPr>
      <w:bookmarkStart w:id="68" w:name="_Toc424720244"/>
      <w:bookmarkStart w:id="69" w:name="_Toc437361041"/>
      <w:r>
        <w:br w:type="page"/>
      </w:r>
    </w:p>
    <w:p w14:paraId="7F1EB310" w14:textId="61B00A73" w:rsidR="00DC783E" w:rsidRPr="00685090" w:rsidRDefault="00DC783E" w:rsidP="00685090">
      <w:pPr>
        <w:pStyle w:val="Titre2"/>
      </w:pPr>
      <w:r w:rsidRPr="00685090">
        <w:t>Moyens de tests</w:t>
      </w:r>
      <w:bookmarkEnd w:id="68"/>
      <w:bookmarkEnd w:id="69"/>
    </w:p>
    <w:p w14:paraId="45FC0E17" w14:textId="239E9C57" w:rsidR="00195013" w:rsidRPr="005B4EAA" w:rsidRDefault="00195013" w:rsidP="00163057">
      <w:bookmarkStart w:id="70" w:name="_Toc387912523"/>
      <w:bookmarkStart w:id="71" w:name="_Toc389640283"/>
      <w:bookmarkStart w:id="72" w:name="_Toc389640698"/>
      <w:bookmarkStart w:id="73" w:name="_Toc389640875"/>
      <w:bookmarkStart w:id="74" w:name="_Toc389647083"/>
      <w:bookmarkStart w:id="75" w:name="_Toc391570575"/>
      <w:bookmarkStart w:id="76" w:name="_Toc391640172"/>
      <w:bookmarkStart w:id="77" w:name="_Toc396473688"/>
      <w:bookmarkStart w:id="78" w:name="_Toc396491308"/>
      <w:bookmarkStart w:id="79" w:name="_Toc406667190"/>
      <w:bookmarkStart w:id="80" w:name="_Toc406675463"/>
      <w:bookmarkStart w:id="81" w:name="_Toc406752546"/>
      <w:bookmarkStart w:id="82" w:name="_Toc406778456"/>
      <w:bookmarkStart w:id="83" w:name="_Toc412622282"/>
      <w:bookmarkStart w:id="84" w:name="_Toc429391543"/>
      <w:bookmarkStart w:id="85" w:name="_Toc387912524"/>
      <w:bookmarkStart w:id="86" w:name="_Toc389640284"/>
      <w:bookmarkStart w:id="87" w:name="_Toc389640699"/>
      <w:bookmarkStart w:id="88" w:name="_Toc389640876"/>
      <w:bookmarkStart w:id="89" w:name="_Toc389647084"/>
      <w:bookmarkStart w:id="90" w:name="_Toc391570576"/>
      <w:bookmarkStart w:id="91" w:name="_Toc391640173"/>
      <w:bookmarkStart w:id="92" w:name="_Toc396473689"/>
      <w:bookmarkStart w:id="93" w:name="_Toc396491309"/>
      <w:bookmarkStart w:id="94" w:name="_Toc406667191"/>
      <w:bookmarkStart w:id="95" w:name="_Toc406675464"/>
      <w:bookmarkStart w:id="96" w:name="_Toc406752547"/>
      <w:bookmarkStart w:id="97" w:name="_Toc406778457"/>
      <w:bookmarkStart w:id="98" w:name="_Toc412622283"/>
      <w:bookmarkStart w:id="99" w:name="_Toc429391544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r w:rsidRPr="00660FED">
        <w:t>Les panneaux 1 à 9 seront utilisés pour la recette sur</w:t>
      </w:r>
      <w:r w:rsidRPr="005B4EAA">
        <w:t xml:space="preserve"> </w:t>
      </w:r>
      <w:r w:rsidR="00163057">
        <w:t>site, s’ils sont accessibles.</w:t>
      </w:r>
    </w:p>
    <w:p w14:paraId="53485CD8" w14:textId="69CB5F75" w:rsidR="00DE7C7F" w:rsidRPr="00685090" w:rsidRDefault="00F9696B" w:rsidP="00685090">
      <w:pPr>
        <w:pStyle w:val="Titre3"/>
      </w:pPr>
      <w:bookmarkStart w:id="100" w:name="_Toc437361042"/>
      <w:r w:rsidRPr="00685090">
        <w:t>Quais</w:t>
      </w:r>
      <w:bookmarkEnd w:id="100"/>
    </w:p>
    <w:p w14:paraId="6B926220" w14:textId="6E4E1FE5" w:rsidR="00F9696B" w:rsidRPr="00F9696B" w:rsidRDefault="00F9696B" w:rsidP="00F9696B">
      <w:r>
        <w:t xml:space="preserve">Les données Quai sont importés via l’import d‘un fichier CSV. Le fichier </w:t>
      </w:r>
      <w:r w:rsidRPr="00163057">
        <w:rPr>
          <w:b/>
          <w:i/>
        </w:rPr>
        <w:t>quai.csv</w:t>
      </w:r>
      <w:r>
        <w:t xml:space="preserve"> est placé dans le dossier </w:t>
      </w:r>
      <w:r w:rsidRPr="00163057">
        <w:rPr>
          <w:b/>
          <w:i/>
        </w:rPr>
        <w:t>/u/</w:t>
      </w:r>
      <w:proofErr w:type="spellStart"/>
      <w:r w:rsidRPr="00163057">
        <w:rPr>
          <w:b/>
          <w:i/>
        </w:rPr>
        <w:t>siv</w:t>
      </w:r>
      <w:proofErr w:type="spellEnd"/>
      <w:r w:rsidRPr="00163057">
        <w:rPr>
          <w:b/>
          <w:i/>
        </w:rPr>
        <w:t>/quai</w:t>
      </w:r>
      <w:r w:rsidRPr="00163057">
        <w:rPr>
          <w:b/>
        </w:rPr>
        <w:t>.</w:t>
      </w:r>
    </w:p>
    <w:p w14:paraId="4544309D" w14:textId="77777777" w:rsidR="00796B75" w:rsidRPr="00685090" w:rsidRDefault="00796B75" w:rsidP="00685090">
      <w:pPr>
        <w:pStyle w:val="Titre3"/>
      </w:pPr>
      <w:bookmarkStart w:id="101" w:name="_Toc437361043"/>
      <w:r w:rsidRPr="00685090">
        <w:t>Temps d’attente théoriques et topologie du réseau</w:t>
      </w:r>
      <w:bookmarkEnd w:id="101"/>
    </w:p>
    <w:p w14:paraId="40884A6B" w14:textId="070760A0" w:rsidR="00DC783E" w:rsidRDefault="00796B75" w:rsidP="004C3821">
      <w:pPr>
        <w:rPr>
          <w:i/>
        </w:rPr>
      </w:pPr>
      <w:r>
        <w:t>Les données théo</w:t>
      </w:r>
      <w:r w:rsidR="0037081C">
        <w:t xml:space="preserve">riques </w:t>
      </w:r>
      <w:r w:rsidR="000A7964">
        <w:t xml:space="preserve">et topologiques </w:t>
      </w:r>
      <w:r w:rsidR="0037081C">
        <w:t xml:space="preserve">sont importées </w:t>
      </w:r>
      <w:r>
        <w:t>en utilisant la norme européenne Neptune. Le</w:t>
      </w:r>
      <w:r w:rsidR="00195013">
        <w:t>s</w:t>
      </w:r>
      <w:r>
        <w:t xml:space="preserve"> fichier</w:t>
      </w:r>
      <w:r w:rsidR="00195013">
        <w:t>s</w:t>
      </w:r>
      <w:r>
        <w:t xml:space="preserve"> </w:t>
      </w:r>
      <w:proofErr w:type="spellStart"/>
      <w:r w:rsidR="00393EFC">
        <w:rPr>
          <w:rFonts w:cs="Arial"/>
          <w:color w:val="333333"/>
          <w:sz w:val="21"/>
          <w:szCs w:val="21"/>
          <w:shd w:val="clear" w:color="auto" w:fill="FFFFFF"/>
        </w:rPr>
        <w:t>roissypole</w:t>
      </w:r>
      <w:proofErr w:type="spellEnd"/>
      <w:r w:rsidR="00393EFC">
        <w:rPr>
          <w:rFonts w:cs="Arial"/>
          <w:color w:val="333333"/>
          <w:sz w:val="21"/>
          <w:szCs w:val="21"/>
          <w:shd w:val="clear" w:color="auto" w:fill="FFFFFF"/>
        </w:rPr>
        <w:t>-Line-</w:t>
      </w:r>
      <w:r w:rsidR="0037081C">
        <w:rPr>
          <w:i/>
        </w:rPr>
        <w:t>&lt;</w:t>
      </w:r>
      <w:proofErr w:type="spellStart"/>
      <w:r w:rsidR="0037081C">
        <w:rPr>
          <w:i/>
        </w:rPr>
        <w:t>identifiant_de_la_ligne</w:t>
      </w:r>
      <w:proofErr w:type="spellEnd"/>
      <w:r w:rsidR="0037081C">
        <w:rPr>
          <w:i/>
        </w:rPr>
        <w:t>&gt;</w:t>
      </w:r>
      <w:r w:rsidRPr="00796B75">
        <w:rPr>
          <w:i/>
        </w:rPr>
        <w:t>.</w:t>
      </w:r>
      <w:proofErr w:type="spellStart"/>
      <w:r w:rsidRPr="00796B75">
        <w:rPr>
          <w:i/>
        </w:rPr>
        <w:t>xml</w:t>
      </w:r>
      <w:proofErr w:type="spellEnd"/>
      <w:r w:rsidR="00F9696B">
        <w:t xml:space="preserve"> s</w:t>
      </w:r>
      <w:r w:rsidR="00195013">
        <w:t>on</w:t>
      </w:r>
      <w:r w:rsidR="00F9696B">
        <w:t>t placé</w:t>
      </w:r>
      <w:r w:rsidR="00195013">
        <w:t>s</w:t>
      </w:r>
      <w:r>
        <w:t xml:space="preserve">, dans le dossier </w:t>
      </w:r>
      <w:r w:rsidR="000A7964" w:rsidRPr="00996266">
        <w:rPr>
          <w:i/>
        </w:rPr>
        <w:t>/home/</w:t>
      </w:r>
      <w:proofErr w:type="spellStart"/>
      <w:r w:rsidR="000A7964" w:rsidRPr="00996266">
        <w:rPr>
          <w:i/>
        </w:rPr>
        <w:t>neptune</w:t>
      </w:r>
      <w:proofErr w:type="spellEnd"/>
    </w:p>
    <w:p w14:paraId="31591212" w14:textId="747C5F24" w:rsidR="00660FED" w:rsidRDefault="00660FED" w:rsidP="004C3821">
      <w:pPr>
        <w:rPr>
          <w:i/>
        </w:rPr>
      </w:pPr>
      <w:r w:rsidRPr="00163057">
        <w:t>Remarque : Il faut actualiser la date de modification du fichier Neptune pour que sa prise en compte soit effectuée.</w:t>
      </w:r>
    </w:p>
    <w:p w14:paraId="22D14788" w14:textId="77777777" w:rsidR="00A005F5" w:rsidRPr="00685090" w:rsidRDefault="00A005F5" w:rsidP="00685090">
      <w:pPr>
        <w:pStyle w:val="Titre3"/>
      </w:pPr>
      <w:bookmarkStart w:id="102" w:name="_Toc433613552"/>
      <w:bookmarkStart w:id="103" w:name="_Toc437361044"/>
      <w:bookmarkStart w:id="104" w:name="_Toc433613553"/>
      <w:bookmarkStart w:id="105" w:name="_Toc437361045"/>
      <w:bookmarkStart w:id="106" w:name="_Toc437361046"/>
      <w:bookmarkEnd w:id="102"/>
      <w:bookmarkEnd w:id="103"/>
      <w:bookmarkEnd w:id="104"/>
      <w:bookmarkEnd w:id="105"/>
      <w:r w:rsidRPr="00685090">
        <w:t>Temps d’attente</w:t>
      </w:r>
      <w:r w:rsidR="00796B75" w:rsidRPr="00685090">
        <w:t xml:space="preserve"> réels</w:t>
      </w:r>
      <w:bookmarkEnd w:id="106"/>
    </w:p>
    <w:p w14:paraId="51B1E367" w14:textId="21F9A4FE" w:rsidR="0037081C" w:rsidRDefault="000033A1" w:rsidP="005B56E5">
      <w:r>
        <w:t xml:space="preserve">SIVIK </w:t>
      </w:r>
      <w:r w:rsidR="00A005F5">
        <w:t xml:space="preserve">et le SIV utilisent le protocole SIRI pour communiquer. </w:t>
      </w:r>
    </w:p>
    <w:p w14:paraId="6444CB60" w14:textId="4B70D3C5" w:rsidR="006B39C1" w:rsidRDefault="00DC783E" w:rsidP="005B56E5">
      <w:r>
        <w:t xml:space="preserve">Pour la recette </w:t>
      </w:r>
      <w:r w:rsidR="00195013">
        <w:t xml:space="preserve">site </w:t>
      </w:r>
      <w:r>
        <w:t xml:space="preserve">le serveur SIV sera connecté au </w:t>
      </w:r>
      <w:r w:rsidR="000033A1">
        <w:t xml:space="preserve">SIVIK </w:t>
      </w:r>
      <w:r w:rsidR="00195013">
        <w:t>de production.</w:t>
      </w:r>
    </w:p>
    <w:p w14:paraId="7F52A02D" w14:textId="77777777" w:rsidR="00A005F5" w:rsidRPr="00685090" w:rsidRDefault="00A005F5" w:rsidP="00685090">
      <w:pPr>
        <w:pStyle w:val="Titre3"/>
      </w:pPr>
      <w:bookmarkStart w:id="107" w:name="_Toc433613555"/>
      <w:bookmarkStart w:id="108" w:name="_Toc437361047"/>
      <w:bookmarkStart w:id="109" w:name="_Toc437361048"/>
      <w:bookmarkEnd w:id="107"/>
      <w:bookmarkEnd w:id="108"/>
      <w:r w:rsidRPr="00685090">
        <w:t>Message ligne et message général</w:t>
      </w:r>
      <w:bookmarkEnd w:id="109"/>
    </w:p>
    <w:p w14:paraId="1FD7E48C" w14:textId="7384270D" w:rsidR="0037081C" w:rsidRDefault="000033A1" w:rsidP="0037081C">
      <w:r>
        <w:t xml:space="preserve">SIVIK </w:t>
      </w:r>
      <w:r w:rsidR="0037081C">
        <w:t xml:space="preserve">et le SIV utilisent le protocole SIRI pour communiquer. </w:t>
      </w:r>
    </w:p>
    <w:p w14:paraId="6F4DAD05" w14:textId="1154DE72" w:rsidR="00195013" w:rsidRDefault="00195013" w:rsidP="00195013">
      <w:r>
        <w:t xml:space="preserve">Pour la recette site le serveur SIV sera connecté au </w:t>
      </w:r>
      <w:r w:rsidR="000033A1">
        <w:t>S</w:t>
      </w:r>
      <w:r>
        <w:t>IVIK de production.</w:t>
      </w:r>
    </w:p>
    <w:p w14:paraId="2F0C672C" w14:textId="77777777" w:rsidR="00FD448B" w:rsidRPr="00163057" w:rsidRDefault="00FD448B" w:rsidP="00FD448B">
      <w:pPr>
        <w:ind w:left="709"/>
        <w:rPr>
          <w:i/>
        </w:rPr>
      </w:pPr>
    </w:p>
    <w:p w14:paraId="77D759B4" w14:textId="23E711AC" w:rsidR="00F54755" w:rsidRPr="00660FED" w:rsidRDefault="00B71BFB" w:rsidP="00163057">
      <w:pPr>
        <w:pStyle w:val="ListepucesNiv1"/>
        <w:numPr>
          <w:ilvl w:val="0"/>
          <w:numId w:val="0"/>
        </w:numPr>
        <w:ind w:left="786" w:hanging="360"/>
        <w:rPr>
          <w:i/>
        </w:rPr>
      </w:pPr>
      <w:r w:rsidRPr="00660FED">
        <w:br w:type="page"/>
      </w:r>
      <w:bookmarkStart w:id="110" w:name="_GoBack"/>
      <w:bookmarkEnd w:id="110"/>
    </w:p>
    <w:p w14:paraId="5DC9401A" w14:textId="60188F22" w:rsidR="005176EA" w:rsidRPr="00685090" w:rsidRDefault="00685090" w:rsidP="00685090">
      <w:pPr>
        <w:pStyle w:val="Titre2"/>
      </w:pPr>
      <w:bookmarkStart w:id="111" w:name="_Toc437361049"/>
      <w:r w:rsidRPr="00685090">
        <w:t xml:space="preserve">Fiches de test : </w:t>
      </w:r>
      <w:r w:rsidR="005176EA" w:rsidRPr="00685090">
        <w:t>MISE EN PLACE IHM</w:t>
      </w:r>
      <w:bookmarkEnd w:id="111"/>
    </w:p>
    <w:p w14:paraId="0CAD1637" w14:textId="32A77037" w:rsidR="005176EA" w:rsidRPr="006908A5" w:rsidRDefault="00566154" w:rsidP="005176EA">
      <w:pPr>
        <w:pStyle w:val="Titre3"/>
      </w:pPr>
      <w:bookmarkStart w:id="112" w:name="_Toc437361050"/>
      <w:r>
        <w:t>Fiche 1 </w:t>
      </w:r>
      <w:r w:rsidR="00DF5E09">
        <w:t>-</w:t>
      </w:r>
      <w:r>
        <w:t xml:space="preserve"> </w:t>
      </w:r>
      <w:r w:rsidR="005176EA">
        <w:t>Accès à l’IHM</w:t>
      </w:r>
      <w:bookmarkEnd w:id="112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7"/>
        <w:gridCol w:w="7476"/>
      </w:tblGrid>
      <w:tr w:rsidR="005176EA" w:rsidRPr="006908A5" w14:paraId="03621E14" w14:textId="77777777" w:rsidTr="00CA1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6739FD9E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6" w:type="dxa"/>
          </w:tcPr>
          <w:p w14:paraId="36C374BC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530</w:t>
            </w:r>
          </w:p>
        </w:tc>
      </w:tr>
      <w:tr w:rsidR="005176EA" w:rsidRPr="006908A5" w14:paraId="63DDF5A3" w14:textId="77777777" w:rsidTr="00CA1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66288735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6" w:type="dxa"/>
          </w:tcPr>
          <w:p w14:paraId="3BD7E0F5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Moyenne</w:t>
            </w:r>
          </w:p>
        </w:tc>
      </w:tr>
      <w:tr w:rsidR="005176EA" w:rsidRPr="006908A5" w14:paraId="22C7BCCC" w14:textId="77777777" w:rsidTr="00CA1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552557DD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6" w:type="dxa"/>
          </w:tcPr>
          <w:p w14:paraId="14A89779" w14:textId="77777777" w:rsidR="005176EA" w:rsidRPr="006908A5" w:rsidRDefault="005176EA" w:rsidP="00CA1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permettant de valider l’accès à l’interface du SIV</w:t>
            </w:r>
          </w:p>
        </w:tc>
      </w:tr>
    </w:tbl>
    <w:p w14:paraId="5062D247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Ind w:w="10" w:type="dxa"/>
        <w:tblLook w:val="04A0" w:firstRow="1" w:lastRow="0" w:firstColumn="1" w:lastColumn="0" w:noHBand="0" w:noVBand="1"/>
      </w:tblPr>
      <w:tblGrid>
        <w:gridCol w:w="435"/>
        <w:gridCol w:w="4800"/>
        <w:gridCol w:w="4393"/>
      </w:tblGrid>
      <w:tr w:rsidR="005176EA" w:rsidRPr="006908A5" w14:paraId="4C99361D" w14:textId="77777777" w:rsidTr="00CA1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435" w:type="dxa"/>
          </w:tcPr>
          <w:p w14:paraId="7A29CF32" w14:textId="77777777" w:rsidR="005176EA" w:rsidRPr="006908A5" w:rsidRDefault="005176EA" w:rsidP="008A35D0"/>
        </w:tc>
        <w:tc>
          <w:tcPr>
            <w:tcW w:w="4800" w:type="dxa"/>
          </w:tcPr>
          <w:p w14:paraId="30FEB676" w14:textId="77777777" w:rsidR="005176EA" w:rsidRPr="006908A5" w:rsidRDefault="005176EA" w:rsidP="008A35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Action</w:t>
            </w:r>
          </w:p>
        </w:tc>
        <w:tc>
          <w:tcPr>
            <w:tcW w:w="4393" w:type="dxa"/>
          </w:tcPr>
          <w:p w14:paraId="36AAAC1A" w14:textId="77777777" w:rsidR="005176EA" w:rsidRPr="006908A5" w:rsidRDefault="005176EA" w:rsidP="008A35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3BA4BFBB" w14:textId="77777777" w:rsidTr="00CA1E40">
        <w:tc>
          <w:tcPr>
            <w:tcW w:w="435" w:type="dxa"/>
          </w:tcPr>
          <w:p w14:paraId="2CBDDA1E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800" w:type="dxa"/>
          </w:tcPr>
          <w:p w14:paraId="0A6573BD" w14:textId="77777777" w:rsidR="005176EA" w:rsidRPr="001954C9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12177B">
              <w:rPr>
                <w:b/>
                <w:bCs/>
                <w:noProof w:val="0"/>
              </w:rPr>
              <w:t>Accéder à l’interface web :</w:t>
            </w:r>
          </w:p>
          <w:p w14:paraId="7115CE08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ind w:left="786"/>
              <w:rPr>
                <w:noProof w:val="0"/>
              </w:rPr>
            </w:pPr>
          </w:p>
          <w:p w14:paraId="6C8E07D5" w14:textId="48872C4D" w:rsidR="005176EA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Saisir l’adresse : http://</w:t>
            </w:r>
            <w:r w:rsidR="00195013" w:rsidRPr="00163057">
              <w:rPr>
                <w:noProof w:val="0"/>
                <w:highlight w:val="yellow"/>
              </w:rPr>
              <w:t>X.X.X.X</w:t>
            </w:r>
            <w:r>
              <w:rPr>
                <w:noProof w:val="0"/>
              </w:rPr>
              <w:t>/siv</w:t>
            </w:r>
          </w:p>
          <w:p w14:paraId="1FCF6B32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ind w:left="499"/>
              <w:rPr>
                <w:noProof w:val="0"/>
              </w:rPr>
            </w:pPr>
          </w:p>
        </w:tc>
        <w:tc>
          <w:tcPr>
            <w:tcW w:w="4393" w:type="dxa"/>
          </w:tcPr>
          <w:p w14:paraId="73501788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34"/>
              <w:rPr>
                <w:noProof w:val="0"/>
              </w:rPr>
            </w:pPr>
            <w:r>
              <w:rPr>
                <w:noProof w:val="0"/>
              </w:rPr>
              <w:t>La console SIV est accessible en HTTP</w:t>
            </w:r>
          </w:p>
          <w:p w14:paraId="62A3A95A" w14:textId="77777777" w:rsidR="005176EA" w:rsidRPr="00F85A66" w:rsidRDefault="005176EA" w:rsidP="00CA1E40">
            <w:pPr>
              <w:ind w:left="34"/>
            </w:pPr>
          </w:p>
        </w:tc>
      </w:tr>
      <w:tr w:rsidR="005176EA" w:rsidRPr="006908A5" w14:paraId="060FB933" w14:textId="77777777" w:rsidTr="00CA1E40">
        <w:tc>
          <w:tcPr>
            <w:tcW w:w="435" w:type="dxa"/>
          </w:tcPr>
          <w:p w14:paraId="3A5C4133" w14:textId="77777777" w:rsidR="005176EA" w:rsidRPr="006908A5" w:rsidRDefault="005176EA" w:rsidP="008A35D0">
            <w:pPr>
              <w:jc w:val="center"/>
            </w:pPr>
            <w:r w:rsidRPr="006908A5">
              <w:t>2</w:t>
            </w:r>
          </w:p>
        </w:tc>
        <w:tc>
          <w:tcPr>
            <w:tcW w:w="4800" w:type="dxa"/>
          </w:tcPr>
          <w:p w14:paraId="003E1A52" w14:textId="77777777" w:rsidR="005176EA" w:rsidRPr="0045450B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1954C9">
              <w:rPr>
                <w:b/>
                <w:bCs/>
                <w:noProof w:val="0"/>
              </w:rPr>
              <w:t>Authentification :</w:t>
            </w:r>
          </w:p>
          <w:p w14:paraId="698478A1" w14:textId="77777777" w:rsidR="005176EA" w:rsidRPr="0045450B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2512DFFC" w14:textId="516D8A51" w:rsidR="005176EA" w:rsidRPr="00CA1E40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1954C9">
              <w:rPr>
                <w:noProof w:val="0"/>
              </w:rPr>
              <w:t>Se connecter en tant qu'administrateur (login : admin)</w:t>
            </w:r>
          </w:p>
        </w:tc>
        <w:tc>
          <w:tcPr>
            <w:tcW w:w="4393" w:type="dxa"/>
          </w:tcPr>
          <w:p w14:paraId="60279871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34"/>
              <w:rPr>
                <w:noProof w:val="0"/>
              </w:rPr>
            </w:pPr>
            <w:r>
              <w:rPr>
                <w:noProof w:val="0"/>
              </w:rPr>
              <w:t>Les modules Panneaux, Messages et Analyse sont présents.</w:t>
            </w:r>
          </w:p>
          <w:p w14:paraId="6A101558" w14:textId="77777777" w:rsidR="005176EA" w:rsidRPr="006908A5" w:rsidRDefault="005176EA" w:rsidP="00CA1E40">
            <w:pPr>
              <w:pStyle w:val="ListepucesNiv2"/>
              <w:numPr>
                <w:ilvl w:val="0"/>
                <w:numId w:val="0"/>
              </w:numPr>
              <w:ind w:left="34"/>
              <w:rPr>
                <w:noProof w:val="0"/>
              </w:rPr>
            </w:pPr>
          </w:p>
        </w:tc>
      </w:tr>
      <w:tr w:rsidR="005176EA" w:rsidRPr="006908A5" w14:paraId="3219AA2A" w14:textId="77777777" w:rsidTr="00CA1E40">
        <w:tc>
          <w:tcPr>
            <w:tcW w:w="435" w:type="dxa"/>
          </w:tcPr>
          <w:p w14:paraId="2440800B" w14:textId="77777777" w:rsidR="005176EA" w:rsidRPr="006908A5" w:rsidRDefault="005176EA" w:rsidP="008A35D0">
            <w:pPr>
              <w:jc w:val="center"/>
            </w:pPr>
            <w:r w:rsidRPr="006908A5">
              <w:t>3</w:t>
            </w:r>
          </w:p>
        </w:tc>
        <w:tc>
          <w:tcPr>
            <w:tcW w:w="4800" w:type="dxa"/>
          </w:tcPr>
          <w:p w14:paraId="597CE768" w14:textId="77777777" w:rsidR="005176EA" w:rsidRPr="0045450B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1954C9">
              <w:rPr>
                <w:b/>
                <w:bCs/>
                <w:noProof w:val="0"/>
              </w:rPr>
              <w:t>Authentification :</w:t>
            </w:r>
          </w:p>
          <w:p w14:paraId="27C67093" w14:textId="08363268" w:rsidR="005176EA" w:rsidRPr="0045450B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02D9918C" w14:textId="77777777" w:rsidR="005176EA" w:rsidRPr="001954C9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1954C9">
              <w:rPr>
                <w:noProof w:val="0"/>
              </w:rPr>
              <w:t>Se connecter en tant qu'un utilisateur de maintenance (login : maint)</w:t>
            </w:r>
          </w:p>
          <w:p w14:paraId="6FB148AD" w14:textId="77777777" w:rsidR="005176EA" w:rsidRPr="006908A5" w:rsidRDefault="005176EA" w:rsidP="00CA1E40">
            <w:pPr>
              <w:pStyle w:val="ListepucesNiv1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</w:tc>
        <w:tc>
          <w:tcPr>
            <w:tcW w:w="4393" w:type="dxa"/>
          </w:tcPr>
          <w:p w14:paraId="7F3E041D" w14:textId="5B60B6DC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34"/>
              <w:rPr>
                <w:noProof w:val="0"/>
              </w:rPr>
            </w:pPr>
            <w:r>
              <w:rPr>
                <w:noProof w:val="0"/>
              </w:rPr>
              <w:t>Les modules Panneaux et Analyse sont</w:t>
            </w:r>
            <w:r w:rsidR="00CA1E40">
              <w:rPr>
                <w:noProof w:val="0"/>
              </w:rPr>
              <w:t xml:space="preserve"> p</w:t>
            </w:r>
            <w:r>
              <w:rPr>
                <w:noProof w:val="0"/>
              </w:rPr>
              <w:t xml:space="preserve">résents. Le module Message n'est pas </w:t>
            </w:r>
            <w:r w:rsidR="00CA1E40">
              <w:rPr>
                <w:noProof w:val="0"/>
              </w:rPr>
              <w:t xml:space="preserve"> p</w:t>
            </w:r>
            <w:r>
              <w:rPr>
                <w:noProof w:val="0"/>
              </w:rPr>
              <w:t>résent.</w:t>
            </w:r>
          </w:p>
          <w:p w14:paraId="0930D9A1" w14:textId="77777777" w:rsidR="005176EA" w:rsidRPr="006908A5" w:rsidRDefault="005176EA" w:rsidP="00CA1E40">
            <w:pPr>
              <w:pStyle w:val="ListepucesNiv2"/>
              <w:numPr>
                <w:ilvl w:val="0"/>
                <w:numId w:val="0"/>
              </w:numPr>
              <w:ind w:left="34"/>
              <w:rPr>
                <w:noProof w:val="0"/>
              </w:rPr>
            </w:pPr>
          </w:p>
        </w:tc>
      </w:tr>
      <w:tr w:rsidR="005176EA" w:rsidRPr="006908A5" w14:paraId="436BCC88" w14:textId="77777777" w:rsidTr="00CA1E40">
        <w:tc>
          <w:tcPr>
            <w:tcW w:w="435" w:type="dxa"/>
          </w:tcPr>
          <w:p w14:paraId="1DA1DB56" w14:textId="77777777" w:rsidR="005176EA" w:rsidRPr="006908A5" w:rsidRDefault="005176EA" w:rsidP="008A35D0">
            <w:pPr>
              <w:jc w:val="center"/>
            </w:pPr>
            <w:r>
              <w:t>4</w:t>
            </w:r>
          </w:p>
        </w:tc>
        <w:tc>
          <w:tcPr>
            <w:tcW w:w="4800" w:type="dxa"/>
          </w:tcPr>
          <w:p w14:paraId="6568300E" w14:textId="77777777" w:rsidR="005176EA" w:rsidRPr="0045450B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1954C9">
              <w:rPr>
                <w:b/>
                <w:bCs/>
                <w:noProof w:val="0"/>
              </w:rPr>
              <w:t>Authentification :</w:t>
            </w:r>
          </w:p>
          <w:p w14:paraId="690883AB" w14:textId="22388099" w:rsidR="005176EA" w:rsidRPr="0045450B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06B01742" w14:textId="77777777" w:rsidR="005176EA" w:rsidRPr="001954C9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1954C9">
              <w:rPr>
                <w:noProof w:val="0"/>
              </w:rPr>
              <w:t>Se connecter en tant qu'un exploitant (login : exploit)</w:t>
            </w:r>
          </w:p>
          <w:p w14:paraId="2C78F42D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jc w:val="left"/>
            </w:pPr>
          </w:p>
        </w:tc>
        <w:tc>
          <w:tcPr>
            <w:tcW w:w="4393" w:type="dxa"/>
          </w:tcPr>
          <w:p w14:paraId="373C3AD7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34"/>
              <w:rPr>
                <w:noProof w:val="0"/>
              </w:rPr>
            </w:pPr>
            <w:r>
              <w:rPr>
                <w:noProof w:val="0"/>
              </w:rPr>
              <w:t>Les modules Panneaux et Message sont présents. Le module Analyse n'est pas présent.</w:t>
            </w:r>
          </w:p>
          <w:p w14:paraId="1CAA1171" w14:textId="77777777" w:rsidR="005176EA" w:rsidRDefault="005176EA" w:rsidP="00CA1E40">
            <w:pPr>
              <w:pStyle w:val="ListepucesNiv2"/>
              <w:numPr>
                <w:ilvl w:val="0"/>
                <w:numId w:val="0"/>
              </w:numPr>
              <w:ind w:left="34"/>
            </w:pPr>
          </w:p>
        </w:tc>
      </w:tr>
      <w:tr w:rsidR="005176EA" w:rsidRPr="006908A5" w14:paraId="0FF64879" w14:textId="77777777" w:rsidTr="00CA1E40">
        <w:tc>
          <w:tcPr>
            <w:tcW w:w="435" w:type="dxa"/>
          </w:tcPr>
          <w:p w14:paraId="199244E4" w14:textId="77777777" w:rsidR="005176EA" w:rsidRDefault="005176EA" w:rsidP="008A35D0">
            <w:pPr>
              <w:jc w:val="center"/>
            </w:pPr>
            <w:r>
              <w:t>5</w:t>
            </w:r>
          </w:p>
        </w:tc>
        <w:tc>
          <w:tcPr>
            <w:tcW w:w="4800" w:type="dxa"/>
          </w:tcPr>
          <w:p w14:paraId="1B699D3F" w14:textId="77777777" w:rsidR="005176EA" w:rsidRPr="0045450B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1954C9">
              <w:rPr>
                <w:b/>
                <w:bCs/>
                <w:noProof w:val="0"/>
              </w:rPr>
              <w:t>Rafraichir l’interface web :</w:t>
            </w:r>
          </w:p>
          <w:p w14:paraId="3DC23920" w14:textId="77777777" w:rsidR="005176EA" w:rsidRPr="0045450B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5F166627" w14:textId="77777777" w:rsidR="005176EA" w:rsidRPr="001954C9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1954C9">
              <w:rPr>
                <w:noProof w:val="0"/>
              </w:rPr>
              <w:t>Visualiser l’icône Rafraichir dans la partie haute à droite de l’interface web.</w:t>
            </w:r>
          </w:p>
          <w:p w14:paraId="7959C4B9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</w:pPr>
            <w:r w:rsidRPr="001954C9">
              <w:rPr>
                <w:noProof w:val="0"/>
              </w:rPr>
              <w:t>Rafraichir.</w:t>
            </w:r>
          </w:p>
        </w:tc>
        <w:tc>
          <w:tcPr>
            <w:tcW w:w="4393" w:type="dxa"/>
          </w:tcPr>
          <w:p w14:paraId="03DCF641" w14:textId="77777777" w:rsidR="005176EA" w:rsidRPr="001954C9" w:rsidRDefault="005176EA" w:rsidP="00CA1E40">
            <w:pPr>
              <w:pStyle w:val="ListepucesNiv1"/>
              <w:numPr>
                <w:ilvl w:val="0"/>
                <w:numId w:val="0"/>
              </w:numPr>
              <w:ind w:left="34"/>
              <w:rPr>
                <w:noProof w:val="0"/>
              </w:rPr>
            </w:pPr>
            <w:r>
              <w:rPr>
                <w:noProof w:val="0"/>
              </w:rPr>
              <w:t>Un rafraichissement des données visualisées dans l’IHM est effectué.  </w:t>
            </w:r>
          </w:p>
          <w:p w14:paraId="4EDFD7A1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34"/>
              <w:rPr>
                <w:noProof w:val="0"/>
              </w:rPr>
            </w:pPr>
            <w:r>
              <w:rPr>
                <w:noProof w:val="0"/>
              </w:rPr>
              <w:t> </w:t>
            </w:r>
          </w:p>
          <w:p w14:paraId="7C602848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34"/>
            </w:pPr>
            <w:r>
              <w:rPr>
                <w:noProof w:val="0"/>
              </w:rPr>
              <w:t>Le rafraichissement n’est pas disponible sur l’onglet Analyse.</w:t>
            </w:r>
          </w:p>
        </w:tc>
      </w:tr>
    </w:tbl>
    <w:p w14:paraId="2AD2B5EF" w14:textId="77777777" w:rsidR="008A35D0" w:rsidRDefault="008A35D0" w:rsidP="008A35D0"/>
    <w:p w14:paraId="6C7DA8D2" w14:textId="77777777" w:rsidR="008A35D0" w:rsidRDefault="008A35D0">
      <w:pPr>
        <w:spacing w:after="200" w:line="276" w:lineRule="auto"/>
        <w:jc w:val="left"/>
        <w:rPr>
          <w:rFonts w:cs="Arial"/>
          <w:b/>
          <w:bCs/>
          <w:color w:val="78C2BB" w:themeColor="accent2"/>
          <w:sz w:val="24"/>
          <w:szCs w:val="26"/>
        </w:rPr>
      </w:pPr>
      <w:r>
        <w:br w:type="page"/>
      </w:r>
    </w:p>
    <w:p w14:paraId="3ED78692" w14:textId="7EDFD224" w:rsidR="005176EA" w:rsidRPr="006908A5" w:rsidRDefault="00DF5E09" w:rsidP="005176EA">
      <w:pPr>
        <w:pStyle w:val="Titre3"/>
      </w:pPr>
      <w:bookmarkStart w:id="113" w:name="_Toc437361051"/>
      <w:r>
        <w:t xml:space="preserve">Fiche 2 - </w:t>
      </w:r>
      <w:r w:rsidR="005176EA">
        <w:t>Mise à jour de l’heure courante</w:t>
      </w:r>
      <w:bookmarkEnd w:id="113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7"/>
        <w:gridCol w:w="7476"/>
      </w:tblGrid>
      <w:tr w:rsidR="005176EA" w:rsidRPr="006908A5" w14:paraId="6539E6CD" w14:textId="77777777" w:rsidTr="00CA1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6D525B17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6" w:type="dxa"/>
          </w:tcPr>
          <w:p w14:paraId="0B7D6936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527</w:t>
            </w:r>
          </w:p>
        </w:tc>
      </w:tr>
      <w:tr w:rsidR="005176EA" w:rsidRPr="006908A5" w14:paraId="7EB2D2FF" w14:textId="77777777" w:rsidTr="00CA1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79582A6C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6" w:type="dxa"/>
          </w:tcPr>
          <w:p w14:paraId="46607D46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Haute</w:t>
            </w:r>
          </w:p>
        </w:tc>
      </w:tr>
      <w:tr w:rsidR="005176EA" w:rsidRPr="006908A5" w14:paraId="634637A3" w14:textId="77777777" w:rsidTr="00CA1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2D558869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6" w:type="dxa"/>
          </w:tcPr>
          <w:p w14:paraId="455EDCB7" w14:textId="77777777" w:rsidR="005176EA" w:rsidRPr="00CA1E40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sz w:val="20"/>
                <w:szCs w:val="16"/>
              </w:rPr>
            </w:pPr>
            <w:r w:rsidRPr="00CA1E40">
              <w:rPr>
                <w:rFonts w:ascii="Arial" w:hAnsi="Arial"/>
                <w:sz w:val="20"/>
                <w:szCs w:val="16"/>
              </w:rPr>
              <w:t xml:space="preserve">Test permettant de contrôler la mise à l’heure courante du serveur et des </w:t>
            </w:r>
            <w:proofErr w:type="spellStart"/>
            <w:r w:rsidRPr="00CA1E40">
              <w:rPr>
                <w:rFonts w:ascii="Arial" w:hAnsi="Arial"/>
                <w:sz w:val="20"/>
                <w:szCs w:val="16"/>
              </w:rPr>
              <w:t>BIVs</w:t>
            </w:r>
            <w:proofErr w:type="spellEnd"/>
          </w:p>
        </w:tc>
      </w:tr>
    </w:tbl>
    <w:p w14:paraId="64BE1CD7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Look w:val="04A0" w:firstRow="1" w:lastRow="0" w:firstColumn="1" w:lastColumn="0" w:noHBand="0" w:noVBand="1"/>
      </w:tblPr>
      <w:tblGrid>
        <w:gridCol w:w="328"/>
        <w:gridCol w:w="4776"/>
        <w:gridCol w:w="4534"/>
      </w:tblGrid>
      <w:tr w:rsidR="005176EA" w:rsidRPr="006908A5" w14:paraId="45EB55A4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326" w:type="dxa"/>
          </w:tcPr>
          <w:p w14:paraId="6C655146" w14:textId="77777777" w:rsidR="005176EA" w:rsidRPr="006908A5" w:rsidRDefault="005176EA" w:rsidP="008A35D0"/>
        </w:tc>
        <w:tc>
          <w:tcPr>
            <w:tcW w:w="4777" w:type="dxa"/>
          </w:tcPr>
          <w:p w14:paraId="05EBDD39" w14:textId="77777777" w:rsidR="005176EA" w:rsidRPr="006908A5" w:rsidRDefault="005176EA" w:rsidP="008A35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Action</w:t>
            </w:r>
          </w:p>
        </w:tc>
        <w:tc>
          <w:tcPr>
            <w:tcW w:w="4535" w:type="dxa"/>
          </w:tcPr>
          <w:p w14:paraId="449291AC" w14:textId="77777777" w:rsidR="005176EA" w:rsidRPr="006908A5" w:rsidRDefault="005176EA" w:rsidP="008A35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6F67112E" w14:textId="77777777" w:rsidTr="008A35D0">
        <w:tc>
          <w:tcPr>
            <w:tcW w:w="326" w:type="dxa"/>
          </w:tcPr>
          <w:p w14:paraId="70414C77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777" w:type="dxa"/>
          </w:tcPr>
          <w:p w14:paraId="141F73E9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3A7FF8">
              <w:rPr>
                <w:b/>
                <w:bCs/>
                <w:noProof w:val="0"/>
              </w:rPr>
              <w:t>Vérifier la date et l’heure sur les bornes</w:t>
            </w:r>
            <w:r>
              <w:rPr>
                <w:b/>
                <w:bCs/>
                <w:noProof w:val="0"/>
              </w:rPr>
              <w:t> :</w:t>
            </w:r>
          </w:p>
          <w:p w14:paraId="15AE5CBB" w14:textId="77777777" w:rsidR="005176EA" w:rsidRPr="003A7FF8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5D28366B" w14:textId="77777777" w:rsidR="005176EA" w:rsidRPr="003A7FF8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3A7FF8">
              <w:rPr>
                <w:noProof w:val="0"/>
              </w:rPr>
              <w:t>Vérifier l’heure sur le serveur SIV avec la commande « date » </w:t>
            </w:r>
          </w:p>
          <w:p w14:paraId="6ABC8175" w14:textId="77777777" w:rsidR="005176EA" w:rsidRPr="006908A5" w:rsidRDefault="005176EA" w:rsidP="00CA1E40">
            <w:pPr>
              <w:pStyle w:val="ListepucesNiv1"/>
              <w:numPr>
                <w:ilvl w:val="0"/>
                <w:numId w:val="0"/>
              </w:numPr>
              <w:jc w:val="left"/>
            </w:pPr>
          </w:p>
        </w:tc>
        <w:tc>
          <w:tcPr>
            <w:tcW w:w="4535" w:type="dxa"/>
          </w:tcPr>
          <w:p w14:paraId="5CBF567F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jc w:val="left"/>
              <w:rPr>
                <w:sz w:val="24"/>
                <w:szCs w:val="24"/>
              </w:rPr>
            </w:pPr>
            <w:r>
              <w:rPr>
                <w:noProof w:val="0"/>
              </w:rPr>
              <w:t>L’heure affichée sur la borne est la même que celle sur le serveur.</w:t>
            </w:r>
          </w:p>
          <w:p w14:paraId="33661CAE" w14:textId="77777777" w:rsidR="005176EA" w:rsidRPr="006908A5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</w:tr>
      <w:tr w:rsidR="005176EA" w:rsidRPr="006908A5" w14:paraId="6FC68B8B" w14:textId="77777777" w:rsidTr="008A35D0">
        <w:tc>
          <w:tcPr>
            <w:tcW w:w="326" w:type="dxa"/>
          </w:tcPr>
          <w:p w14:paraId="600B06F9" w14:textId="77777777" w:rsidR="005176EA" w:rsidRPr="006908A5" w:rsidRDefault="005176EA" w:rsidP="008A35D0">
            <w:pPr>
              <w:jc w:val="center"/>
            </w:pPr>
            <w:r w:rsidRPr="006908A5">
              <w:t>2</w:t>
            </w:r>
          </w:p>
        </w:tc>
        <w:tc>
          <w:tcPr>
            <w:tcW w:w="4777" w:type="dxa"/>
          </w:tcPr>
          <w:p w14:paraId="221762A3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3A7FF8">
              <w:rPr>
                <w:b/>
                <w:bCs/>
                <w:noProof w:val="0"/>
              </w:rPr>
              <w:t>Vérifier la date et l’heure sur le serveur</w:t>
            </w:r>
          </w:p>
          <w:p w14:paraId="762FDB6E" w14:textId="77777777" w:rsidR="005176EA" w:rsidRPr="003A7FF8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25021176" w14:textId="77777777" w:rsidR="005176EA" w:rsidRPr="003A7FF8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3A7FF8">
              <w:rPr>
                <w:noProof w:val="0"/>
              </w:rPr>
              <w:t>Vérifier que le NTP est en place sur le serveur SIV</w:t>
            </w:r>
          </w:p>
          <w:p w14:paraId="5B649124" w14:textId="791F62E5" w:rsidR="005176EA" w:rsidRPr="003A7FF8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  <w:p w14:paraId="4BC2BE20" w14:textId="77777777" w:rsidR="00CA1E40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3A7FF8">
              <w:rPr>
                <w:noProof w:val="0"/>
              </w:rPr>
              <w:t xml:space="preserve">Utiliser la commande : </w:t>
            </w:r>
          </w:p>
          <w:p w14:paraId="3C20F18A" w14:textId="66968158" w:rsidR="005176EA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3A7FF8">
              <w:rPr>
                <w:noProof w:val="0"/>
              </w:rPr>
              <w:t xml:space="preserve">service </w:t>
            </w:r>
            <w:proofErr w:type="spellStart"/>
            <w:r w:rsidRPr="003A7FF8">
              <w:rPr>
                <w:noProof w:val="0"/>
              </w:rPr>
              <w:t>ntpd</w:t>
            </w:r>
            <w:proofErr w:type="spellEnd"/>
            <w:r w:rsidRPr="003A7FF8">
              <w:rPr>
                <w:noProof w:val="0"/>
              </w:rPr>
              <w:t xml:space="preserve"> </w:t>
            </w:r>
            <w:proofErr w:type="spellStart"/>
            <w:r w:rsidRPr="003A7FF8">
              <w:rPr>
                <w:noProof w:val="0"/>
              </w:rPr>
              <w:t>status</w:t>
            </w:r>
            <w:proofErr w:type="spellEnd"/>
            <w:r w:rsidRPr="003A7FF8">
              <w:rPr>
                <w:noProof w:val="0"/>
              </w:rPr>
              <w:t xml:space="preserve"> </w:t>
            </w:r>
            <w:r w:rsidR="00DF5E09">
              <w:rPr>
                <w:noProof w:val="0"/>
              </w:rPr>
              <w:t>(</w:t>
            </w:r>
            <w:r w:rsidRPr="003A7FF8">
              <w:rPr>
                <w:noProof w:val="0"/>
              </w:rPr>
              <w:t>ou </w:t>
            </w:r>
            <w:proofErr w:type="spellStart"/>
            <w:r w:rsidRPr="003A7FF8">
              <w:rPr>
                <w:noProof w:val="0"/>
              </w:rPr>
              <w:t>ntpq</w:t>
            </w:r>
            <w:proofErr w:type="spellEnd"/>
            <w:r w:rsidRPr="003A7FF8">
              <w:rPr>
                <w:noProof w:val="0"/>
              </w:rPr>
              <w:t xml:space="preserve"> -c </w:t>
            </w:r>
            <w:proofErr w:type="spellStart"/>
            <w:r w:rsidRPr="003A7FF8">
              <w:rPr>
                <w:noProof w:val="0"/>
              </w:rPr>
              <w:t>peers</w:t>
            </w:r>
            <w:proofErr w:type="spellEnd"/>
            <w:r w:rsidR="00DF5E09">
              <w:rPr>
                <w:noProof w:val="0"/>
              </w:rPr>
              <w:t>)</w:t>
            </w:r>
          </w:p>
          <w:p w14:paraId="11109E7A" w14:textId="77777777" w:rsidR="00CA1E40" w:rsidRPr="003A7FF8" w:rsidRDefault="00CA1E40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  <w:p w14:paraId="56DEFE58" w14:textId="77777777" w:rsidR="005176EA" w:rsidRPr="006908A5" w:rsidRDefault="005176EA" w:rsidP="00CA1E4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3A7FF8">
              <w:rPr>
                <w:noProof w:val="0"/>
              </w:rPr>
              <w:t xml:space="preserve">Et vérifier la configuration du service </w:t>
            </w:r>
            <w:proofErr w:type="spellStart"/>
            <w:r w:rsidRPr="003A7FF8">
              <w:rPr>
                <w:noProof w:val="0"/>
              </w:rPr>
              <w:t>ntpd</w:t>
            </w:r>
            <w:proofErr w:type="spellEnd"/>
            <w:r w:rsidRPr="003A7FF8">
              <w:rPr>
                <w:noProof w:val="0"/>
              </w:rPr>
              <w:t xml:space="preserve"> dans le fichier /</w:t>
            </w:r>
            <w:proofErr w:type="spellStart"/>
            <w:r w:rsidRPr="003A7FF8">
              <w:rPr>
                <w:noProof w:val="0"/>
              </w:rPr>
              <w:t>etc</w:t>
            </w:r>
            <w:proofErr w:type="spellEnd"/>
            <w:r w:rsidRPr="003A7FF8">
              <w:rPr>
                <w:noProof w:val="0"/>
              </w:rPr>
              <w:t>/</w:t>
            </w:r>
            <w:proofErr w:type="spellStart"/>
            <w:r w:rsidRPr="003A7FF8">
              <w:rPr>
                <w:noProof w:val="0"/>
              </w:rPr>
              <w:t>ntp.conf</w:t>
            </w:r>
            <w:proofErr w:type="spellEnd"/>
          </w:p>
        </w:tc>
        <w:tc>
          <w:tcPr>
            <w:tcW w:w="4535" w:type="dxa"/>
          </w:tcPr>
          <w:p w14:paraId="43D04D2F" w14:textId="22D35D30" w:rsidR="005176EA" w:rsidRPr="003A7FF8" w:rsidRDefault="005176EA" w:rsidP="00CA1E40">
            <w:pPr>
              <w:pStyle w:val="ListepucesNiv1"/>
              <w:numPr>
                <w:ilvl w:val="0"/>
                <w:numId w:val="0"/>
              </w:numPr>
              <w:jc w:val="left"/>
              <w:rPr>
                <w:noProof w:val="0"/>
              </w:rPr>
            </w:pPr>
            <w:r>
              <w:rPr>
                <w:noProof w:val="0"/>
              </w:rPr>
              <w:t>Le serveur </w:t>
            </w:r>
            <w:r w:rsidR="00DF5E09">
              <w:rPr>
                <w:noProof w:val="0"/>
              </w:rPr>
              <w:t xml:space="preserve">doit être </w:t>
            </w:r>
            <w:r>
              <w:rPr>
                <w:noProof w:val="0"/>
              </w:rPr>
              <w:t xml:space="preserve">mis à l’heure sur la même heure que celle du serveur </w:t>
            </w:r>
            <w:r w:rsidR="00ED6B92">
              <w:rPr>
                <w:noProof w:val="0"/>
              </w:rPr>
              <w:t>SIVIK</w:t>
            </w:r>
          </w:p>
          <w:p w14:paraId="292DEE66" w14:textId="4421E3E7" w:rsidR="005176EA" w:rsidRDefault="005176EA" w:rsidP="00CA1E40">
            <w:pPr>
              <w:pStyle w:val="ListepucesNiv1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  <w:p w14:paraId="2591D872" w14:textId="77777777" w:rsidR="00DF5E09" w:rsidRDefault="00DF5E09" w:rsidP="00CA1E40">
            <w:pPr>
              <w:pStyle w:val="ListepucesNiv1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  <w:p w14:paraId="67295904" w14:textId="77777777" w:rsidR="00DF5E09" w:rsidRDefault="00DF5E09" w:rsidP="00CA1E40">
            <w:pPr>
              <w:pStyle w:val="ListepucesNiv1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  <w:p w14:paraId="3848D2DC" w14:textId="77777777" w:rsidR="00DF5E09" w:rsidRDefault="00DF5E09" w:rsidP="00CA1E40">
            <w:pPr>
              <w:pStyle w:val="ListepucesNiv1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  <w:p w14:paraId="621F8F3A" w14:textId="0677B2CA" w:rsidR="005176EA" w:rsidRPr="006908A5" w:rsidRDefault="005176EA" w:rsidP="00660FED">
            <w:pPr>
              <w:pStyle w:val="ListepucesNiv1"/>
              <w:numPr>
                <w:ilvl w:val="0"/>
                <w:numId w:val="0"/>
              </w:numPr>
              <w:jc w:val="left"/>
              <w:rPr>
                <w:noProof w:val="0"/>
              </w:rPr>
            </w:pPr>
            <w:r>
              <w:rPr>
                <w:noProof w:val="0"/>
              </w:rPr>
              <w:t xml:space="preserve">Le NTP mis en place </w:t>
            </w:r>
            <w:r w:rsidR="00195013">
              <w:rPr>
                <w:noProof w:val="0"/>
              </w:rPr>
              <w:t xml:space="preserve">est </w:t>
            </w:r>
            <w:r w:rsidR="00393EFC">
              <w:rPr>
                <w:noProof w:val="0"/>
              </w:rPr>
              <w:t>à l’adresse IP du serveur SIVIK de production.</w:t>
            </w:r>
          </w:p>
        </w:tc>
      </w:tr>
    </w:tbl>
    <w:p w14:paraId="7B426976" w14:textId="4AB6FBA9" w:rsidR="005176EA" w:rsidRPr="006908A5" w:rsidRDefault="005176EA" w:rsidP="005176EA"/>
    <w:p w14:paraId="3DD4CD2D" w14:textId="36ECE9A8" w:rsidR="005176EA" w:rsidRPr="006908A5" w:rsidRDefault="00DF5E09" w:rsidP="005176EA">
      <w:pPr>
        <w:pStyle w:val="Titre3"/>
      </w:pPr>
      <w:bookmarkStart w:id="114" w:name="_Toc437361052"/>
      <w:r>
        <w:t xml:space="preserve">Fiche 3 - </w:t>
      </w:r>
      <w:r w:rsidR="005176EA">
        <w:t>Contrôle des bornes</w:t>
      </w:r>
      <w:bookmarkEnd w:id="114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5"/>
        <w:gridCol w:w="7478"/>
      </w:tblGrid>
      <w:tr w:rsidR="005176EA" w:rsidRPr="006908A5" w14:paraId="32B30730" w14:textId="77777777" w:rsidTr="00CA1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27D01430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8" w:type="dxa"/>
          </w:tcPr>
          <w:p w14:paraId="74A32AEF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529</w:t>
            </w:r>
          </w:p>
        </w:tc>
      </w:tr>
      <w:tr w:rsidR="005176EA" w:rsidRPr="006908A5" w14:paraId="227BFC98" w14:textId="77777777" w:rsidTr="00CA1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192799BA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8" w:type="dxa"/>
          </w:tcPr>
          <w:p w14:paraId="1F412D85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moyenne</w:t>
            </w:r>
          </w:p>
        </w:tc>
      </w:tr>
      <w:tr w:rsidR="005176EA" w:rsidRPr="006908A5" w14:paraId="67003E6E" w14:textId="77777777" w:rsidTr="00CA1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09960C51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8" w:type="dxa"/>
          </w:tcPr>
          <w:p w14:paraId="5C6342A3" w14:textId="77777777" w:rsidR="005176EA" w:rsidRPr="006908A5" w:rsidRDefault="005176EA" w:rsidP="00CA1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permettant de contrôler le fonctionnement du module Panneau de l'IHM</w:t>
            </w:r>
          </w:p>
        </w:tc>
      </w:tr>
    </w:tbl>
    <w:p w14:paraId="62789B36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Ind w:w="10" w:type="dxa"/>
        <w:tblLook w:val="04A0" w:firstRow="1" w:lastRow="0" w:firstColumn="1" w:lastColumn="0" w:noHBand="0" w:noVBand="1"/>
      </w:tblPr>
      <w:tblGrid>
        <w:gridCol w:w="425"/>
        <w:gridCol w:w="3960"/>
        <w:gridCol w:w="5233"/>
      </w:tblGrid>
      <w:tr w:rsidR="005176EA" w:rsidRPr="006908A5" w14:paraId="6742134E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425" w:type="dxa"/>
          </w:tcPr>
          <w:p w14:paraId="47E7513D" w14:textId="77777777" w:rsidR="005176EA" w:rsidRPr="006908A5" w:rsidRDefault="005176EA" w:rsidP="008A35D0"/>
        </w:tc>
        <w:tc>
          <w:tcPr>
            <w:tcW w:w="3960" w:type="dxa"/>
          </w:tcPr>
          <w:p w14:paraId="10247D36" w14:textId="77777777" w:rsidR="005176EA" w:rsidRPr="006908A5" w:rsidRDefault="005176EA" w:rsidP="008A35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Action</w:t>
            </w:r>
          </w:p>
        </w:tc>
        <w:tc>
          <w:tcPr>
            <w:tcW w:w="5233" w:type="dxa"/>
          </w:tcPr>
          <w:p w14:paraId="62E4313E" w14:textId="77777777" w:rsidR="005176EA" w:rsidRPr="006908A5" w:rsidRDefault="005176EA" w:rsidP="008A35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70C6CABF" w14:textId="77777777" w:rsidTr="008A35D0">
        <w:tc>
          <w:tcPr>
            <w:tcW w:w="425" w:type="dxa"/>
          </w:tcPr>
          <w:p w14:paraId="6CEB73DF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3960" w:type="dxa"/>
          </w:tcPr>
          <w:p w14:paraId="1FC9185E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bCs/>
                <w:noProof w:val="0"/>
              </w:rPr>
            </w:pPr>
            <w:r w:rsidRPr="00A915FF">
              <w:rPr>
                <w:b/>
                <w:noProof w:val="0"/>
              </w:rPr>
              <w:t>Visualiser les panneaux :</w:t>
            </w:r>
          </w:p>
          <w:p w14:paraId="00B8866C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bCs/>
                <w:noProof w:val="0"/>
              </w:rPr>
            </w:pPr>
          </w:p>
          <w:p w14:paraId="4209A085" w14:textId="27DC11FA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Aller dans l’onglet « Panneaux »</w:t>
            </w:r>
          </w:p>
          <w:p w14:paraId="065FEC82" w14:textId="77777777" w:rsidR="005176EA" w:rsidRPr="006908A5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</w:p>
        </w:tc>
        <w:tc>
          <w:tcPr>
            <w:tcW w:w="5233" w:type="dxa"/>
          </w:tcPr>
          <w:p w14:paraId="2900DC2B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La liste des panneaux est présente. 9 panneaux sont présents.</w:t>
            </w:r>
          </w:p>
          <w:p w14:paraId="01823233" w14:textId="77777777" w:rsidR="00CA1E40" w:rsidRDefault="00CA1E40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</w:p>
          <w:p w14:paraId="210B2627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Pour chaque panneau est présenté :</w:t>
            </w:r>
          </w:p>
          <w:p w14:paraId="43C3796A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</w:p>
          <w:p w14:paraId="3D15A9C8" w14:textId="77777777" w:rsidR="005176EA" w:rsidRPr="00CA1E40" w:rsidRDefault="005176EA" w:rsidP="00CA1E40">
            <w:pPr>
              <w:pStyle w:val="ListepucesNiv1"/>
            </w:pPr>
            <w:r w:rsidRPr="00CA1E40">
              <w:t>Son numéro</w:t>
            </w:r>
          </w:p>
          <w:p w14:paraId="031F2212" w14:textId="77777777" w:rsidR="005176EA" w:rsidRPr="00CA1E40" w:rsidRDefault="005176EA" w:rsidP="00CA1E40">
            <w:pPr>
              <w:pStyle w:val="ListepucesNiv1"/>
            </w:pPr>
            <w:r w:rsidRPr="00CA1E40">
              <w:t>Son type</w:t>
            </w:r>
          </w:p>
          <w:p w14:paraId="5C6AB9CB" w14:textId="77777777" w:rsidR="005176EA" w:rsidRPr="00CA1E40" w:rsidRDefault="005176EA" w:rsidP="00CA1E40">
            <w:pPr>
              <w:pStyle w:val="ListepucesNiv1"/>
            </w:pPr>
            <w:r w:rsidRPr="00CA1E40">
              <w:t>Une description</w:t>
            </w:r>
          </w:p>
          <w:p w14:paraId="056695DE" w14:textId="77777777" w:rsidR="005176EA" w:rsidRPr="00CA1E40" w:rsidRDefault="005176EA" w:rsidP="00CA1E40">
            <w:pPr>
              <w:pStyle w:val="ListepucesNiv1"/>
            </w:pPr>
            <w:r w:rsidRPr="00CA1E40">
              <w:t>Ses états d’alimentation et d’affichage</w:t>
            </w:r>
          </w:p>
          <w:p w14:paraId="4B900618" w14:textId="77777777" w:rsidR="005176EA" w:rsidRPr="00CA1E40" w:rsidRDefault="005176EA" w:rsidP="00CA1E40">
            <w:pPr>
              <w:pStyle w:val="ListepucesNiv1"/>
            </w:pPr>
            <w:r w:rsidRPr="00CA1E40">
              <w:t>Ses défauts</w:t>
            </w:r>
          </w:p>
          <w:p w14:paraId="6F469325" w14:textId="77777777" w:rsidR="005176EA" w:rsidRPr="00CA1E40" w:rsidRDefault="005176EA" w:rsidP="00CA1E40">
            <w:pPr>
              <w:pStyle w:val="ListepucesNiv1"/>
            </w:pPr>
            <w:r w:rsidRPr="00CA1E40">
              <w:t>Son statut d’interrogation</w:t>
            </w:r>
          </w:p>
          <w:p w14:paraId="0187D6C6" w14:textId="77777777" w:rsidR="005176EA" w:rsidRPr="00CA1E40" w:rsidRDefault="005176EA" w:rsidP="00CA1E40">
            <w:pPr>
              <w:pStyle w:val="ListepucesNiv1"/>
            </w:pPr>
            <w:r w:rsidRPr="00CA1E40">
              <w:t>Son numéro de version logiciel</w:t>
            </w:r>
          </w:p>
          <w:p w14:paraId="6B81E1F8" w14:textId="522B0E3E" w:rsidR="005176EA" w:rsidRPr="006908A5" w:rsidRDefault="005176EA" w:rsidP="008A35D0">
            <w:pPr>
              <w:pStyle w:val="ListepucesNiv1"/>
              <w:rPr>
                <w:noProof w:val="0"/>
              </w:rPr>
            </w:pPr>
            <w:r w:rsidRPr="00CA1E40">
              <w:t>Son dernier état de mise à jour de version logiciel</w:t>
            </w:r>
          </w:p>
        </w:tc>
      </w:tr>
      <w:tr w:rsidR="005176EA" w:rsidRPr="006908A5" w14:paraId="0EF3A07E" w14:textId="77777777" w:rsidTr="008A35D0">
        <w:tc>
          <w:tcPr>
            <w:tcW w:w="425" w:type="dxa"/>
          </w:tcPr>
          <w:p w14:paraId="155CF1B5" w14:textId="77777777" w:rsidR="005176EA" w:rsidRPr="006908A5" w:rsidRDefault="005176EA" w:rsidP="008A35D0">
            <w:pPr>
              <w:jc w:val="center"/>
            </w:pPr>
            <w:r w:rsidRPr="006908A5">
              <w:t>2</w:t>
            </w:r>
          </w:p>
        </w:tc>
        <w:tc>
          <w:tcPr>
            <w:tcW w:w="3960" w:type="dxa"/>
          </w:tcPr>
          <w:p w14:paraId="29B16B05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  <w:r w:rsidRPr="00A915FF">
              <w:rPr>
                <w:b/>
                <w:noProof w:val="0"/>
              </w:rPr>
              <w:t>Éteindre un panneau :</w:t>
            </w:r>
          </w:p>
          <w:p w14:paraId="1663767C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</w:p>
          <w:p w14:paraId="00C53A75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Sélectionner un panneau.</w:t>
            </w:r>
          </w:p>
          <w:p w14:paraId="6F34C100" w14:textId="613F3D99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Dans la colonne Action sélectionner « Eteindre » puis valider.</w:t>
            </w:r>
          </w:p>
        </w:tc>
        <w:tc>
          <w:tcPr>
            <w:tcW w:w="5233" w:type="dxa"/>
          </w:tcPr>
          <w:p w14:paraId="55DD0DA7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Un message de confirmation apparaît.</w:t>
            </w:r>
          </w:p>
          <w:p w14:paraId="1C61B070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Après confirmation : Le panneau s'éteint (écran noir)</w:t>
            </w:r>
          </w:p>
          <w:p w14:paraId="6ABA7A53" w14:textId="77777777" w:rsidR="005176EA" w:rsidRPr="006908A5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</w:p>
        </w:tc>
      </w:tr>
      <w:tr w:rsidR="005176EA" w:rsidRPr="006908A5" w14:paraId="2EF60E73" w14:textId="77777777" w:rsidTr="008A35D0">
        <w:tc>
          <w:tcPr>
            <w:tcW w:w="425" w:type="dxa"/>
          </w:tcPr>
          <w:p w14:paraId="3360A930" w14:textId="77777777" w:rsidR="005176EA" w:rsidRPr="006908A5" w:rsidRDefault="005176EA" w:rsidP="008A35D0">
            <w:pPr>
              <w:jc w:val="center"/>
            </w:pPr>
            <w:r w:rsidRPr="006908A5">
              <w:t>3</w:t>
            </w:r>
          </w:p>
        </w:tc>
        <w:tc>
          <w:tcPr>
            <w:tcW w:w="3960" w:type="dxa"/>
          </w:tcPr>
          <w:p w14:paraId="1E475EBF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  <w:r w:rsidRPr="00A915FF">
              <w:rPr>
                <w:b/>
                <w:noProof w:val="0"/>
              </w:rPr>
              <w:t>Interroger un panneau :</w:t>
            </w:r>
          </w:p>
          <w:p w14:paraId="330A83BA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</w:p>
          <w:p w14:paraId="356C5535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Sélectionner le panneau précédemment éteint</w:t>
            </w:r>
          </w:p>
          <w:p w14:paraId="5C2EAD51" w14:textId="7ACC909C" w:rsidR="005176EA" w:rsidRPr="006908A5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Dans la colonne Action : Sélectionner « Interroger », puis valider</w:t>
            </w:r>
          </w:p>
        </w:tc>
        <w:tc>
          <w:tcPr>
            <w:tcW w:w="5233" w:type="dxa"/>
          </w:tcPr>
          <w:p w14:paraId="05BBE2A2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Un message de confirmation apparaît.</w:t>
            </w:r>
          </w:p>
          <w:p w14:paraId="43144E82" w14:textId="77777777" w:rsidR="00D67FE7" w:rsidRPr="00A915FF" w:rsidRDefault="00D67FE7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</w:p>
          <w:p w14:paraId="2DBC6186" w14:textId="64F1966C" w:rsidR="005176EA" w:rsidRPr="006908A5" w:rsidRDefault="005176EA" w:rsidP="00163057">
            <w:pPr>
              <w:pStyle w:val="ListepucesNiv1"/>
              <w:numPr>
                <w:ilvl w:val="0"/>
                <w:numId w:val="0"/>
              </w:numPr>
              <w:ind w:left="175"/>
            </w:pPr>
            <w:r>
              <w:rPr>
                <w:noProof w:val="0"/>
              </w:rPr>
              <w:t>Après confirmation :</w:t>
            </w:r>
            <w:r w:rsidR="00D67FE7">
              <w:rPr>
                <w:noProof w:val="0"/>
              </w:rPr>
              <w:t xml:space="preserve"> </w:t>
            </w:r>
            <w:r w:rsidRPr="00167F04">
              <w:t>Le panneau apparaît quelques secondes plus tard comme éteint dans l'onglet des panneaux.</w:t>
            </w:r>
            <w:r w:rsidR="00D67FE7">
              <w:t xml:space="preserve"> </w:t>
            </w:r>
            <w:r w:rsidRPr="00167F04">
              <w:t xml:space="preserve">Sur l’interface web est visualisé : (branché, ethernet, </w:t>
            </w:r>
            <w:r w:rsidRPr="00163057">
              <w:rPr>
                <w:u w:val="single"/>
              </w:rPr>
              <w:t>veille</w:t>
            </w:r>
            <w:r w:rsidRPr="00167F04">
              <w:t>)</w:t>
            </w:r>
          </w:p>
        </w:tc>
      </w:tr>
      <w:tr w:rsidR="005176EA" w:rsidRPr="006908A5" w14:paraId="1A84B73D" w14:textId="77777777" w:rsidTr="008A35D0">
        <w:tc>
          <w:tcPr>
            <w:tcW w:w="425" w:type="dxa"/>
          </w:tcPr>
          <w:p w14:paraId="3095112B" w14:textId="77777777" w:rsidR="005176EA" w:rsidRPr="006908A5" w:rsidRDefault="005176EA" w:rsidP="008A35D0">
            <w:pPr>
              <w:jc w:val="center"/>
            </w:pPr>
            <w:r>
              <w:t>4</w:t>
            </w:r>
          </w:p>
        </w:tc>
        <w:tc>
          <w:tcPr>
            <w:tcW w:w="3960" w:type="dxa"/>
          </w:tcPr>
          <w:p w14:paraId="61C06BB8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  <w:r w:rsidRPr="00A915FF">
              <w:rPr>
                <w:b/>
                <w:noProof w:val="0"/>
              </w:rPr>
              <w:t>Allumer un panneau :</w:t>
            </w:r>
          </w:p>
          <w:p w14:paraId="2DF16E87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</w:p>
          <w:p w14:paraId="2229EE1D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Sélectionner un panneau.</w:t>
            </w:r>
          </w:p>
          <w:p w14:paraId="51DF1C4E" w14:textId="7AFCF18B" w:rsidR="005176EA" w:rsidRDefault="005176EA" w:rsidP="008A35D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 xml:space="preserve">Dans la colonne </w:t>
            </w:r>
            <w:r w:rsidR="008A35D0">
              <w:rPr>
                <w:noProof w:val="0"/>
              </w:rPr>
              <w:t>Action : S</w:t>
            </w:r>
            <w:r>
              <w:rPr>
                <w:noProof w:val="0"/>
              </w:rPr>
              <w:t>électionner « Allumer » puis valider.</w:t>
            </w:r>
          </w:p>
        </w:tc>
        <w:tc>
          <w:tcPr>
            <w:tcW w:w="5233" w:type="dxa"/>
          </w:tcPr>
          <w:p w14:paraId="3096106B" w14:textId="77777777" w:rsidR="00CA1E40" w:rsidRDefault="00CA1E40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</w:p>
          <w:p w14:paraId="0800B02B" w14:textId="77777777" w:rsidR="00CA1E40" w:rsidRDefault="00CA1E40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</w:p>
          <w:p w14:paraId="3AE72D96" w14:textId="77777777" w:rsidR="00CA1E40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Un message de confirmation apparaît.</w:t>
            </w:r>
          </w:p>
          <w:p w14:paraId="7B051182" w14:textId="51CC95A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</w:pPr>
            <w:r>
              <w:t>       </w:t>
            </w:r>
          </w:p>
          <w:p w14:paraId="4B125CF3" w14:textId="6EA9966E" w:rsidR="005176EA" w:rsidRDefault="005176EA" w:rsidP="008A35D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Après confirmation : le panneau s'allume.</w:t>
            </w:r>
          </w:p>
        </w:tc>
      </w:tr>
      <w:tr w:rsidR="005176EA" w:rsidRPr="006908A5" w14:paraId="2F125080" w14:textId="77777777" w:rsidTr="008A35D0">
        <w:tc>
          <w:tcPr>
            <w:tcW w:w="425" w:type="dxa"/>
          </w:tcPr>
          <w:p w14:paraId="70765448" w14:textId="77777777" w:rsidR="005176EA" w:rsidRDefault="005176EA" w:rsidP="008A35D0">
            <w:pPr>
              <w:jc w:val="center"/>
            </w:pPr>
            <w:r>
              <w:t>5</w:t>
            </w:r>
          </w:p>
        </w:tc>
        <w:tc>
          <w:tcPr>
            <w:tcW w:w="3960" w:type="dxa"/>
          </w:tcPr>
          <w:p w14:paraId="068C460C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  <w:r w:rsidRPr="00A915FF">
              <w:rPr>
                <w:b/>
                <w:noProof w:val="0"/>
              </w:rPr>
              <w:t>Interroger un panneau :</w:t>
            </w:r>
          </w:p>
          <w:p w14:paraId="4E67DF73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</w:p>
          <w:p w14:paraId="01F41540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Sélectionner le panneau précédemment allumé.</w:t>
            </w:r>
          </w:p>
          <w:p w14:paraId="0BDFDCE5" w14:textId="6F57057C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Dans la colonne Action</w:t>
            </w:r>
            <w:r w:rsidR="008A35D0">
              <w:rPr>
                <w:noProof w:val="0"/>
              </w:rPr>
              <w:t> : S</w:t>
            </w:r>
            <w:r>
              <w:rPr>
                <w:noProof w:val="0"/>
              </w:rPr>
              <w:t>électionner « Interroger », puis valider.</w:t>
            </w:r>
          </w:p>
          <w:p w14:paraId="2629E9DA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</w:pPr>
          </w:p>
        </w:tc>
        <w:tc>
          <w:tcPr>
            <w:tcW w:w="5233" w:type="dxa"/>
          </w:tcPr>
          <w:p w14:paraId="30FD248E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Un  message de confirmation apparaît.</w:t>
            </w:r>
          </w:p>
          <w:p w14:paraId="5130D4BD" w14:textId="77777777" w:rsidR="00CA1E40" w:rsidRDefault="00CA1E40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</w:p>
          <w:p w14:paraId="35C05890" w14:textId="4E58734D" w:rsidR="005176EA" w:rsidRDefault="005176EA">
            <w:pPr>
              <w:pStyle w:val="ListepucesNiv1"/>
              <w:numPr>
                <w:ilvl w:val="0"/>
                <w:numId w:val="0"/>
              </w:numPr>
              <w:ind w:left="175"/>
              <w:jc w:val="left"/>
            </w:pPr>
            <w:r>
              <w:rPr>
                <w:noProof w:val="0"/>
              </w:rPr>
              <w:t>Après confirmation :</w:t>
            </w:r>
            <w:r w:rsidR="004959F9">
              <w:rPr>
                <w:noProof w:val="0"/>
              </w:rPr>
              <w:t xml:space="preserve"> </w:t>
            </w:r>
            <w:r w:rsidRPr="00167F04">
              <w:rPr>
                <w:noProof w:val="0"/>
              </w:rPr>
              <w:t>Le panneau apparaît quelques secondes plus tard comme allumé dans l'onglet des panneaux.</w:t>
            </w:r>
            <w:r w:rsidR="004959F9">
              <w:rPr>
                <w:noProof w:val="0"/>
              </w:rPr>
              <w:t xml:space="preserve"> </w:t>
            </w:r>
            <w:r w:rsidRPr="00167F04">
              <w:rPr>
                <w:noProof w:val="0"/>
              </w:rPr>
              <w:t xml:space="preserve">Sur l’interface web est visualisé : (branché, </w:t>
            </w:r>
            <w:proofErr w:type="spellStart"/>
            <w:r w:rsidRPr="00167F04">
              <w:rPr>
                <w:noProof w:val="0"/>
              </w:rPr>
              <w:t>ethernet</w:t>
            </w:r>
            <w:proofErr w:type="spellEnd"/>
            <w:r w:rsidRPr="00167F04">
              <w:rPr>
                <w:noProof w:val="0"/>
              </w:rPr>
              <w:t xml:space="preserve">, </w:t>
            </w:r>
            <w:r w:rsidRPr="00163057">
              <w:rPr>
                <w:noProof w:val="0"/>
                <w:u w:val="single"/>
              </w:rPr>
              <w:t>normal</w:t>
            </w:r>
            <w:r w:rsidRPr="00167F04">
              <w:rPr>
                <w:noProof w:val="0"/>
              </w:rPr>
              <w:t>)</w:t>
            </w:r>
          </w:p>
        </w:tc>
      </w:tr>
      <w:tr w:rsidR="005176EA" w:rsidRPr="006908A5" w14:paraId="5C204702" w14:textId="77777777" w:rsidTr="008A35D0">
        <w:tc>
          <w:tcPr>
            <w:tcW w:w="425" w:type="dxa"/>
          </w:tcPr>
          <w:p w14:paraId="6CA6FD36" w14:textId="77777777" w:rsidR="005176EA" w:rsidRDefault="005176EA" w:rsidP="008A35D0">
            <w:pPr>
              <w:jc w:val="center"/>
            </w:pPr>
            <w:r>
              <w:t>6</w:t>
            </w:r>
          </w:p>
        </w:tc>
        <w:tc>
          <w:tcPr>
            <w:tcW w:w="3960" w:type="dxa"/>
          </w:tcPr>
          <w:p w14:paraId="5D4D0218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  <w:r w:rsidRPr="002A16CC">
              <w:rPr>
                <w:b/>
                <w:noProof w:val="0"/>
              </w:rPr>
              <w:t>Espionner un panneau :</w:t>
            </w:r>
          </w:p>
          <w:p w14:paraId="6E5627C3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</w:p>
          <w:p w14:paraId="7A4043E5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Sélectionner un panneau.</w:t>
            </w:r>
          </w:p>
          <w:p w14:paraId="0E79A34D" w14:textId="0B54D228" w:rsidR="005176EA" w:rsidRDefault="008A35D0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Dans la colonne Action : S</w:t>
            </w:r>
            <w:r w:rsidR="005176EA">
              <w:rPr>
                <w:noProof w:val="0"/>
              </w:rPr>
              <w:t>électionner « Espionner ».</w:t>
            </w:r>
          </w:p>
          <w:p w14:paraId="6993F048" w14:textId="77777777" w:rsidR="008A35D0" w:rsidRDefault="008A35D0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</w:p>
          <w:p w14:paraId="6B7A853B" w14:textId="324C3ED2" w:rsidR="00CA1E40" w:rsidRDefault="00CA1E40" w:rsidP="00660FED">
            <w:pPr>
              <w:pStyle w:val="ListepucesNiv1"/>
              <w:numPr>
                <w:ilvl w:val="0"/>
                <w:numId w:val="0"/>
              </w:numPr>
              <w:ind w:left="24"/>
            </w:pPr>
            <w:r w:rsidRPr="00CA1E40">
              <w:t xml:space="preserve">S'assurer que des temps et un message ont été envoyés au préalable sur le panneau avec </w:t>
            </w:r>
            <w:r w:rsidR="00393EFC">
              <w:t>SIVIK</w:t>
            </w:r>
            <w:r w:rsidRPr="00CA1E40">
              <w:t>.</w:t>
            </w:r>
          </w:p>
        </w:tc>
        <w:tc>
          <w:tcPr>
            <w:tcW w:w="5233" w:type="dxa"/>
          </w:tcPr>
          <w:p w14:paraId="6F47C7DB" w14:textId="77777777" w:rsidR="008A35D0" w:rsidRPr="008A35D0" w:rsidRDefault="008A35D0" w:rsidP="008A35D0">
            <w:pPr>
              <w:ind w:left="175"/>
            </w:pPr>
            <w:r w:rsidRPr="008A35D0">
              <w:t>Une fenêtre s’ouvre et affiche les informations transmises au panneau.</w:t>
            </w:r>
          </w:p>
          <w:p w14:paraId="2D66E1C5" w14:textId="77777777" w:rsidR="008A35D0" w:rsidRPr="008A35D0" w:rsidRDefault="008A35D0" w:rsidP="008A35D0">
            <w:pPr>
              <w:ind w:left="175"/>
            </w:pPr>
          </w:p>
          <w:p w14:paraId="3F5C89D3" w14:textId="3A4E0CAC" w:rsidR="005176EA" w:rsidRDefault="008A35D0" w:rsidP="008A35D0">
            <w:pPr>
              <w:ind w:left="175"/>
            </w:pPr>
            <w:r w:rsidRPr="008A35D0">
              <w:t>Les messages</w:t>
            </w:r>
            <w:r>
              <w:t xml:space="preserve"> et temps d’attente envoyés apparaissent dans la fenêtre d‘espionnage.</w:t>
            </w:r>
          </w:p>
        </w:tc>
      </w:tr>
      <w:tr w:rsidR="005176EA" w:rsidRPr="006908A5" w14:paraId="4B50A5CA" w14:textId="77777777" w:rsidTr="008A35D0">
        <w:tc>
          <w:tcPr>
            <w:tcW w:w="425" w:type="dxa"/>
          </w:tcPr>
          <w:p w14:paraId="5D50EC05" w14:textId="77777777" w:rsidR="005176EA" w:rsidRDefault="005176EA" w:rsidP="008A35D0">
            <w:pPr>
              <w:jc w:val="center"/>
            </w:pPr>
            <w:r>
              <w:t>7</w:t>
            </w:r>
          </w:p>
        </w:tc>
        <w:tc>
          <w:tcPr>
            <w:tcW w:w="3960" w:type="dxa"/>
          </w:tcPr>
          <w:p w14:paraId="047B62EC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  <w:r w:rsidRPr="002A16CC">
              <w:rPr>
                <w:b/>
                <w:noProof w:val="0"/>
              </w:rPr>
              <w:t>Effacer les messages :</w:t>
            </w:r>
          </w:p>
          <w:p w14:paraId="0C8EA8D1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</w:p>
          <w:p w14:paraId="57EF0C6D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Sélectionner un panneau diffusant de la messagerie.</w:t>
            </w:r>
          </w:p>
          <w:p w14:paraId="08BC9BC6" w14:textId="6AE5E9AA" w:rsidR="005176EA" w:rsidRDefault="008A35D0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Dans la colonne Action : S</w:t>
            </w:r>
            <w:r w:rsidR="005176EA">
              <w:rPr>
                <w:noProof w:val="0"/>
              </w:rPr>
              <w:t>électionner « Effacer les messages ».</w:t>
            </w:r>
          </w:p>
          <w:p w14:paraId="46B0BD2B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</w:pPr>
          </w:p>
        </w:tc>
        <w:tc>
          <w:tcPr>
            <w:tcW w:w="5233" w:type="dxa"/>
          </w:tcPr>
          <w:p w14:paraId="0555E3FB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Un message de confirmation apparaît.</w:t>
            </w:r>
          </w:p>
          <w:p w14:paraId="4B17C0FE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 </w:t>
            </w:r>
          </w:p>
          <w:p w14:paraId="69539B93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Après confirmation :</w:t>
            </w:r>
          </w:p>
          <w:p w14:paraId="4784454C" w14:textId="77777777" w:rsidR="005176EA" w:rsidRPr="00167F04" w:rsidRDefault="005176EA" w:rsidP="008A35D0">
            <w:pPr>
              <w:pStyle w:val="Style5"/>
            </w:pPr>
            <w:r w:rsidRPr="00167F04">
              <w:t>Le panneau ne diffuse plus aucun message jusqu'à leur réémission.</w:t>
            </w:r>
          </w:p>
          <w:p w14:paraId="53C86ED4" w14:textId="3DB8A3AA" w:rsidR="005176EA" w:rsidRDefault="005176EA" w:rsidP="008A35D0">
            <w:pPr>
              <w:pStyle w:val="Style5"/>
            </w:pPr>
            <w:r w:rsidRPr="00167F04">
              <w:t>Les messages envoyés n’apparaissent plus dans l’espionnage.</w:t>
            </w:r>
          </w:p>
        </w:tc>
      </w:tr>
      <w:tr w:rsidR="005176EA" w:rsidRPr="006908A5" w14:paraId="7D2CE3E9" w14:textId="77777777" w:rsidTr="008A35D0">
        <w:tc>
          <w:tcPr>
            <w:tcW w:w="425" w:type="dxa"/>
          </w:tcPr>
          <w:p w14:paraId="6FF50A00" w14:textId="77777777" w:rsidR="005176EA" w:rsidRDefault="005176EA" w:rsidP="008A35D0">
            <w:pPr>
              <w:jc w:val="center"/>
            </w:pPr>
            <w:r>
              <w:t>8</w:t>
            </w:r>
          </w:p>
        </w:tc>
        <w:tc>
          <w:tcPr>
            <w:tcW w:w="3960" w:type="dxa"/>
          </w:tcPr>
          <w:p w14:paraId="268D971D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  <w:r w:rsidRPr="00A915FF">
              <w:rPr>
                <w:b/>
                <w:noProof w:val="0"/>
              </w:rPr>
              <w:t>Redémarrer un panneau :</w:t>
            </w:r>
          </w:p>
          <w:p w14:paraId="20EB09C8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</w:p>
          <w:p w14:paraId="73E2F3C0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Sélectionner un panneau.</w:t>
            </w:r>
          </w:p>
          <w:p w14:paraId="64AE127F" w14:textId="2E05B590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Dans la colonne Action</w:t>
            </w:r>
            <w:r w:rsidR="008A35D0">
              <w:rPr>
                <w:noProof w:val="0"/>
              </w:rPr>
              <w:t> : S</w:t>
            </w:r>
            <w:r>
              <w:rPr>
                <w:noProof w:val="0"/>
              </w:rPr>
              <w:t>électionner « Redémarrer » puis valider.</w:t>
            </w:r>
          </w:p>
          <w:p w14:paraId="4723B543" w14:textId="3212BCB5" w:rsidR="005176EA" w:rsidRDefault="005176EA" w:rsidP="008A35D0">
            <w:pPr>
              <w:pStyle w:val="ListepucesNiv1"/>
              <w:numPr>
                <w:ilvl w:val="0"/>
                <w:numId w:val="0"/>
              </w:numPr>
              <w:ind w:left="24"/>
            </w:pPr>
          </w:p>
        </w:tc>
        <w:tc>
          <w:tcPr>
            <w:tcW w:w="5233" w:type="dxa"/>
          </w:tcPr>
          <w:p w14:paraId="3FED9F69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Un message de confirmation apparaît.</w:t>
            </w:r>
          </w:p>
          <w:p w14:paraId="1A095158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 </w:t>
            </w:r>
          </w:p>
          <w:p w14:paraId="72825A68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Après confirmation le panneau redémarre.</w:t>
            </w:r>
          </w:p>
          <w:p w14:paraId="617BE374" w14:textId="77777777" w:rsidR="00361D76" w:rsidRDefault="00361D76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</w:p>
          <w:p w14:paraId="0DD345E4" w14:textId="31584710" w:rsidR="005176EA" w:rsidRDefault="00361D76" w:rsidP="00163057">
            <w:pPr>
              <w:pStyle w:val="ListepucesNiv1"/>
              <w:numPr>
                <w:ilvl w:val="0"/>
                <w:numId w:val="0"/>
              </w:numPr>
              <w:jc w:val="left"/>
            </w:pPr>
            <w:r>
              <w:rPr>
                <w:noProof w:val="0"/>
              </w:rPr>
              <w:t xml:space="preserve">    Cette commande peut prendre jusqu’à 5 minutes.</w:t>
            </w:r>
          </w:p>
        </w:tc>
      </w:tr>
      <w:tr w:rsidR="005176EA" w:rsidRPr="006908A5" w14:paraId="5DA9DC99" w14:textId="77777777" w:rsidTr="008A35D0">
        <w:tc>
          <w:tcPr>
            <w:tcW w:w="425" w:type="dxa"/>
          </w:tcPr>
          <w:p w14:paraId="3E3068AA" w14:textId="77777777" w:rsidR="005176EA" w:rsidRDefault="005176EA" w:rsidP="008A35D0">
            <w:pPr>
              <w:jc w:val="center"/>
            </w:pPr>
            <w:r>
              <w:t>9</w:t>
            </w:r>
          </w:p>
        </w:tc>
        <w:tc>
          <w:tcPr>
            <w:tcW w:w="3960" w:type="dxa"/>
          </w:tcPr>
          <w:p w14:paraId="622C27E2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  <w:r w:rsidRPr="00A915FF">
              <w:rPr>
                <w:b/>
                <w:noProof w:val="0"/>
              </w:rPr>
              <w:t>Réinitialiser un panneau :</w:t>
            </w:r>
          </w:p>
          <w:p w14:paraId="5302F90B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b/>
                <w:noProof w:val="0"/>
              </w:rPr>
            </w:pPr>
          </w:p>
          <w:p w14:paraId="34190313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Sélectionner un panneau</w:t>
            </w:r>
          </w:p>
          <w:p w14:paraId="3E97AED8" w14:textId="688A424D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24"/>
              <w:rPr>
                <w:noProof w:val="0"/>
              </w:rPr>
            </w:pPr>
            <w:r>
              <w:rPr>
                <w:noProof w:val="0"/>
              </w:rPr>
              <w:t>Dans la colonne Action</w:t>
            </w:r>
            <w:r w:rsidR="008A35D0">
              <w:rPr>
                <w:noProof w:val="0"/>
              </w:rPr>
              <w:t> : S</w:t>
            </w:r>
            <w:r>
              <w:rPr>
                <w:noProof w:val="0"/>
              </w:rPr>
              <w:t>électionner « Réinitialiser » puis valider.</w:t>
            </w:r>
          </w:p>
          <w:p w14:paraId="20F6BA4F" w14:textId="13DE2AFF" w:rsidR="005176EA" w:rsidRDefault="005176EA" w:rsidP="008A35D0">
            <w:pPr>
              <w:pStyle w:val="ListepucesNiv1"/>
              <w:numPr>
                <w:ilvl w:val="0"/>
                <w:numId w:val="0"/>
              </w:numPr>
              <w:ind w:left="24"/>
            </w:pPr>
          </w:p>
        </w:tc>
        <w:tc>
          <w:tcPr>
            <w:tcW w:w="5233" w:type="dxa"/>
          </w:tcPr>
          <w:p w14:paraId="34562385" w14:textId="77777777" w:rsidR="005176EA" w:rsidRPr="00A915FF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Un message de confirmation apparaît.</w:t>
            </w:r>
          </w:p>
          <w:p w14:paraId="679D6F58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 </w:t>
            </w:r>
          </w:p>
          <w:p w14:paraId="1DC56E7E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  <w:rPr>
                <w:noProof w:val="0"/>
              </w:rPr>
            </w:pPr>
            <w:r>
              <w:rPr>
                <w:noProof w:val="0"/>
              </w:rPr>
              <w:t>Après confirmation : le panneau redémarre avec les paramètres que lui renvoie le serveur.</w:t>
            </w:r>
          </w:p>
          <w:p w14:paraId="0075F1C5" w14:textId="77777777" w:rsidR="005176EA" w:rsidRDefault="005176EA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</w:pPr>
          </w:p>
          <w:p w14:paraId="3A2CA45A" w14:textId="47C8B99B" w:rsidR="00361D76" w:rsidRDefault="00361D76" w:rsidP="00CA1E40">
            <w:pPr>
              <w:pStyle w:val="ListepucesNiv1"/>
              <w:numPr>
                <w:ilvl w:val="0"/>
                <w:numId w:val="0"/>
              </w:numPr>
              <w:ind w:left="175"/>
              <w:jc w:val="left"/>
            </w:pPr>
            <w:r>
              <w:rPr>
                <w:noProof w:val="0"/>
              </w:rPr>
              <w:t>Cette commande peut prendre jusqu’à 5 minutes.</w:t>
            </w:r>
          </w:p>
        </w:tc>
      </w:tr>
    </w:tbl>
    <w:p w14:paraId="6D8F35F5" w14:textId="7A853B22" w:rsidR="005176EA" w:rsidRPr="006908A5" w:rsidRDefault="00361D76" w:rsidP="005176EA">
      <w:pPr>
        <w:pStyle w:val="Titre3"/>
      </w:pPr>
      <w:bookmarkStart w:id="115" w:name="_Toc437361053"/>
      <w:r>
        <w:t xml:space="preserve">Fiche 4 - </w:t>
      </w:r>
      <w:r w:rsidR="005176EA">
        <w:t>Consultations des messages</w:t>
      </w:r>
      <w:bookmarkEnd w:id="115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5"/>
        <w:gridCol w:w="7478"/>
      </w:tblGrid>
      <w:tr w:rsidR="005176EA" w:rsidRPr="006908A5" w14:paraId="3E21D814" w14:textId="77777777" w:rsidTr="008A35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2A15FA75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8" w:type="dxa"/>
          </w:tcPr>
          <w:p w14:paraId="2836171F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528</w:t>
            </w:r>
          </w:p>
        </w:tc>
      </w:tr>
      <w:tr w:rsidR="005176EA" w:rsidRPr="006908A5" w14:paraId="219C58A3" w14:textId="77777777" w:rsidTr="008A35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336B4C9C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8" w:type="dxa"/>
          </w:tcPr>
          <w:p w14:paraId="3666D23E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Moyenne</w:t>
            </w:r>
          </w:p>
        </w:tc>
      </w:tr>
      <w:tr w:rsidR="005176EA" w:rsidRPr="006908A5" w14:paraId="4AA8309D" w14:textId="77777777" w:rsidTr="008A35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06011CF7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8" w:type="dxa"/>
          </w:tcPr>
          <w:p w14:paraId="73C0E899" w14:textId="77777777" w:rsidR="005176EA" w:rsidRPr="00B95FE3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B95FE3">
              <w:rPr>
                <w:rFonts w:ascii="Tahoma" w:hAnsi="Tahoma" w:cs="Tahoma"/>
                <w:sz w:val="20"/>
                <w:szCs w:val="20"/>
              </w:rPr>
              <w:t>Test permettant de contrôler le fonctionnement du module de gestion des messages de l'IHM</w:t>
            </w:r>
          </w:p>
        </w:tc>
      </w:tr>
    </w:tbl>
    <w:p w14:paraId="742AAAD0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9638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319"/>
        <w:gridCol w:w="4359"/>
        <w:gridCol w:w="4960"/>
      </w:tblGrid>
      <w:tr w:rsidR="005176EA" w:rsidRPr="006908A5" w14:paraId="56602B18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319" w:type="dxa"/>
          </w:tcPr>
          <w:p w14:paraId="23E7E23A" w14:textId="77777777" w:rsidR="005176EA" w:rsidRPr="006908A5" w:rsidRDefault="005176EA" w:rsidP="008A35D0"/>
        </w:tc>
        <w:tc>
          <w:tcPr>
            <w:tcW w:w="4359" w:type="dxa"/>
          </w:tcPr>
          <w:p w14:paraId="11DE9DDF" w14:textId="77777777" w:rsidR="005176EA" w:rsidRPr="006908A5" w:rsidRDefault="005176EA" w:rsidP="008A35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Action</w:t>
            </w:r>
          </w:p>
        </w:tc>
        <w:tc>
          <w:tcPr>
            <w:tcW w:w="4960" w:type="dxa"/>
          </w:tcPr>
          <w:p w14:paraId="245B1C7A" w14:textId="77777777" w:rsidR="005176EA" w:rsidRPr="006908A5" w:rsidRDefault="005176EA" w:rsidP="008A35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5351054E" w14:textId="77777777" w:rsidTr="008A35D0">
        <w:tc>
          <w:tcPr>
            <w:tcW w:w="319" w:type="dxa"/>
          </w:tcPr>
          <w:p w14:paraId="42620917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359" w:type="dxa"/>
          </w:tcPr>
          <w:p w14:paraId="46039B3C" w14:textId="77777777" w:rsidR="005176EA" w:rsidRPr="00B95FE3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B95FE3">
              <w:rPr>
                <w:b/>
                <w:noProof w:val="0"/>
              </w:rPr>
              <w:t>Visualiser les messages :</w:t>
            </w:r>
          </w:p>
          <w:p w14:paraId="13672B82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</w:pPr>
          </w:p>
          <w:p w14:paraId="77FCE47A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</w:pPr>
            <w:r>
              <w:t>Aller dans l’onglet Message, Section Bibliothèque.</w:t>
            </w:r>
          </w:p>
          <w:p w14:paraId="3BD61CBF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</w:pPr>
          </w:p>
          <w:p w14:paraId="2019B21E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</w:pPr>
            <w:r>
              <w:t>Sélectionner un message et observer ses propriétés.</w:t>
            </w:r>
          </w:p>
          <w:p w14:paraId="14D2DD80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</w:pPr>
          </w:p>
          <w:p w14:paraId="78883E9B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960" w:type="dxa"/>
          </w:tcPr>
          <w:p w14:paraId="1DD6A89C" w14:textId="774A14DD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 xml:space="preserve">La bibliothèque de messages présente les </w:t>
            </w:r>
            <w:r w:rsidR="008A35D0">
              <w:t>m</w:t>
            </w:r>
            <w:r>
              <w:t>essages. Pour chaque message est présenté :</w:t>
            </w:r>
          </w:p>
          <w:p w14:paraId="4F0F3C84" w14:textId="77777777" w:rsidR="005176EA" w:rsidRDefault="005176EA" w:rsidP="008A35D0">
            <w:pPr>
              <w:pStyle w:val="Style5"/>
            </w:pPr>
            <w:r>
              <w:t>Son titre</w:t>
            </w:r>
          </w:p>
          <w:p w14:paraId="1691779C" w14:textId="77777777" w:rsidR="005176EA" w:rsidRPr="00167F04" w:rsidRDefault="005176EA" w:rsidP="008A35D0">
            <w:pPr>
              <w:pStyle w:val="Style5"/>
            </w:pPr>
            <w:r w:rsidRPr="00167F04">
              <w:t>Le nombre de diffusion dans laquelle ce message est référencé</w:t>
            </w:r>
          </w:p>
          <w:p w14:paraId="65A66579" w14:textId="77777777" w:rsidR="005176EA" w:rsidRPr="00167F04" w:rsidRDefault="005176EA" w:rsidP="008A35D0">
            <w:pPr>
              <w:pStyle w:val="Style5"/>
            </w:pPr>
            <w:r w:rsidRPr="00167F04">
              <w:t>Le message et ses libellés apparaissent dans la zone d'édition.</w:t>
            </w:r>
          </w:p>
          <w:p w14:paraId="3B8FCFF0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</w:p>
          <w:p w14:paraId="17290321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Le contenu des messages lignes est disponible dans l’onglet « 1*37 »</w:t>
            </w:r>
          </w:p>
          <w:p w14:paraId="1B69D3C5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Le contenu des messages généraux est disponible dans l’onglet « 1*100 »</w:t>
            </w:r>
          </w:p>
          <w:p w14:paraId="45EDEAAF" w14:textId="77777777" w:rsidR="005176EA" w:rsidRPr="00105B41" w:rsidRDefault="005176EA" w:rsidP="008A35D0"/>
        </w:tc>
      </w:tr>
      <w:tr w:rsidR="005176EA" w:rsidRPr="006908A5" w14:paraId="78E1FF38" w14:textId="77777777" w:rsidTr="008A35D0">
        <w:tc>
          <w:tcPr>
            <w:tcW w:w="319" w:type="dxa"/>
          </w:tcPr>
          <w:p w14:paraId="664550FC" w14:textId="77777777" w:rsidR="005176EA" w:rsidRPr="006908A5" w:rsidRDefault="005176EA" w:rsidP="008A35D0">
            <w:pPr>
              <w:jc w:val="center"/>
            </w:pPr>
            <w:r w:rsidRPr="006908A5">
              <w:t>2</w:t>
            </w:r>
          </w:p>
        </w:tc>
        <w:tc>
          <w:tcPr>
            <w:tcW w:w="4359" w:type="dxa"/>
          </w:tcPr>
          <w:p w14:paraId="0C40B09C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B95FE3">
              <w:rPr>
                <w:b/>
                <w:noProof w:val="0"/>
              </w:rPr>
              <w:t>Trier les messages :</w:t>
            </w:r>
          </w:p>
          <w:p w14:paraId="28C41B14" w14:textId="77777777" w:rsidR="005176EA" w:rsidRPr="00B95FE3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35506F41" w14:textId="184252BF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La liste des messages peut être ordonnée par titre,</w:t>
            </w:r>
            <w:r w:rsidR="008A35D0">
              <w:t xml:space="preserve"> </w:t>
            </w:r>
            <w:r w:rsidRPr="00321BD0">
              <w:t>ou par nombre de références de diffusion.</w:t>
            </w:r>
          </w:p>
          <w:p w14:paraId="69C8DE63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960" w:type="dxa"/>
          </w:tcPr>
          <w:p w14:paraId="5A086AA2" w14:textId="77777777" w:rsidR="005176EA" w:rsidRPr="00321BD0" w:rsidRDefault="005176EA" w:rsidP="008A35D0">
            <w:pPr>
              <w:pStyle w:val="ListepucesNiv2"/>
              <w:numPr>
                <w:ilvl w:val="0"/>
                <w:numId w:val="0"/>
              </w:numPr>
            </w:pPr>
            <w:r w:rsidRPr="00167F04">
              <w:t>La liste présentée est conforme au tri demandé.</w:t>
            </w:r>
          </w:p>
          <w:p w14:paraId="0FEFAD8F" w14:textId="77777777" w:rsidR="005176EA" w:rsidRPr="008258C5" w:rsidRDefault="005176EA" w:rsidP="008A35D0">
            <w:pPr>
              <w:pStyle w:val="ListepucesNiv2"/>
              <w:numPr>
                <w:ilvl w:val="0"/>
                <w:numId w:val="0"/>
              </w:numPr>
            </w:pPr>
          </w:p>
        </w:tc>
      </w:tr>
      <w:tr w:rsidR="005176EA" w:rsidRPr="006908A5" w14:paraId="00F91C3E" w14:textId="77777777" w:rsidTr="008A35D0">
        <w:tc>
          <w:tcPr>
            <w:tcW w:w="319" w:type="dxa"/>
          </w:tcPr>
          <w:p w14:paraId="1108F0FF" w14:textId="77777777" w:rsidR="005176EA" w:rsidRPr="006908A5" w:rsidRDefault="005176EA" w:rsidP="008A35D0">
            <w:pPr>
              <w:jc w:val="center"/>
            </w:pPr>
            <w:r w:rsidRPr="006908A5">
              <w:t>3</w:t>
            </w:r>
          </w:p>
        </w:tc>
        <w:tc>
          <w:tcPr>
            <w:tcW w:w="4359" w:type="dxa"/>
          </w:tcPr>
          <w:p w14:paraId="1F121E9C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B95FE3">
              <w:rPr>
                <w:b/>
                <w:noProof w:val="0"/>
              </w:rPr>
              <w:t>Rechercher les messages :</w:t>
            </w:r>
          </w:p>
          <w:p w14:paraId="152D1473" w14:textId="77777777" w:rsidR="005176EA" w:rsidRPr="00B95FE3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7D764814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321BD0">
              <w:t>Effectuer une recherche sur une partie du titre du message</w:t>
            </w:r>
            <w:r w:rsidRPr="006908A5">
              <w:rPr>
                <w:noProof w:val="0"/>
              </w:rPr>
              <w:t xml:space="preserve"> </w:t>
            </w:r>
          </w:p>
        </w:tc>
        <w:tc>
          <w:tcPr>
            <w:tcW w:w="4960" w:type="dxa"/>
          </w:tcPr>
          <w:p w14:paraId="3DB83255" w14:textId="77777777" w:rsidR="005176EA" w:rsidRPr="00321BD0" w:rsidRDefault="005176EA" w:rsidP="008A35D0">
            <w:pPr>
              <w:pStyle w:val="ListepucesNiv2"/>
              <w:numPr>
                <w:ilvl w:val="0"/>
                <w:numId w:val="0"/>
              </w:numPr>
            </w:pPr>
            <w:r w:rsidRPr="00167F04">
              <w:t>La liste ne présente que les messages recherchés</w:t>
            </w:r>
          </w:p>
          <w:p w14:paraId="5E6FC583" w14:textId="77777777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  <w:rPr>
                <w:noProof w:val="0"/>
              </w:rPr>
            </w:pPr>
          </w:p>
        </w:tc>
      </w:tr>
      <w:tr w:rsidR="005176EA" w:rsidRPr="006908A5" w14:paraId="4865151F" w14:textId="77777777" w:rsidTr="008A35D0">
        <w:tc>
          <w:tcPr>
            <w:tcW w:w="319" w:type="dxa"/>
          </w:tcPr>
          <w:p w14:paraId="6FBD2E58" w14:textId="77777777" w:rsidR="005176EA" w:rsidRPr="006908A5" w:rsidRDefault="005176EA" w:rsidP="008A35D0">
            <w:pPr>
              <w:jc w:val="center"/>
            </w:pPr>
            <w:r w:rsidRPr="006908A5">
              <w:t>4</w:t>
            </w:r>
          </w:p>
        </w:tc>
        <w:tc>
          <w:tcPr>
            <w:tcW w:w="4359" w:type="dxa"/>
          </w:tcPr>
          <w:p w14:paraId="47A7CC2C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B95FE3">
              <w:rPr>
                <w:b/>
                <w:noProof w:val="0"/>
              </w:rPr>
              <w:t>Supprimer un message référencé :</w:t>
            </w:r>
          </w:p>
          <w:p w14:paraId="0B509013" w14:textId="77777777" w:rsidR="005176EA" w:rsidRPr="00B95FE3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2CB3E572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Sélectionner un message utilisé dans une diffusion.</w:t>
            </w:r>
          </w:p>
          <w:p w14:paraId="0C761744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</w:p>
          <w:p w14:paraId="78F9D67B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</w:pPr>
          </w:p>
          <w:p w14:paraId="399ECC01" w14:textId="7AE4AAFE" w:rsidR="005176EA" w:rsidRDefault="008A35D0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Cliquer sur le bouton Supprimer puis valider.</w:t>
            </w:r>
          </w:p>
          <w:p w14:paraId="1C051CBB" w14:textId="77777777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</w:tc>
        <w:tc>
          <w:tcPr>
            <w:tcW w:w="4960" w:type="dxa"/>
          </w:tcPr>
          <w:p w14:paraId="0B2BE7A9" w14:textId="77777777" w:rsidR="005176EA" w:rsidRPr="00321BD0" w:rsidRDefault="005176EA" w:rsidP="008A35D0">
            <w:pPr>
              <w:pStyle w:val="ListepucesNiv2"/>
              <w:numPr>
                <w:ilvl w:val="0"/>
                <w:numId w:val="0"/>
              </w:numPr>
            </w:pPr>
            <w:r w:rsidRPr="00167F04">
              <w:t>Les cases à cocher n'apparaissent pas pour les messages référencés (Référence supérieur à 0)</w:t>
            </w:r>
          </w:p>
          <w:p w14:paraId="03D24A69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</w:p>
          <w:p w14:paraId="357D4422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</w:p>
          <w:p w14:paraId="5B7C3E0B" w14:textId="77777777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  <w:rPr>
                <w:noProof w:val="0"/>
              </w:rPr>
            </w:pPr>
          </w:p>
        </w:tc>
      </w:tr>
      <w:tr w:rsidR="005176EA" w:rsidRPr="006908A5" w14:paraId="7BE2CB61" w14:textId="77777777" w:rsidTr="008A35D0">
        <w:tc>
          <w:tcPr>
            <w:tcW w:w="319" w:type="dxa"/>
          </w:tcPr>
          <w:p w14:paraId="68E81A08" w14:textId="77777777" w:rsidR="005176EA" w:rsidRPr="006908A5" w:rsidRDefault="005176EA" w:rsidP="008A35D0">
            <w:pPr>
              <w:jc w:val="center"/>
            </w:pPr>
            <w:r w:rsidRPr="006908A5">
              <w:t>5</w:t>
            </w:r>
          </w:p>
        </w:tc>
        <w:tc>
          <w:tcPr>
            <w:tcW w:w="4359" w:type="dxa"/>
          </w:tcPr>
          <w:p w14:paraId="2B3B8198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B95FE3">
              <w:rPr>
                <w:b/>
                <w:noProof w:val="0"/>
              </w:rPr>
              <w:t>Supprimer un message :</w:t>
            </w:r>
          </w:p>
          <w:p w14:paraId="24E77225" w14:textId="77777777" w:rsidR="005176EA" w:rsidRPr="00B95FE3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5E12CBAF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Sélectionner un message sans référence en cliquant sur la case à cocher correspondante.</w:t>
            </w:r>
          </w:p>
          <w:p w14:paraId="121CD50A" w14:textId="6D220A9E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</w:p>
          <w:p w14:paraId="772599A6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Cliquer sur le bouton Supprimer puis valider.</w:t>
            </w:r>
          </w:p>
          <w:p w14:paraId="78847E45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</w:pPr>
          </w:p>
          <w:p w14:paraId="0DED1EC5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</w:tc>
        <w:tc>
          <w:tcPr>
            <w:tcW w:w="4960" w:type="dxa"/>
          </w:tcPr>
          <w:p w14:paraId="5CC22F3A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Les  cases à cocher n'apparaissent pas pour les messages référencés.</w:t>
            </w:r>
          </w:p>
          <w:p w14:paraId="209A9EBC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 </w:t>
            </w:r>
          </w:p>
          <w:p w14:paraId="66C863E4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Un message de confirmation apparaît. Après confirmation, le message est supprimé et n'apparaît plus dans la liste des messages de la bibliothèque.</w:t>
            </w:r>
          </w:p>
          <w:p w14:paraId="30AD1A9D" w14:textId="77777777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  <w:rPr>
                <w:noProof w:val="0"/>
              </w:rPr>
            </w:pPr>
          </w:p>
        </w:tc>
      </w:tr>
      <w:tr w:rsidR="005176EA" w:rsidRPr="006908A5" w14:paraId="183AB778" w14:textId="77777777" w:rsidTr="008A35D0">
        <w:tc>
          <w:tcPr>
            <w:tcW w:w="319" w:type="dxa"/>
          </w:tcPr>
          <w:p w14:paraId="46A139FB" w14:textId="77777777" w:rsidR="005176EA" w:rsidRPr="006908A5" w:rsidRDefault="005176EA" w:rsidP="008A35D0">
            <w:pPr>
              <w:jc w:val="center"/>
            </w:pPr>
            <w:r>
              <w:t>6</w:t>
            </w:r>
          </w:p>
        </w:tc>
        <w:tc>
          <w:tcPr>
            <w:tcW w:w="4359" w:type="dxa"/>
          </w:tcPr>
          <w:p w14:paraId="323A21D5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B95FE3">
              <w:rPr>
                <w:b/>
                <w:noProof w:val="0"/>
              </w:rPr>
              <w:t>Supprimer tous les messages :</w:t>
            </w:r>
          </w:p>
          <w:p w14:paraId="7B30C570" w14:textId="77777777" w:rsidR="005176EA" w:rsidRPr="00B95FE3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19134A75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Sélectionner les messages sans référence en cochant la case à cocher en entête de colonne.</w:t>
            </w:r>
          </w:p>
          <w:p w14:paraId="141C2C38" w14:textId="4DFE4470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</w:p>
          <w:p w14:paraId="17D91F49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Cliquer sur le bouton Supprimer puis valider.</w:t>
            </w:r>
          </w:p>
          <w:p w14:paraId="7F91FD2C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1EAA7008" w14:textId="77777777" w:rsidR="005176EA" w:rsidRPr="00AA3339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</w:tc>
        <w:tc>
          <w:tcPr>
            <w:tcW w:w="4960" w:type="dxa"/>
          </w:tcPr>
          <w:p w14:paraId="0B989DE1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Les  cases à cocher n'apparaissent pas pour les messages référencés. Seuls les messages sans référence de la page visualisée sont sélectionnés.</w:t>
            </w:r>
          </w:p>
          <w:p w14:paraId="78ED7256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 </w:t>
            </w:r>
          </w:p>
          <w:p w14:paraId="484856E3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Un message de confirmation apparaît. Après confirmation, les messages sont supprimés et n'apparaissent plus dans</w:t>
            </w:r>
            <w:r>
              <w:br/>
              <w:t>la liste des messages de la bibliothèque.</w:t>
            </w:r>
          </w:p>
          <w:p w14:paraId="1A3A0FDE" w14:textId="77777777" w:rsidR="005176EA" w:rsidRDefault="005176EA" w:rsidP="008A35D0">
            <w:pPr>
              <w:pStyle w:val="NormalWeb"/>
              <w:jc w:val="both"/>
            </w:pPr>
          </w:p>
          <w:p w14:paraId="407F837A" w14:textId="77777777" w:rsidR="005176EA" w:rsidRDefault="005176EA" w:rsidP="008A35D0">
            <w:pPr>
              <w:pStyle w:val="NormalWeb"/>
              <w:jc w:val="both"/>
            </w:pPr>
          </w:p>
          <w:p w14:paraId="76E3B243" w14:textId="77777777" w:rsidR="005176EA" w:rsidRDefault="005176EA" w:rsidP="008A35D0">
            <w:pPr>
              <w:pStyle w:val="NormalWeb"/>
              <w:jc w:val="both"/>
            </w:pPr>
          </w:p>
        </w:tc>
      </w:tr>
      <w:tr w:rsidR="005176EA" w:rsidRPr="006908A5" w14:paraId="3953EA1D" w14:textId="77777777" w:rsidTr="008A35D0">
        <w:tc>
          <w:tcPr>
            <w:tcW w:w="319" w:type="dxa"/>
          </w:tcPr>
          <w:p w14:paraId="1F9D2547" w14:textId="77777777" w:rsidR="005176EA" w:rsidRPr="006908A5" w:rsidRDefault="005176EA" w:rsidP="008A35D0">
            <w:pPr>
              <w:jc w:val="center"/>
            </w:pPr>
            <w:r>
              <w:t>7</w:t>
            </w:r>
          </w:p>
        </w:tc>
        <w:tc>
          <w:tcPr>
            <w:tcW w:w="4359" w:type="dxa"/>
          </w:tcPr>
          <w:p w14:paraId="6AABCE7C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321BD0">
              <w:rPr>
                <w:b/>
                <w:noProof w:val="0"/>
              </w:rPr>
              <w:t>Visualiser les diffusions de messages :</w:t>
            </w:r>
          </w:p>
          <w:p w14:paraId="5C1D6601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6EDF10F9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Aller dans l’onglet Message, Section Diffusion.</w:t>
            </w:r>
          </w:p>
          <w:p w14:paraId="7E9B0DC6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Sélectionner une diffusion de message et observer ses propriétés.</w:t>
            </w:r>
          </w:p>
          <w:p w14:paraId="1D6C65BC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</w:tc>
        <w:tc>
          <w:tcPr>
            <w:tcW w:w="4960" w:type="dxa"/>
          </w:tcPr>
          <w:p w14:paraId="62879A10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Pour chaque diffusion de message est présenté dans la liste :</w:t>
            </w:r>
          </w:p>
          <w:p w14:paraId="072E3D92" w14:textId="77777777" w:rsidR="005176EA" w:rsidRDefault="005176EA" w:rsidP="008A35D0">
            <w:pPr>
              <w:pStyle w:val="Style5"/>
            </w:pPr>
            <w:r>
              <w:t>Le titre du message.</w:t>
            </w:r>
          </w:p>
          <w:p w14:paraId="13FCB0C8" w14:textId="77777777" w:rsidR="005176EA" w:rsidRDefault="005176EA" w:rsidP="008A35D0">
            <w:pPr>
              <w:pStyle w:val="Style5"/>
            </w:pPr>
            <w:r>
              <w:t>Sa période de validité.</w:t>
            </w:r>
          </w:p>
          <w:p w14:paraId="6016989C" w14:textId="77777777" w:rsidR="005176EA" w:rsidRPr="00167F04" w:rsidRDefault="005176EA" w:rsidP="008A35D0">
            <w:pPr>
              <w:pStyle w:val="Style5"/>
            </w:pPr>
            <w:r w:rsidRPr="00167F04">
              <w:t>Son créneau horaire quotidien de diffusion.</w:t>
            </w:r>
          </w:p>
          <w:p w14:paraId="6969F487" w14:textId="77777777" w:rsidR="008A35D0" w:rsidRDefault="005176EA" w:rsidP="008A35D0">
            <w:pPr>
              <w:pStyle w:val="Style5"/>
            </w:pPr>
            <w:r w:rsidRPr="00167F04">
              <w:t>Les afficheurs ou lignes affectés.</w:t>
            </w:r>
          </w:p>
          <w:p w14:paraId="0D9C1EBD" w14:textId="55F448F6" w:rsidR="005176EA" w:rsidRDefault="005176EA" w:rsidP="008A35D0">
            <w:pPr>
              <w:pStyle w:val="Style5"/>
              <w:numPr>
                <w:ilvl w:val="0"/>
                <w:numId w:val="0"/>
              </w:numPr>
            </w:pPr>
            <w:r>
              <w:t>Le message et ses critères de diffusion apparaissent dans la zone de droite. Dans la liste des afficheurs, ceux concernés sont  indiqués.</w:t>
            </w:r>
          </w:p>
        </w:tc>
      </w:tr>
      <w:tr w:rsidR="005176EA" w:rsidRPr="006908A5" w14:paraId="0E6E91E6" w14:textId="77777777" w:rsidTr="008A35D0">
        <w:tc>
          <w:tcPr>
            <w:tcW w:w="319" w:type="dxa"/>
          </w:tcPr>
          <w:p w14:paraId="63492FE0" w14:textId="77777777" w:rsidR="005176EA" w:rsidRPr="006908A5" w:rsidRDefault="005176EA" w:rsidP="008A35D0">
            <w:pPr>
              <w:jc w:val="center"/>
            </w:pPr>
            <w:r>
              <w:t>8</w:t>
            </w:r>
          </w:p>
        </w:tc>
        <w:tc>
          <w:tcPr>
            <w:tcW w:w="4359" w:type="dxa"/>
          </w:tcPr>
          <w:p w14:paraId="09BEA04F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321BD0">
              <w:rPr>
                <w:b/>
                <w:noProof w:val="0"/>
              </w:rPr>
              <w:t>Rechercher une diffusion</w:t>
            </w:r>
          </w:p>
          <w:p w14:paraId="7118BACE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5CC3754F" w14:textId="77777777" w:rsidR="005176EA" w:rsidRPr="00321BD0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321BD0">
              <w:t>Entrer un mot clé : nom d’afficheur, de ligne ou titre de message.</w:t>
            </w:r>
          </w:p>
          <w:p w14:paraId="517836EF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</w:tc>
        <w:tc>
          <w:tcPr>
            <w:tcW w:w="4960" w:type="dxa"/>
          </w:tcPr>
          <w:p w14:paraId="0BE0437F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Seules les diffusions ayant un lien avec la saisie apparaissent au fur et à mesure dans la liste des diffusions.</w:t>
            </w:r>
          </w:p>
          <w:p w14:paraId="358A1C5B" w14:textId="77777777" w:rsidR="005176EA" w:rsidRDefault="005176EA" w:rsidP="008A35D0">
            <w:pPr>
              <w:pStyle w:val="NormalWeb"/>
              <w:jc w:val="both"/>
            </w:pPr>
          </w:p>
        </w:tc>
      </w:tr>
    </w:tbl>
    <w:p w14:paraId="133D1BF7" w14:textId="3030FF61" w:rsidR="005176EA" w:rsidRPr="006908A5" w:rsidRDefault="005176EA" w:rsidP="005176EA"/>
    <w:p w14:paraId="2A66853C" w14:textId="48051088" w:rsidR="005176EA" w:rsidRPr="006908A5" w:rsidRDefault="00813114" w:rsidP="005176EA">
      <w:pPr>
        <w:pStyle w:val="Titre3"/>
      </w:pPr>
      <w:bookmarkStart w:id="116" w:name="_Toc437361054"/>
      <w:r>
        <w:t xml:space="preserve">Fiche 6 - </w:t>
      </w:r>
      <w:r w:rsidR="005176EA">
        <w:t>Défauts des bornes</w:t>
      </w:r>
      <w:bookmarkEnd w:id="116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5"/>
        <w:gridCol w:w="7478"/>
      </w:tblGrid>
      <w:tr w:rsidR="005176EA" w:rsidRPr="006908A5" w14:paraId="31D63000" w14:textId="77777777" w:rsidTr="008A35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3A12129C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8" w:type="dxa"/>
          </w:tcPr>
          <w:p w14:paraId="6260ACE8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526</w:t>
            </w:r>
          </w:p>
        </w:tc>
      </w:tr>
      <w:tr w:rsidR="005176EA" w:rsidRPr="006908A5" w14:paraId="525C716A" w14:textId="77777777" w:rsidTr="008A35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00FC432D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8" w:type="dxa"/>
          </w:tcPr>
          <w:p w14:paraId="68A9BA49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Moyenne</w:t>
            </w:r>
          </w:p>
        </w:tc>
      </w:tr>
      <w:tr w:rsidR="005176EA" w:rsidRPr="006908A5" w14:paraId="10D03BA6" w14:textId="77777777" w:rsidTr="008A35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3F77CE38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8" w:type="dxa"/>
          </w:tcPr>
          <w:p w14:paraId="722F0498" w14:textId="476D4A94" w:rsidR="005176EA" w:rsidRPr="006908A5" w:rsidRDefault="008A35D0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ahoma" w:hAnsi="Tahoma" w:cs="Tahoma"/>
                <w:sz w:val="20"/>
                <w:szCs w:val="20"/>
              </w:rPr>
              <w:t>Test permettant d</w:t>
            </w:r>
            <w:r w:rsidR="005176EA" w:rsidRPr="00B95FE3">
              <w:rPr>
                <w:rFonts w:ascii="Tahoma" w:hAnsi="Tahoma" w:cs="Tahoma"/>
                <w:sz w:val="20"/>
                <w:szCs w:val="20"/>
              </w:rPr>
              <w:t>e contrôler le fonctionnement du module de gestion des défauts de l'IHM</w:t>
            </w:r>
          </w:p>
        </w:tc>
      </w:tr>
    </w:tbl>
    <w:p w14:paraId="00386C63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Look w:val="04A0" w:firstRow="1" w:lastRow="0" w:firstColumn="1" w:lastColumn="0" w:noHBand="0" w:noVBand="1"/>
      </w:tblPr>
      <w:tblGrid>
        <w:gridCol w:w="328"/>
        <w:gridCol w:w="4776"/>
        <w:gridCol w:w="4534"/>
      </w:tblGrid>
      <w:tr w:rsidR="005176EA" w:rsidRPr="006908A5" w14:paraId="49A86CE7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326" w:type="dxa"/>
          </w:tcPr>
          <w:p w14:paraId="0FA2CAEA" w14:textId="77777777" w:rsidR="005176EA" w:rsidRPr="006908A5" w:rsidRDefault="005176EA" w:rsidP="008A35D0"/>
        </w:tc>
        <w:tc>
          <w:tcPr>
            <w:tcW w:w="4777" w:type="dxa"/>
          </w:tcPr>
          <w:p w14:paraId="734F2848" w14:textId="77777777" w:rsidR="005176EA" w:rsidRPr="006908A5" w:rsidRDefault="005176EA" w:rsidP="008A35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Action</w:t>
            </w:r>
          </w:p>
        </w:tc>
        <w:tc>
          <w:tcPr>
            <w:tcW w:w="4535" w:type="dxa"/>
          </w:tcPr>
          <w:p w14:paraId="3EC93FFC" w14:textId="77777777" w:rsidR="005176EA" w:rsidRPr="006908A5" w:rsidRDefault="005176EA" w:rsidP="008A35D0">
            <w:pPr>
              <w:tabs>
                <w:tab w:val="left" w:pos="150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281668A8" w14:textId="77777777" w:rsidTr="008A35D0">
        <w:tc>
          <w:tcPr>
            <w:tcW w:w="326" w:type="dxa"/>
          </w:tcPr>
          <w:p w14:paraId="5D66C943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777" w:type="dxa"/>
          </w:tcPr>
          <w:p w14:paraId="4B43E608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672D66">
              <w:rPr>
                <w:b/>
                <w:noProof w:val="0"/>
              </w:rPr>
              <w:t>Visualisation générale :</w:t>
            </w:r>
          </w:p>
          <w:p w14:paraId="06DCA0D1" w14:textId="77777777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59123895" w14:textId="77777777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672D66">
              <w:t>Cliquer sur l'onglet d'analyse</w:t>
            </w:r>
          </w:p>
          <w:p w14:paraId="2B1190FC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535" w:type="dxa"/>
          </w:tcPr>
          <w:p w14:paraId="5BF3D9C1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La liste des défauts est présentée ainsi :</w:t>
            </w:r>
          </w:p>
          <w:p w14:paraId="34F5A285" w14:textId="77777777" w:rsidR="005176EA" w:rsidRPr="00167F04" w:rsidRDefault="005176EA" w:rsidP="008A35D0">
            <w:pPr>
              <w:pStyle w:val="Style5"/>
            </w:pPr>
            <w:r w:rsidRPr="00167F04">
              <w:t>Description du panneau ou du module concerné,</w:t>
            </w:r>
          </w:p>
          <w:p w14:paraId="4E68A740" w14:textId="77777777" w:rsidR="005176EA" w:rsidRDefault="005176EA" w:rsidP="008A35D0">
            <w:pPr>
              <w:pStyle w:val="Style5"/>
            </w:pPr>
            <w:r>
              <w:t>Numéro,</w:t>
            </w:r>
          </w:p>
          <w:p w14:paraId="1FE52169" w14:textId="77777777" w:rsidR="005176EA" w:rsidRDefault="005176EA" w:rsidP="008A35D0">
            <w:pPr>
              <w:pStyle w:val="Style5"/>
            </w:pPr>
            <w:r>
              <w:t>Libellé du défaut,</w:t>
            </w:r>
          </w:p>
          <w:p w14:paraId="343F86D9" w14:textId="77777777" w:rsidR="005176EA" w:rsidRDefault="005176EA" w:rsidP="008A35D0">
            <w:pPr>
              <w:pStyle w:val="Style5"/>
            </w:pPr>
            <w:r>
              <w:t>Date et heure d’apparition,</w:t>
            </w:r>
          </w:p>
          <w:p w14:paraId="0424F42C" w14:textId="77777777" w:rsidR="005176EA" w:rsidRDefault="005176EA" w:rsidP="008A35D0">
            <w:pPr>
              <w:pStyle w:val="Style5"/>
            </w:pPr>
            <w:r>
              <w:t>Date et heure de disparition</w:t>
            </w:r>
          </w:p>
          <w:p w14:paraId="18B7FE73" w14:textId="77777777" w:rsidR="005176EA" w:rsidRPr="00167F04" w:rsidRDefault="005176EA" w:rsidP="008A35D0">
            <w:pPr>
              <w:pStyle w:val="Style5"/>
            </w:pPr>
            <w:r w:rsidRPr="00167F04">
              <w:t>La durée du défaut en minute</w:t>
            </w:r>
          </w:p>
          <w:p w14:paraId="65A939AC" w14:textId="77777777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</w:tc>
      </w:tr>
      <w:tr w:rsidR="005176EA" w:rsidRPr="006908A5" w14:paraId="08F55060" w14:textId="77777777" w:rsidTr="008A35D0">
        <w:tc>
          <w:tcPr>
            <w:tcW w:w="326" w:type="dxa"/>
          </w:tcPr>
          <w:p w14:paraId="7EB9C174" w14:textId="77777777" w:rsidR="005176EA" w:rsidRPr="006908A5" w:rsidRDefault="005176EA" w:rsidP="008A35D0">
            <w:pPr>
              <w:jc w:val="center"/>
            </w:pPr>
            <w:r w:rsidRPr="006908A5">
              <w:t>2</w:t>
            </w:r>
          </w:p>
        </w:tc>
        <w:tc>
          <w:tcPr>
            <w:tcW w:w="4777" w:type="dxa"/>
          </w:tcPr>
          <w:p w14:paraId="373F89D5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672D66">
              <w:rPr>
                <w:b/>
                <w:noProof w:val="0"/>
              </w:rPr>
              <w:t>Période :</w:t>
            </w:r>
          </w:p>
          <w:p w14:paraId="1B97929D" w14:textId="77777777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20E04989" w14:textId="77777777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672D66">
              <w:t>Indiquer une période puis cliquer sur l’icône en forme de loupe (« Rechercher »)</w:t>
            </w:r>
          </w:p>
          <w:p w14:paraId="5771BE99" w14:textId="77777777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</w:tc>
        <w:tc>
          <w:tcPr>
            <w:tcW w:w="4535" w:type="dxa"/>
          </w:tcPr>
          <w:p w14:paraId="41A9C567" w14:textId="77777777" w:rsidR="005176EA" w:rsidRPr="00A54A01" w:rsidRDefault="005176EA" w:rsidP="008A35D0">
            <w:pPr>
              <w:pStyle w:val="ListepucesNiv2"/>
              <w:numPr>
                <w:ilvl w:val="0"/>
                <w:numId w:val="0"/>
              </w:numPr>
            </w:pPr>
            <w:r w:rsidRPr="00167F04">
              <w:t>Filtre la sélection sur une période donnée pour tous les afficheurs</w:t>
            </w:r>
          </w:p>
          <w:p w14:paraId="2906E7BF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</w:tr>
      <w:tr w:rsidR="005176EA" w:rsidRPr="006908A5" w14:paraId="4EE008FA" w14:textId="77777777" w:rsidTr="008A35D0">
        <w:tc>
          <w:tcPr>
            <w:tcW w:w="326" w:type="dxa"/>
          </w:tcPr>
          <w:p w14:paraId="46191903" w14:textId="77777777" w:rsidR="005176EA" w:rsidRPr="006908A5" w:rsidRDefault="005176EA" w:rsidP="008A35D0">
            <w:pPr>
              <w:jc w:val="center"/>
            </w:pPr>
            <w:r w:rsidRPr="006908A5">
              <w:t>3</w:t>
            </w:r>
          </w:p>
        </w:tc>
        <w:tc>
          <w:tcPr>
            <w:tcW w:w="4777" w:type="dxa"/>
          </w:tcPr>
          <w:p w14:paraId="1FF71C17" w14:textId="77777777" w:rsidR="008A35D0" w:rsidRDefault="008A35D0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>
              <w:rPr>
                <w:b/>
                <w:noProof w:val="0"/>
              </w:rPr>
              <w:t xml:space="preserve">Afficheur : </w:t>
            </w:r>
          </w:p>
          <w:p w14:paraId="4438EA09" w14:textId="77777777" w:rsidR="008A35D0" w:rsidRDefault="008A35D0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  <w:p w14:paraId="4BE17363" w14:textId="01C5E537" w:rsidR="005176EA" w:rsidRPr="008A35D0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8A35D0">
              <w:rPr>
                <w:noProof w:val="0"/>
              </w:rPr>
              <w:t>Choisir un afficheur puis cliquer sur l’icône en forme de loupe (« Rechercher »)</w:t>
            </w:r>
          </w:p>
          <w:p w14:paraId="23147B00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535" w:type="dxa"/>
          </w:tcPr>
          <w:p w14:paraId="63BF8744" w14:textId="77777777" w:rsidR="005176EA" w:rsidRPr="00A54A01" w:rsidRDefault="005176EA" w:rsidP="008A35D0">
            <w:pPr>
              <w:pStyle w:val="ListepucesNiv2"/>
              <w:numPr>
                <w:ilvl w:val="0"/>
                <w:numId w:val="0"/>
              </w:numPr>
            </w:pPr>
            <w:r w:rsidRPr="00167F04">
              <w:t>La liste des défauts de l'afficheur est présentée</w:t>
            </w:r>
          </w:p>
          <w:p w14:paraId="45B5147E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</w:tr>
      <w:tr w:rsidR="005176EA" w:rsidRPr="006908A5" w14:paraId="7A6F9EFF" w14:textId="77777777" w:rsidTr="008A35D0">
        <w:tc>
          <w:tcPr>
            <w:tcW w:w="326" w:type="dxa"/>
          </w:tcPr>
          <w:p w14:paraId="03C54B8C" w14:textId="65FD5F2B" w:rsidR="005176EA" w:rsidRPr="006908A5" w:rsidRDefault="005176EA" w:rsidP="008A35D0">
            <w:pPr>
              <w:jc w:val="center"/>
            </w:pPr>
            <w:r w:rsidRPr="006908A5">
              <w:t>4</w:t>
            </w:r>
          </w:p>
        </w:tc>
        <w:tc>
          <w:tcPr>
            <w:tcW w:w="4777" w:type="dxa"/>
          </w:tcPr>
          <w:p w14:paraId="42EFDC7A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672D66">
              <w:rPr>
                <w:b/>
                <w:noProof w:val="0"/>
              </w:rPr>
              <w:t>Historique :</w:t>
            </w:r>
          </w:p>
          <w:p w14:paraId="06EA0B04" w14:textId="77777777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5BB551FF" w14:textId="05580EFF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672D66">
              <w:t>Redémarrer un afficheur</w:t>
            </w:r>
            <w:r w:rsidR="00813114">
              <w:t xml:space="preserve">. </w:t>
            </w:r>
          </w:p>
          <w:p w14:paraId="561790A8" w14:textId="77777777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672D66">
              <w:t>Sélectionner la semaine en cours et l’afficheur</w:t>
            </w:r>
          </w:p>
          <w:p w14:paraId="611561E2" w14:textId="77777777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  <w:jc w:val="left"/>
              <w:rPr>
                <w:noProof w:val="0"/>
              </w:rPr>
            </w:pPr>
          </w:p>
        </w:tc>
        <w:tc>
          <w:tcPr>
            <w:tcW w:w="4535" w:type="dxa"/>
          </w:tcPr>
          <w:p w14:paraId="0C5907AD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  <w:r>
              <w:t>La période de redémarrage correspond au défaut de transmission.</w:t>
            </w:r>
          </w:p>
          <w:p w14:paraId="5057D91F" w14:textId="77777777" w:rsidR="00813114" w:rsidRPr="00660FED" w:rsidRDefault="00813114" w:rsidP="00163057"/>
          <w:p w14:paraId="5A1533C3" w14:textId="4D2437CD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  <w:rPr>
                <w:noProof w:val="0"/>
              </w:rPr>
            </w:pPr>
            <w:r>
              <w:t>La durée est à zéro</w:t>
            </w:r>
            <w:r w:rsidR="00813114">
              <w:t xml:space="preserve"> et la date de disparition est à la date du jour avec une heure à 00 :00 :00</w:t>
            </w:r>
            <w:r>
              <w:t xml:space="preserve"> tant que l’erreur est en cours.</w:t>
            </w:r>
          </w:p>
        </w:tc>
      </w:tr>
      <w:tr w:rsidR="005176EA" w:rsidRPr="006908A5" w14:paraId="4D77DD96" w14:textId="77777777" w:rsidTr="008A35D0">
        <w:tc>
          <w:tcPr>
            <w:tcW w:w="326" w:type="dxa"/>
          </w:tcPr>
          <w:p w14:paraId="273390B4" w14:textId="77777777" w:rsidR="005176EA" w:rsidRPr="006908A5" w:rsidRDefault="005176EA" w:rsidP="008A35D0">
            <w:pPr>
              <w:jc w:val="center"/>
            </w:pPr>
            <w:r w:rsidRPr="006908A5">
              <w:t>5</w:t>
            </w:r>
          </w:p>
        </w:tc>
        <w:tc>
          <w:tcPr>
            <w:tcW w:w="4777" w:type="dxa"/>
          </w:tcPr>
          <w:p w14:paraId="00430ACF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672D66">
              <w:rPr>
                <w:b/>
                <w:noProof w:val="0"/>
              </w:rPr>
              <w:t>Tri :</w:t>
            </w:r>
          </w:p>
          <w:p w14:paraId="27024A44" w14:textId="77777777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1DE7ECD9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672D66">
              <w:t>Cliquer sur l'entête de chacune des colonnes dans la liste des défauts</w:t>
            </w:r>
            <w:r w:rsidRPr="006908A5">
              <w:rPr>
                <w:noProof w:val="0"/>
              </w:rPr>
              <w:t xml:space="preserve"> </w:t>
            </w:r>
          </w:p>
        </w:tc>
        <w:tc>
          <w:tcPr>
            <w:tcW w:w="4535" w:type="dxa"/>
          </w:tcPr>
          <w:p w14:paraId="6575F009" w14:textId="77777777" w:rsidR="005176EA" w:rsidRPr="00A54A01" w:rsidRDefault="005176EA" w:rsidP="008A35D0">
            <w:pPr>
              <w:pStyle w:val="ListepucesNiv2"/>
              <w:numPr>
                <w:ilvl w:val="0"/>
                <w:numId w:val="0"/>
              </w:numPr>
            </w:pPr>
            <w:r w:rsidRPr="00167F04">
              <w:t>Les données sont triées selon la colonne demandée.</w:t>
            </w:r>
          </w:p>
          <w:p w14:paraId="788673BD" w14:textId="77777777" w:rsidR="005176EA" w:rsidRDefault="005176EA" w:rsidP="008A35D0">
            <w:pPr>
              <w:pStyle w:val="ListepucesNiv2"/>
              <w:numPr>
                <w:ilvl w:val="0"/>
                <w:numId w:val="0"/>
              </w:numPr>
            </w:pPr>
          </w:p>
          <w:p w14:paraId="59131E22" w14:textId="77777777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  <w:rPr>
                <w:noProof w:val="0"/>
              </w:rPr>
            </w:pPr>
          </w:p>
        </w:tc>
      </w:tr>
      <w:tr w:rsidR="005176EA" w:rsidRPr="006908A5" w14:paraId="4F8A8260" w14:textId="77777777" w:rsidTr="008A35D0">
        <w:tc>
          <w:tcPr>
            <w:tcW w:w="326" w:type="dxa"/>
          </w:tcPr>
          <w:p w14:paraId="0A7C982A" w14:textId="77777777" w:rsidR="005176EA" w:rsidRPr="006908A5" w:rsidRDefault="005176EA" w:rsidP="008A35D0">
            <w:pPr>
              <w:jc w:val="center"/>
            </w:pPr>
            <w:r w:rsidRPr="006908A5">
              <w:t>6</w:t>
            </w:r>
          </w:p>
        </w:tc>
        <w:tc>
          <w:tcPr>
            <w:tcW w:w="4777" w:type="dxa"/>
          </w:tcPr>
          <w:p w14:paraId="68E64079" w14:textId="77777777" w:rsidR="005176EA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672D66">
              <w:rPr>
                <w:b/>
                <w:noProof w:val="0"/>
              </w:rPr>
              <w:t>Graphique :</w:t>
            </w:r>
          </w:p>
          <w:p w14:paraId="64444B28" w14:textId="77777777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2B041845" w14:textId="77777777" w:rsidR="005176EA" w:rsidRPr="00672D66" w:rsidRDefault="005176EA" w:rsidP="008A35D0">
            <w:pPr>
              <w:pStyle w:val="ListepucesNiv1"/>
              <w:numPr>
                <w:ilvl w:val="0"/>
                <w:numId w:val="0"/>
              </w:numPr>
            </w:pPr>
            <w:r w:rsidRPr="00672D66">
              <w:t>Sur chacun des tests précédents, une représentation graphique reprend les données du tableau.</w:t>
            </w:r>
          </w:p>
          <w:p w14:paraId="5723E7A1" w14:textId="77777777" w:rsidR="005176EA" w:rsidRPr="006908A5" w:rsidRDefault="005176EA" w:rsidP="008A35D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535" w:type="dxa"/>
          </w:tcPr>
          <w:p w14:paraId="177A0028" w14:textId="77777777" w:rsidR="005176EA" w:rsidRPr="00A54A01" w:rsidRDefault="005176EA" w:rsidP="008A35D0">
            <w:pPr>
              <w:pStyle w:val="ListepucesNiv2"/>
              <w:numPr>
                <w:ilvl w:val="0"/>
                <w:numId w:val="0"/>
              </w:numPr>
            </w:pPr>
            <w:r w:rsidRPr="00167F04">
              <w:t>Chaque courbe représente une série de données attachées à un afficheur :</w:t>
            </w:r>
          </w:p>
          <w:p w14:paraId="3E64AAE4" w14:textId="77777777" w:rsidR="005176EA" w:rsidRPr="00167F04" w:rsidRDefault="005176EA" w:rsidP="008A35D0">
            <w:pPr>
              <w:pStyle w:val="Style5"/>
            </w:pPr>
            <w:r w:rsidRPr="00167F04">
              <w:t>En abscisse le temps ; l’échelle est fonction de la période retenue</w:t>
            </w:r>
          </w:p>
          <w:p w14:paraId="36FCB4AF" w14:textId="77777777" w:rsidR="005176EA" w:rsidRPr="00167F04" w:rsidRDefault="005176EA" w:rsidP="008A35D0">
            <w:pPr>
              <w:pStyle w:val="Style5"/>
            </w:pPr>
            <w:r w:rsidRPr="00167F04">
              <w:t>En ordonnées la durée cumulée sur l’unité de temps correspondant  à la période, de temps de présence du défaut, en heure</w:t>
            </w:r>
          </w:p>
          <w:p w14:paraId="17AC7ED5" w14:textId="77777777" w:rsidR="005176EA" w:rsidRPr="006908A5" w:rsidRDefault="005176EA" w:rsidP="008A35D0">
            <w:pPr>
              <w:pStyle w:val="ListepucesNiv2"/>
              <w:numPr>
                <w:ilvl w:val="0"/>
                <w:numId w:val="0"/>
              </w:numPr>
            </w:pPr>
          </w:p>
        </w:tc>
      </w:tr>
    </w:tbl>
    <w:p w14:paraId="2058D86A" w14:textId="77777777" w:rsidR="005176EA" w:rsidRDefault="005176EA" w:rsidP="005176EA"/>
    <w:p w14:paraId="0B7313AE" w14:textId="77777777" w:rsidR="005176EA" w:rsidRDefault="005176EA" w:rsidP="005176EA"/>
    <w:p w14:paraId="58C6C464" w14:textId="77777777" w:rsidR="005176EA" w:rsidRDefault="005176EA" w:rsidP="005176EA"/>
    <w:p w14:paraId="5C69036C" w14:textId="77777777" w:rsidR="005176EA" w:rsidRDefault="005176EA" w:rsidP="005176EA"/>
    <w:p w14:paraId="43B530EF" w14:textId="77777777" w:rsidR="005176EA" w:rsidRDefault="005176EA" w:rsidP="005176EA"/>
    <w:p w14:paraId="536A3465" w14:textId="77777777" w:rsidR="008A35D0" w:rsidRDefault="008A35D0">
      <w:pPr>
        <w:spacing w:after="200" w:line="276" w:lineRule="auto"/>
        <w:jc w:val="left"/>
        <w:rPr>
          <w:rFonts w:ascii="Verdana" w:hAnsi="Verdana"/>
          <w:b/>
          <w:bCs/>
          <w:iCs/>
          <w:color w:val="4B4B4D"/>
          <w:sz w:val="40"/>
          <w:szCs w:val="48"/>
        </w:rPr>
      </w:pPr>
      <w:r>
        <w:br w:type="page"/>
      </w:r>
    </w:p>
    <w:p w14:paraId="19230D7B" w14:textId="017D9209" w:rsidR="005176EA" w:rsidRPr="006908A5" w:rsidRDefault="00685090" w:rsidP="005176EA">
      <w:pPr>
        <w:pStyle w:val="Titre2"/>
        <w:numPr>
          <w:ilvl w:val="1"/>
          <w:numId w:val="28"/>
        </w:numPr>
        <w:ind w:left="1134" w:hanging="1134"/>
      </w:pPr>
      <w:bookmarkStart w:id="117" w:name="_Toc437361055"/>
      <w:r w:rsidRPr="00685090">
        <w:t xml:space="preserve">Fiches de test : </w:t>
      </w:r>
      <w:r w:rsidR="005176EA">
        <w:t xml:space="preserve">INTERFACE </w:t>
      </w:r>
      <w:r w:rsidR="00393EFC">
        <w:t>SIVIK</w:t>
      </w:r>
      <w:bookmarkEnd w:id="117"/>
    </w:p>
    <w:p w14:paraId="63813198" w14:textId="2AD3471F" w:rsidR="005176EA" w:rsidRPr="006908A5" w:rsidRDefault="00B6238E" w:rsidP="005176EA">
      <w:pPr>
        <w:pStyle w:val="Titre3"/>
      </w:pPr>
      <w:bookmarkStart w:id="118" w:name="_Toc437361056"/>
      <w:r>
        <w:t xml:space="preserve">Fiche 7 - </w:t>
      </w:r>
      <w:r w:rsidR="005176EA">
        <w:t>Import des données de quais</w:t>
      </w:r>
      <w:bookmarkEnd w:id="118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7"/>
        <w:gridCol w:w="7476"/>
      </w:tblGrid>
      <w:tr w:rsidR="005176EA" w:rsidRPr="006908A5" w14:paraId="5BF4E6BE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6E586D4E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6" w:type="dxa"/>
          </w:tcPr>
          <w:p w14:paraId="5166486A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540</w:t>
            </w:r>
          </w:p>
        </w:tc>
      </w:tr>
      <w:tr w:rsidR="005176EA" w:rsidRPr="006908A5" w14:paraId="3F403FD4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5D44F7DD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6" w:type="dxa"/>
          </w:tcPr>
          <w:p w14:paraId="39E5C841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Haute</w:t>
            </w:r>
          </w:p>
        </w:tc>
      </w:tr>
      <w:tr w:rsidR="005176EA" w:rsidRPr="006908A5" w14:paraId="111AA9E2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1EDD762B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6" w:type="dxa"/>
          </w:tcPr>
          <w:p w14:paraId="310B1468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permettant de contrôler l’import des données de quais</w:t>
            </w:r>
          </w:p>
        </w:tc>
      </w:tr>
    </w:tbl>
    <w:p w14:paraId="23188E8A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9638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416"/>
        <w:gridCol w:w="4404"/>
        <w:gridCol w:w="4818"/>
      </w:tblGrid>
      <w:tr w:rsidR="005176EA" w:rsidRPr="006908A5" w14:paraId="0B7E4013" w14:textId="77777777" w:rsidTr="001630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416" w:type="dxa"/>
          </w:tcPr>
          <w:p w14:paraId="0021095F" w14:textId="77777777" w:rsidR="005176EA" w:rsidRPr="006908A5" w:rsidRDefault="005176EA" w:rsidP="008A35D0"/>
        </w:tc>
        <w:tc>
          <w:tcPr>
            <w:tcW w:w="4404" w:type="dxa"/>
          </w:tcPr>
          <w:p w14:paraId="0E712EB2" w14:textId="77777777" w:rsidR="005176EA" w:rsidRPr="00685090" w:rsidRDefault="005176EA" w:rsidP="00685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85090">
              <w:t>Action</w:t>
            </w:r>
          </w:p>
        </w:tc>
        <w:tc>
          <w:tcPr>
            <w:tcW w:w="4818" w:type="dxa"/>
          </w:tcPr>
          <w:p w14:paraId="27192A73" w14:textId="77777777" w:rsidR="005176EA" w:rsidRPr="006908A5" w:rsidRDefault="005176EA" w:rsidP="00685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58A665E0" w14:textId="77777777" w:rsidTr="00163057">
        <w:tc>
          <w:tcPr>
            <w:tcW w:w="416" w:type="dxa"/>
          </w:tcPr>
          <w:p w14:paraId="056CCABC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404" w:type="dxa"/>
          </w:tcPr>
          <w:p w14:paraId="39AA39C2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62647C">
              <w:rPr>
                <w:b/>
                <w:noProof w:val="0"/>
              </w:rPr>
              <w:t>Présence du fichier de quai :</w:t>
            </w:r>
          </w:p>
          <w:p w14:paraId="52768870" w14:textId="77777777" w:rsidR="005176EA" w:rsidRPr="0062647C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285D1D09" w14:textId="77777777" w:rsidR="005176EA" w:rsidRPr="0062647C" w:rsidRDefault="005176EA" w:rsidP="00685090">
            <w:pPr>
              <w:pStyle w:val="ListepucesNiv1"/>
              <w:numPr>
                <w:ilvl w:val="0"/>
                <w:numId w:val="0"/>
              </w:numPr>
            </w:pPr>
            <w:r w:rsidRPr="0062647C">
              <w:t>Supprimer du répertoire /u/siv/quai le fichier quai.csv.</w:t>
            </w:r>
          </w:p>
          <w:p w14:paraId="172FAEC6" w14:textId="77777777" w:rsidR="005176EA" w:rsidRPr="006908A5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818" w:type="dxa"/>
          </w:tcPr>
          <w:p w14:paraId="1B50A6DE" w14:textId="77777777" w:rsidR="005176EA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Le système détecte l'absence du fichier d'import des données de quai. Les données de quai précédentes ne sont pas effacées de la base de données.</w:t>
            </w:r>
          </w:p>
          <w:p w14:paraId="4EC93068" w14:textId="77777777" w:rsidR="00685090" w:rsidRPr="00685090" w:rsidRDefault="00685090" w:rsidP="00685090"/>
          <w:p w14:paraId="47614980" w14:textId="77777777" w:rsidR="00685090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Dans les logs /u/siv/logs/siv.log un log indique : </w:t>
            </w:r>
          </w:p>
          <w:p w14:paraId="2516040E" w14:textId="7A4D8C10" w:rsidR="005176EA" w:rsidRPr="006908A5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 w:rsidRPr="00685090">
              <w:rPr>
                <w:i/>
              </w:rPr>
              <w:t>2015-XX-XX XX:XX:XX.XXX [Thread-X] DEBUG com.lumiplan.siv.impl.ImportQuai  - Aucun import d</w:t>
            </w:r>
            <w:r w:rsidR="00685090" w:rsidRPr="00685090">
              <w:rPr>
                <w:i/>
              </w:rPr>
              <w:t>e fichier concernant les quais.</w:t>
            </w:r>
          </w:p>
        </w:tc>
      </w:tr>
      <w:tr w:rsidR="005176EA" w:rsidRPr="006908A5" w14:paraId="4A2FA640" w14:textId="77777777" w:rsidTr="00163057">
        <w:tc>
          <w:tcPr>
            <w:tcW w:w="416" w:type="dxa"/>
          </w:tcPr>
          <w:p w14:paraId="17BA889C" w14:textId="49581F96" w:rsidR="005176EA" w:rsidRPr="006908A5" w:rsidRDefault="00195013" w:rsidP="008A35D0">
            <w:pPr>
              <w:jc w:val="center"/>
            </w:pPr>
            <w:r>
              <w:t>2</w:t>
            </w:r>
          </w:p>
        </w:tc>
        <w:tc>
          <w:tcPr>
            <w:tcW w:w="4404" w:type="dxa"/>
          </w:tcPr>
          <w:p w14:paraId="6A177BB2" w14:textId="77777777" w:rsidR="005176EA" w:rsidRPr="0062647C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62647C">
              <w:rPr>
                <w:b/>
                <w:noProof w:val="0"/>
              </w:rPr>
              <w:t>Import du fichier de quai : </w:t>
            </w:r>
          </w:p>
          <w:p w14:paraId="21F15041" w14:textId="77777777" w:rsidR="005176EA" w:rsidRPr="0062647C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3CAF9A7C" w14:textId="77777777" w:rsidR="00685090" w:rsidRDefault="005176EA" w:rsidP="00685090">
            <w:pPr>
              <w:pStyle w:val="ListepucesNiv1"/>
              <w:numPr>
                <w:ilvl w:val="0"/>
                <w:numId w:val="0"/>
              </w:numPr>
            </w:pPr>
            <w:r w:rsidRPr="0062647C">
              <w:t>Déposer dans le répertoire /u/siv/quai un fichier quai.csv au format :</w:t>
            </w:r>
          </w:p>
          <w:p w14:paraId="7620E9C0" w14:textId="77777777" w:rsidR="00E70363" w:rsidRPr="00172EEA" w:rsidRDefault="00E70363" w:rsidP="00E70363">
            <w:pPr>
              <w:rPr>
                <w:i/>
              </w:rPr>
            </w:pPr>
            <w:r w:rsidRPr="00172EEA">
              <w:rPr>
                <w:i/>
              </w:rPr>
              <w:t>&lt;</w:t>
            </w:r>
            <w:proofErr w:type="spellStart"/>
            <w:r>
              <w:rPr>
                <w:i/>
              </w:rPr>
              <w:t>Identification_ligne</w:t>
            </w:r>
            <w:proofErr w:type="spellEnd"/>
            <w:r w:rsidRPr="00172EEA">
              <w:rPr>
                <w:i/>
              </w:rPr>
              <w:t>&gt;</w:t>
            </w:r>
            <w:proofErr w:type="gramStart"/>
            <w:r w:rsidRPr="00172EEA">
              <w:rPr>
                <w:i/>
              </w:rPr>
              <w:t>,&lt;</w:t>
            </w:r>
            <w:proofErr w:type="spellStart"/>
            <w:proofErr w:type="gramEnd"/>
            <w:r>
              <w:rPr>
                <w:i/>
              </w:rPr>
              <w:t>Libellé_ligne</w:t>
            </w:r>
            <w:proofErr w:type="spellEnd"/>
            <w:r w:rsidRPr="00172EEA">
              <w:rPr>
                <w:i/>
              </w:rPr>
              <w:t>&gt;</w:t>
            </w:r>
            <w:r>
              <w:rPr>
                <w:i/>
              </w:rPr>
              <w:t>,</w:t>
            </w:r>
            <w:r w:rsidRPr="00172EEA">
              <w:rPr>
                <w:i/>
              </w:rPr>
              <w:t>&lt;</w:t>
            </w:r>
            <w:r w:rsidRPr="001F27D4">
              <w:rPr>
                <w:i/>
              </w:rPr>
              <w:t xml:space="preserve"> </w:t>
            </w:r>
            <w:r>
              <w:rPr>
                <w:i/>
              </w:rPr>
              <w:t>Identification_</w:t>
            </w:r>
            <w:r w:rsidRPr="00172EEA">
              <w:rPr>
                <w:i/>
              </w:rPr>
              <w:t>Destination&gt;</w:t>
            </w:r>
            <w:r>
              <w:rPr>
                <w:i/>
              </w:rPr>
              <w:t>,&lt;Libellé_destination</w:t>
            </w:r>
            <w:r w:rsidRPr="00172EEA">
              <w:rPr>
                <w:i/>
              </w:rPr>
              <w:t>&gt;</w:t>
            </w:r>
            <w:r>
              <w:rPr>
                <w:i/>
              </w:rPr>
              <w:t>,&lt;Quai&gt;,&lt;Panneau&gt;</w:t>
            </w:r>
          </w:p>
          <w:p w14:paraId="49287720" w14:textId="77777777" w:rsidR="005176EA" w:rsidRPr="0062647C" w:rsidRDefault="005176EA" w:rsidP="00685090">
            <w:pPr>
              <w:pStyle w:val="ListepucesNiv1"/>
              <w:numPr>
                <w:ilvl w:val="0"/>
                <w:numId w:val="0"/>
              </w:numPr>
            </w:pPr>
          </w:p>
          <w:p w14:paraId="306EE782" w14:textId="50FCA978" w:rsidR="005176EA" w:rsidRPr="0062647C" w:rsidRDefault="00E70363" w:rsidP="00685090">
            <w:pPr>
              <w:pStyle w:val="ListepucesNiv1"/>
              <w:numPr>
                <w:ilvl w:val="0"/>
                <w:numId w:val="0"/>
              </w:numPr>
            </w:pPr>
            <w:r>
              <w:t>Tous les champs sont obligatoires sauf l’identificatio</w:t>
            </w:r>
            <w:r w:rsidR="00A0681A">
              <w:t>n</w:t>
            </w:r>
            <w:r>
              <w:t xml:space="preserve"> et le libellé de destination.</w:t>
            </w:r>
          </w:p>
          <w:p w14:paraId="29B43ABF" w14:textId="77777777" w:rsidR="005176EA" w:rsidRDefault="005176EA" w:rsidP="00685090">
            <w:pPr>
              <w:pStyle w:val="NormalWeb"/>
              <w:rPr>
                <w:rStyle w:val="lev"/>
              </w:rPr>
            </w:pPr>
          </w:p>
        </w:tc>
        <w:tc>
          <w:tcPr>
            <w:tcW w:w="4818" w:type="dxa"/>
          </w:tcPr>
          <w:p w14:paraId="023E8709" w14:textId="77777777" w:rsidR="005176EA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Le système détecte la présence du fichier d'import des données de quai. Les données de quai sont intégrées dans la base de données.</w:t>
            </w:r>
          </w:p>
          <w:p w14:paraId="33CF08FC" w14:textId="77777777" w:rsidR="005176EA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 </w:t>
            </w:r>
          </w:p>
          <w:p w14:paraId="2898858A" w14:textId="77777777" w:rsidR="005176EA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Dans les logs /u/siv/logs/siv.log il est indiqué :</w:t>
            </w:r>
          </w:p>
          <w:p w14:paraId="7E47CF61" w14:textId="77777777" w:rsidR="005176EA" w:rsidRPr="00685090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  <w:rPr>
                <w:i/>
              </w:rPr>
            </w:pPr>
            <w:r w:rsidRPr="00685090">
              <w:rPr>
                <w:i/>
              </w:rPr>
              <w:t>2015-XX-XX XX:XX:XX.XXX [Thread-X] DEBUG com.lumiplan.siv.impl.ImportQuai  - &lt;ligne du fichier&gt;</w:t>
            </w:r>
            <w:r w:rsidRPr="00685090">
              <w:rPr>
                <w:i/>
              </w:rPr>
              <w:br/>
              <w:t>2015-XX-XX XX:XX:XX.XXX [Thread-X]DEBUG com.lumiplan.siv.impl.ImportQuai  - Nouvel import pour les quais pris en compte.</w:t>
            </w:r>
          </w:p>
          <w:p w14:paraId="23EBAAAF" w14:textId="77777777" w:rsidR="005176EA" w:rsidRDefault="005176EA" w:rsidP="00685090">
            <w:pPr>
              <w:pStyle w:val="NormalWeb"/>
            </w:pPr>
            <w:r>
              <w:t> </w:t>
            </w:r>
          </w:p>
          <w:p w14:paraId="22FFCB86" w14:textId="77777777" w:rsidR="005176EA" w:rsidRPr="00E37EE4" w:rsidRDefault="005176EA" w:rsidP="00685090">
            <w:pPr>
              <w:pStyle w:val="NormalWeb"/>
              <w:rPr>
                <w:rFonts w:ascii="Arial" w:hAnsi="Arial" w:cs="Arial"/>
              </w:rPr>
            </w:pPr>
          </w:p>
        </w:tc>
      </w:tr>
      <w:tr w:rsidR="005176EA" w:rsidRPr="006908A5" w14:paraId="4B69FBCB" w14:textId="77777777" w:rsidTr="00163057">
        <w:tc>
          <w:tcPr>
            <w:tcW w:w="416" w:type="dxa"/>
          </w:tcPr>
          <w:p w14:paraId="2109C589" w14:textId="07FE4886" w:rsidR="005176EA" w:rsidRPr="006908A5" w:rsidRDefault="00195013" w:rsidP="008A35D0">
            <w:pPr>
              <w:jc w:val="center"/>
            </w:pPr>
            <w:r>
              <w:t>3</w:t>
            </w:r>
          </w:p>
        </w:tc>
        <w:tc>
          <w:tcPr>
            <w:tcW w:w="4404" w:type="dxa"/>
          </w:tcPr>
          <w:p w14:paraId="0EEBDBE9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62647C">
              <w:rPr>
                <w:b/>
                <w:noProof w:val="0"/>
              </w:rPr>
              <w:t>Vérification du for</w:t>
            </w:r>
            <w:r>
              <w:rPr>
                <w:b/>
                <w:noProof w:val="0"/>
              </w:rPr>
              <w:t>mat du fichier de quai :</w:t>
            </w:r>
          </w:p>
          <w:p w14:paraId="09602388" w14:textId="77777777" w:rsidR="005176EA" w:rsidRPr="0062647C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483FE07D" w14:textId="77777777" w:rsidR="005176EA" w:rsidRPr="0062647C" w:rsidRDefault="005176EA" w:rsidP="00685090">
            <w:pPr>
              <w:pStyle w:val="ListepucesNiv1"/>
              <w:numPr>
                <w:ilvl w:val="0"/>
                <w:numId w:val="0"/>
              </w:numPr>
            </w:pPr>
            <w:r w:rsidRPr="0062647C">
              <w:t>Déposer dans le répertoire /u/siv/quai un fichier quai.csv avec un format incorrect.</w:t>
            </w:r>
          </w:p>
          <w:p w14:paraId="5593EB35" w14:textId="77777777" w:rsidR="005176EA" w:rsidRDefault="005176EA" w:rsidP="00685090">
            <w:pPr>
              <w:pStyle w:val="NormalWeb"/>
              <w:rPr>
                <w:rStyle w:val="lev"/>
              </w:rPr>
            </w:pPr>
          </w:p>
        </w:tc>
        <w:tc>
          <w:tcPr>
            <w:tcW w:w="4818" w:type="dxa"/>
          </w:tcPr>
          <w:p w14:paraId="513A8DBB" w14:textId="77777777" w:rsidR="00685090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Le système détecte la présence du fichier d'import des données de quai. </w:t>
            </w:r>
          </w:p>
          <w:p w14:paraId="26B33B41" w14:textId="4E5C18FF" w:rsidR="005176EA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Les données de quai précédentes ne sont pas modifiées dans la base de données.</w:t>
            </w:r>
          </w:p>
          <w:p w14:paraId="44F4EEC6" w14:textId="77777777" w:rsidR="005176EA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 </w:t>
            </w:r>
          </w:p>
          <w:p w14:paraId="03790AAF" w14:textId="77777777" w:rsidR="005176EA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Dans les logs /u/siv/logs/siv.log il est indiqué : </w:t>
            </w:r>
          </w:p>
          <w:p w14:paraId="559B8C80" w14:textId="77777777" w:rsidR="005176EA" w:rsidRPr="00685090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  <w:rPr>
                <w:i/>
              </w:rPr>
            </w:pPr>
            <w:r w:rsidRPr="00685090">
              <w:rPr>
                <w:i/>
              </w:rPr>
              <w:t>2015-XX-XX XX:XX:XX.XXX [Thread-X] DEBUG com.lumiplan.siv.impl.ImportQuai  - &lt;ligne du fichier&gt;</w:t>
            </w:r>
            <w:r w:rsidRPr="00685090">
              <w:rPr>
                <w:i/>
              </w:rPr>
              <w:br/>
              <w:t>2015-XX-XX XX:XX:XX.XXX [Thread-X] DEBUG com.lumiplan.siv.impl.ImportQuai  - Erreur sur la ligne : &lt;ligne du fichier&gt; : Données insuffisantes</w:t>
            </w:r>
            <w:r w:rsidRPr="00685090">
              <w:rPr>
                <w:i/>
              </w:rPr>
              <w:br/>
              <w:t>2015-XX-XX XX:XX:XX.XXX [Thread-X] DEBUG com.lumiplan.siv.impl.ImportQuai  - Echec lors de l'import pour les quais.</w:t>
            </w:r>
          </w:p>
        </w:tc>
      </w:tr>
    </w:tbl>
    <w:p w14:paraId="602A7E4D" w14:textId="52EDEBAE" w:rsidR="005176EA" w:rsidRPr="006908A5" w:rsidRDefault="00195013" w:rsidP="005176EA">
      <w:pPr>
        <w:pStyle w:val="Titre3"/>
      </w:pPr>
      <w:bookmarkStart w:id="119" w:name="_Toc437361057"/>
      <w:r>
        <w:t xml:space="preserve">Fiche 8 - </w:t>
      </w:r>
      <w:r w:rsidR="005176EA">
        <w:t>Import des données topologiques et théoriques</w:t>
      </w:r>
      <w:bookmarkEnd w:id="119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6"/>
        <w:gridCol w:w="7477"/>
      </w:tblGrid>
      <w:tr w:rsidR="005176EA" w:rsidRPr="006908A5" w14:paraId="3237E25D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</w:tcPr>
          <w:p w14:paraId="593C3A2F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7" w:type="dxa"/>
          </w:tcPr>
          <w:p w14:paraId="7690F5F0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539</w:t>
            </w:r>
          </w:p>
        </w:tc>
      </w:tr>
      <w:tr w:rsidR="005176EA" w:rsidRPr="006908A5" w14:paraId="1A6183D5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</w:tcPr>
          <w:p w14:paraId="24F3CC19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7" w:type="dxa"/>
          </w:tcPr>
          <w:p w14:paraId="37E9AB68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Très haute</w:t>
            </w:r>
          </w:p>
        </w:tc>
      </w:tr>
      <w:tr w:rsidR="005176EA" w:rsidRPr="006908A5" w14:paraId="142A0F89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</w:tcPr>
          <w:p w14:paraId="2A0B4E0F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7" w:type="dxa"/>
          </w:tcPr>
          <w:p w14:paraId="0EBE5A76" w14:textId="77777777" w:rsidR="005176EA" w:rsidRPr="008B1FD6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8B1FD6">
              <w:rPr>
                <w:rFonts w:ascii="Tahoma" w:hAnsi="Tahoma" w:cs="Tahoma"/>
                <w:sz w:val="20"/>
                <w:szCs w:val="20"/>
              </w:rPr>
              <w:t>Test permettant de contrôler l'import des données théoriques et topologiques.</w:t>
            </w:r>
          </w:p>
          <w:p w14:paraId="37A11F82" w14:textId="77777777" w:rsidR="005176EA" w:rsidRPr="008B1FD6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8B1FD6">
              <w:rPr>
                <w:rFonts w:ascii="Tahoma" w:hAnsi="Tahoma" w:cs="Tahoma"/>
                <w:sz w:val="20"/>
                <w:szCs w:val="20"/>
              </w:rPr>
              <w:t>Selon les transporteurs, le serveur SIV affichera des données en temps théorique ou en temps réel.</w:t>
            </w:r>
          </w:p>
          <w:p w14:paraId="3B42925F" w14:textId="77777777" w:rsidR="005176EA" w:rsidRPr="008B1FD6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8B1FD6">
              <w:rPr>
                <w:rFonts w:ascii="Tahoma" w:hAnsi="Tahoma" w:cs="Tahoma"/>
                <w:sz w:val="20"/>
                <w:szCs w:val="20"/>
              </w:rPr>
              <w:t>Une identification de ligne est unique quelque que soit le transporteur. Le système SIV ne peut pas recevoir la même identification en temps théorique et en temps réel.</w:t>
            </w:r>
          </w:p>
          <w:p w14:paraId="03F61FAE" w14:textId="77777777" w:rsidR="005176EA" w:rsidRPr="006908A5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FD6">
              <w:rPr>
                <w:rFonts w:ascii="Tahoma" w:hAnsi="Tahoma" w:cs="Tahoma"/>
                <w:sz w:val="20"/>
                <w:szCs w:val="20"/>
              </w:rPr>
              <w:t>Le serveur SIV ne recevra pas de temps réel pour les lignes en temps théorique.</w:t>
            </w:r>
          </w:p>
        </w:tc>
      </w:tr>
    </w:tbl>
    <w:p w14:paraId="138DA652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Look w:val="04A0" w:firstRow="1" w:lastRow="0" w:firstColumn="1" w:lastColumn="0" w:noHBand="0" w:noVBand="1"/>
      </w:tblPr>
      <w:tblGrid>
        <w:gridCol w:w="328"/>
        <w:gridCol w:w="4350"/>
        <w:gridCol w:w="4960"/>
      </w:tblGrid>
      <w:tr w:rsidR="005176EA" w:rsidRPr="006908A5" w14:paraId="3C670F15" w14:textId="77777777" w:rsidTr="00685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328" w:type="dxa"/>
          </w:tcPr>
          <w:p w14:paraId="3C324F63" w14:textId="77777777" w:rsidR="005176EA" w:rsidRPr="006908A5" w:rsidRDefault="005176EA" w:rsidP="008A35D0"/>
        </w:tc>
        <w:tc>
          <w:tcPr>
            <w:tcW w:w="4350" w:type="dxa"/>
          </w:tcPr>
          <w:p w14:paraId="711C5A42" w14:textId="77777777" w:rsidR="005176EA" w:rsidRPr="00685090" w:rsidRDefault="005176EA" w:rsidP="00685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85090">
              <w:t>Action</w:t>
            </w:r>
          </w:p>
        </w:tc>
        <w:tc>
          <w:tcPr>
            <w:tcW w:w="4960" w:type="dxa"/>
          </w:tcPr>
          <w:p w14:paraId="67BF9940" w14:textId="77777777" w:rsidR="005176EA" w:rsidRPr="006908A5" w:rsidRDefault="005176EA" w:rsidP="00685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4E6F70E9" w14:textId="77777777" w:rsidTr="00685090">
        <w:tc>
          <w:tcPr>
            <w:tcW w:w="328" w:type="dxa"/>
          </w:tcPr>
          <w:p w14:paraId="58BA6282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350" w:type="dxa"/>
          </w:tcPr>
          <w:p w14:paraId="0161F2D1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832A23">
              <w:rPr>
                <w:b/>
                <w:noProof w:val="0"/>
              </w:rPr>
              <w:t>Présence des données topologiques et des temps théoriques :</w:t>
            </w:r>
          </w:p>
          <w:p w14:paraId="25ACEA62" w14:textId="77777777" w:rsidR="005176EA" w:rsidRPr="00832A23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75A87CC1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Supprimer du répertoire /home/neptune les fichiers présents. </w:t>
            </w:r>
          </w:p>
          <w:p w14:paraId="5BC6E492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Possibilité de le faire par FTP en utilisant le compte neptune.</w:t>
            </w:r>
          </w:p>
          <w:p w14:paraId="783B9F36" w14:textId="4992B36E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</w:p>
          <w:p w14:paraId="2257C338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Attendre 1 minute.</w:t>
            </w:r>
          </w:p>
          <w:p w14:paraId="1BE904B3" w14:textId="77777777" w:rsidR="005176EA" w:rsidRPr="006908A5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960" w:type="dxa"/>
          </w:tcPr>
          <w:p w14:paraId="4E7FBE6C" w14:textId="77777777" w:rsidR="00685090" w:rsidRDefault="005176EA" w:rsidP="00685090">
            <w:pPr>
              <w:pStyle w:val="ListepucesNiv2"/>
              <w:numPr>
                <w:ilvl w:val="0"/>
                <w:numId w:val="0"/>
              </w:numPr>
            </w:pPr>
            <w:r>
              <w:t xml:space="preserve">Le système détecte l'absence de fichiers pour les lignes concernées. </w:t>
            </w:r>
          </w:p>
          <w:p w14:paraId="775EBF41" w14:textId="77777777" w:rsidR="00685090" w:rsidRDefault="00685090" w:rsidP="00685090">
            <w:pPr>
              <w:pStyle w:val="ListepucesNiv2"/>
              <w:numPr>
                <w:ilvl w:val="0"/>
                <w:numId w:val="0"/>
              </w:numPr>
            </w:pPr>
          </w:p>
          <w:p w14:paraId="55661A32" w14:textId="15B90E1A" w:rsidR="005176EA" w:rsidRPr="00832A23" w:rsidRDefault="005176EA" w:rsidP="00685090">
            <w:pPr>
              <w:pStyle w:val="ListepucesNiv2"/>
              <w:numPr>
                <w:ilvl w:val="0"/>
                <w:numId w:val="0"/>
              </w:numPr>
            </w:pPr>
            <w:r>
              <w:t>Les données théoriques et topologiques précédement importées pour ces lignes ne sont pas effacées de la base de données.</w:t>
            </w:r>
          </w:p>
          <w:p w14:paraId="4907E1D4" w14:textId="77777777" w:rsidR="005176EA" w:rsidRPr="006908A5" w:rsidRDefault="005176EA" w:rsidP="00685090">
            <w:pPr>
              <w:pStyle w:val="ListepucesNiv2"/>
              <w:numPr>
                <w:ilvl w:val="0"/>
                <w:numId w:val="0"/>
              </w:numPr>
            </w:pPr>
          </w:p>
        </w:tc>
      </w:tr>
      <w:tr w:rsidR="00195013" w:rsidRPr="006908A5" w14:paraId="181BB3D4" w14:textId="77777777" w:rsidTr="00685090">
        <w:tc>
          <w:tcPr>
            <w:tcW w:w="328" w:type="dxa"/>
          </w:tcPr>
          <w:p w14:paraId="244B6DE4" w14:textId="77777777" w:rsidR="00195013" w:rsidRPr="006908A5" w:rsidRDefault="00195013" w:rsidP="00195013">
            <w:pPr>
              <w:jc w:val="center"/>
            </w:pPr>
            <w:r>
              <w:t>2</w:t>
            </w:r>
          </w:p>
        </w:tc>
        <w:tc>
          <w:tcPr>
            <w:tcW w:w="4350" w:type="dxa"/>
          </w:tcPr>
          <w:p w14:paraId="7CC39619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832A23">
              <w:rPr>
                <w:b/>
                <w:noProof w:val="0"/>
              </w:rPr>
              <w:t>Présence des données topologiques et des temps théoriques :</w:t>
            </w:r>
          </w:p>
          <w:p w14:paraId="766227DA" w14:textId="77777777" w:rsidR="00195013" w:rsidRPr="00832A23" w:rsidRDefault="00195013" w:rsidP="00195013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2E9FD041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  <w:r>
              <w:t>Déposer dans le répertoire /home/neptune un fichier exportNeptune_&lt;identification de la ligne&gt; vide. </w:t>
            </w:r>
          </w:p>
          <w:p w14:paraId="44052368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  <w:r>
              <w:t>Possibilité de le faire par FTP en utilisant le compte neptune.</w:t>
            </w:r>
          </w:p>
          <w:p w14:paraId="142C25CD" w14:textId="1BFA4CC5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</w:p>
          <w:p w14:paraId="7CB2D4DA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  <w:r>
              <w:t>Attendre 1 minute.</w:t>
            </w:r>
          </w:p>
          <w:p w14:paraId="739CB5EA" w14:textId="77777777" w:rsidR="00195013" w:rsidRPr="006908A5" w:rsidRDefault="00195013" w:rsidP="00195013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960" w:type="dxa"/>
          </w:tcPr>
          <w:p w14:paraId="40F5057B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Le système détecte la présence d’un fichier pour la ligne concernée.</w:t>
            </w:r>
          </w:p>
          <w:p w14:paraId="12E0043F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</w:p>
          <w:p w14:paraId="370FA015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Les données théoriques et topologiques précédement importées pour cette ligne ne sont effacées de la base de données que si elles datent de la veille.</w:t>
            </w:r>
          </w:p>
          <w:p w14:paraId="6D7D0C22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 </w:t>
            </w:r>
          </w:p>
          <w:p w14:paraId="3EDBFA3C" w14:textId="77777777" w:rsidR="00195013" w:rsidRPr="006908A5" w:rsidRDefault="00195013" w:rsidP="00195013">
            <w:pPr>
              <w:pStyle w:val="ListepucesNiv2"/>
              <w:numPr>
                <w:ilvl w:val="0"/>
                <w:numId w:val="0"/>
              </w:numPr>
            </w:pPr>
          </w:p>
        </w:tc>
      </w:tr>
      <w:tr w:rsidR="00195013" w:rsidRPr="004A1BD0" w14:paraId="12FAF342" w14:textId="77777777" w:rsidTr="00685090">
        <w:tc>
          <w:tcPr>
            <w:tcW w:w="328" w:type="dxa"/>
          </w:tcPr>
          <w:p w14:paraId="79CE924C" w14:textId="77777777" w:rsidR="00195013" w:rsidRDefault="00195013" w:rsidP="00195013">
            <w:pPr>
              <w:jc w:val="center"/>
            </w:pPr>
            <w:r>
              <w:t>3</w:t>
            </w:r>
          </w:p>
        </w:tc>
        <w:tc>
          <w:tcPr>
            <w:tcW w:w="4350" w:type="dxa"/>
          </w:tcPr>
          <w:p w14:paraId="04CF55FD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832A23">
              <w:rPr>
                <w:b/>
                <w:noProof w:val="0"/>
              </w:rPr>
              <w:t>Import des données topologiques et des temps théoriques :</w:t>
            </w:r>
          </w:p>
          <w:p w14:paraId="21227F70" w14:textId="77777777" w:rsidR="00195013" w:rsidRPr="00832A23" w:rsidRDefault="00195013" w:rsidP="00195013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437FABD4" w14:textId="36090A20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  <w:r>
              <w:t xml:space="preserve">Déposer dans le répertoire /home/neptune un fichier exportNeptune_&lt;identification de la ligne&gt;  qui respecte le format spécifié dans le document de spécification d'interface </w:t>
            </w:r>
            <w:r w:rsidR="00393EFC">
              <w:t>SIVIK</w:t>
            </w:r>
            <w:r>
              <w:t>.</w:t>
            </w:r>
          </w:p>
          <w:p w14:paraId="2F2F526A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</w:p>
          <w:p w14:paraId="13EFAA14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  <w:r>
              <w:t>Possibilité de le faire par FTP en utilisant le compte neptune.</w:t>
            </w:r>
          </w:p>
          <w:p w14:paraId="6C5C6E5F" w14:textId="6C5FD1D1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</w:p>
          <w:p w14:paraId="310319B0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  <w:r>
              <w:t>Attendre 1 minute.</w:t>
            </w:r>
          </w:p>
          <w:p w14:paraId="5EFD536C" w14:textId="77777777" w:rsidR="00195013" w:rsidRDefault="00195013" w:rsidP="00195013">
            <w:pPr>
              <w:pStyle w:val="NormalWeb"/>
              <w:rPr>
                <w:rStyle w:val="lev"/>
              </w:rPr>
            </w:pPr>
          </w:p>
        </w:tc>
        <w:tc>
          <w:tcPr>
            <w:tcW w:w="4960" w:type="dxa"/>
          </w:tcPr>
          <w:p w14:paraId="377631F3" w14:textId="13D6370F" w:rsidR="00195013" w:rsidRPr="00832A2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Le système détecte la présence d'un fichier créé ou modifié et lance la procédure d'intégration du fichier dans la base de données.</w:t>
            </w:r>
          </w:p>
          <w:p w14:paraId="4C66F757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 </w:t>
            </w:r>
          </w:p>
          <w:p w14:paraId="252BAA0F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Dans le fichier de log /u/siv/logs/siv.log il est indiqué : </w:t>
            </w:r>
          </w:p>
          <w:p w14:paraId="6EBE3B6F" w14:textId="5FFBEED5" w:rsidR="00195013" w:rsidRPr="009A440B" w:rsidRDefault="00195013" w:rsidP="00195013">
            <w:pPr>
              <w:pStyle w:val="ListepucesNiv2"/>
              <w:numPr>
                <w:ilvl w:val="0"/>
                <w:numId w:val="0"/>
              </w:numPr>
              <w:rPr>
                <w:lang w:val="en-US"/>
              </w:rPr>
            </w:pPr>
            <w:r w:rsidRPr="00685090">
              <w:rPr>
                <w:i/>
                <w:lang w:val="en-US"/>
              </w:rPr>
              <w:t>2015-XX-XX XX:XX:XX.XXX [Thread-X] INFO  com.lumiplan.siv.times.NeptuneManager  - ---------------------------</w:t>
            </w:r>
            <w:r w:rsidRPr="00685090">
              <w:rPr>
                <w:i/>
                <w:lang w:val="en-US"/>
              </w:rPr>
              <w:br/>
              <w:t>2015-XX-XX XX:XX:XX.XXX [Thread-X] INFO  com.lumiplan.siv.times.NeptuneManager  - Theoretic timetable will be retrieved for this day now.</w:t>
            </w:r>
            <w:r w:rsidRPr="00685090">
              <w:rPr>
                <w:i/>
                <w:lang w:val="en-US"/>
              </w:rPr>
              <w:br/>
              <w:t>2015-XX-XX XX:XX:XX.XXX [Thread-X] INFO  com.lumiplan.siv.times.NeptuneManager  - XX outdated timetable have been removed.</w:t>
            </w:r>
            <w:r w:rsidRPr="00685090">
              <w:rPr>
                <w:i/>
                <w:lang w:val="en-US"/>
              </w:rPr>
              <w:br/>
              <w:t>2015-XX-XX XX:XX:XX.XXX [Thread-X] INFO  com.lumiplan.siv.times.NeptuneManager  - Found line XX</w:t>
            </w:r>
            <w:r w:rsidRPr="00685090">
              <w:rPr>
                <w:i/>
                <w:lang w:val="en-US"/>
              </w:rPr>
              <w:br/>
              <w:t>2015-XX-XX XX:XX:XX.XXX [Thread-X] DEBUG com.lumiplan.siv.times.NeptuneManager  - Found XX stop points for line 100</w:t>
            </w:r>
            <w:r w:rsidRPr="00685090">
              <w:rPr>
                <w:i/>
                <w:lang w:val="en-US"/>
              </w:rPr>
              <w:br/>
              <w:t>2015-XX-XX XX:XX:XX.XXX [Thread-X] DEBUG com.lumiplan.siv.times.NeptuneManager  - Found XX journey patterns for line 100</w:t>
            </w:r>
            <w:r w:rsidRPr="00685090">
              <w:rPr>
                <w:i/>
                <w:lang w:val="en-US"/>
              </w:rPr>
              <w:br/>
              <w:t>2015-XX-XX XX:XX:XX.XXX [Thread-X] DEBUG com.lumiplan.siv.times.NeptuneManager  - Found XX timetables for line 100</w:t>
            </w:r>
            <w:r w:rsidRPr="00685090">
              <w:rPr>
                <w:i/>
                <w:lang w:val="en-US"/>
              </w:rPr>
              <w:br/>
              <w:t>2015-XX-XX XX:XX:XX.XXX [Thread-X] INFO  com.lumiplan.siv.times.NeptuneManager  - Theoretic data have been retrieved.</w:t>
            </w:r>
            <w:r w:rsidRPr="00685090">
              <w:rPr>
                <w:i/>
                <w:lang w:val="en-US"/>
              </w:rPr>
              <w:br/>
              <w:t>2015-XX-XX XX:XX:XX.XXX [Thread-X] INFO  com.lumiplan.siv.times.NeptuneManager</w:t>
            </w:r>
            <w:r>
              <w:rPr>
                <w:lang w:val="en-US"/>
              </w:rPr>
              <w:t xml:space="preserve">  - --------------------------</w:t>
            </w:r>
          </w:p>
        </w:tc>
      </w:tr>
      <w:tr w:rsidR="00195013" w:rsidRPr="004A1BD0" w14:paraId="73405977" w14:textId="77777777" w:rsidTr="00685090">
        <w:tc>
          <w:tcPr>
            <w:tcW w:w="328" w:type="dxa"/>
          </w:tcPr>
          <w:p w14:paraId="4052EE0A" w14:textId="77777777" w:rsidR="00195013" w:rsidRPr="009A440B" w:rsidRDefault="00195013" w:rsidP="001950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350" w:type="dxa"/>
          </w:tcPr>
          <w:p w14:paraId="4882BEEA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832A23">
              <w:rPr>
                <w:b/>
                <w:noProof w:val="0"/>
              </w:rPr>
              <w:t>Vérification du format d'import des données topologiques et des temps théoriques : </w:t>
            </w:r>
          </w:p>
          <w:p w14:paraId="5AE2E335" w14:textId="77777777" w:rsidR="00195013" w:rsidRPr="00832A23" w:rsidRDefault="00195013" w:rsidP="00195013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4D335E0A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  <w:r>
              <w:t>Déposer dans le répertoire /home/neptune un fichier exportNeptune_&lt;identification de la ligne&gt; avec un format incorrect.</w:t>
            </w:r>
          </w:p>
          <w:p w14:paraId="5F0652BE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</w:p>
          <w:p w14:paraId="46AB9427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  <w:r>
              <w:t>Possibilité de le faire par FTP en utilisant le compte neptune.</w:t>
            </w:r>
          </w:p>
          <w:p w14:paraId="3F5F72EF" w14:textId="33013E3B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</w:p>
          <w:p w14:paraId="4BC921B3" w14:textId="77777777" w:rsidR="00195013" w:rsidRDefault="00195013" w:rsidP="00195013">
            <w:pPr>
              <w:pStyle w:val="ListepucesNiv1"/>
              <w:numPr>
                <w:ilvl w:val="0"/>
                <w:numId w:val="0"/>
              </w:numPr>
            </w:pPr>
            <w:r>
              <w:t>Attendre 1 minute.</w:t>
            </w:r>
          </w:p>
          <w:p w14:paraId="7E1EB8EC" w14:textId="77777777" w:rsidR="00195013" w:rsidRPr="009A440B" w:rsidRDefault="00195013" w:rsidP="00195013">
            <w:pPr>
              <w:pStyle w:val="NormalWeb"/>
              <w:rPr>
                <w:rStyle w:val="lev"/>
                <w:lang w:val="en-US"/>
              </w:rPr>
            </w:pPr>
          </w:p>
        </w:tc>
        <w:tc>
          <w:tcPr>
            <w:tcW w:w="4960" w:type="dxa"/>
          </w:tcPr>
          <w:p w14:paraId="7BA94153" w14:textId="77777777" w:rsidR="00195013" w:rsidRPr="00832A2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Le système détecte la présence d'un fichier créé ou modifié et lance la procédure d'intégration du fihcier dans la base de données.</w:t>
            </w:r>
          </w:p>
          <w:p w14:paraId="273BF647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 </w:t>
            </w:r>
          </w:p>
          <w:p w14:paraId="10A13C69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Le système détecte l'erreur dans le format du fichier. </w:t>
            </w:r>
          </w:p>
          <w:p w14:paraId="0A52835E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</w:p>
          <w:p w14:paraId="4263D5A3" w14:textId="14974584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Les données théoriques et topologiques précédement importées pour cette ligne ne sont pas modifiées dans la base de données.</w:t>
            </w:r>
          </w:p>
          <w:p w14:paraId="0B07B1DF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 </w:t>
            </w:r>
          </w:p>
          <w:p w14:paraId="413F81D1" w14:textId="77777777" w:rsidR="00195013" w:rsidRDefault="00195013" w:rsidP="00195013">
            <w:pPr>
              <w:pStyle w:val="ListepucesNiv2"/>
              <w:numPr>
                <w:ilvl w:val="0"/>
                <w:numId w:val="0"/>
              </w:numPr>
            </w:pPr>
            <w:r>
              <w:t>Dans le fihcier de log /u/siv/logs/siv.log il est indiqué : </w:t>
            </w:r>
          </w:p>
          <w:p w14:paraId="3C64058B" w14:textId="77777777" w:rsidR="00195013" w:rsidRPr="00685090" w:rsidRDefault="00195013" w:rsidP="00195013">
            <w:pPr>
              <w:pStyle w:val="ListepucesNiv2"/>
              <w:numPr>
                <w:ilvl w:val="0"/>
                <w:numId w:val="0"/>
              </w:numPr>
              <w:rPr>
                <w:i/>
                <w:lang w:val="en-US"/>
              </w:rPr>
            </w:pPr>
            <w:r w:rsidRPr="00685090">
              <w:rPr>
                <w:i/>
                <w:lang w:val="en-US"/>
              </w:rPr>
              <w:t>2015-XX-XX XX:XX:XX.XXX [Thread-X] INFO  com.lumiplan.siv.times.NeptuneManager  - ---------------------------</w:t>
            </w:r>
            <w:r w:rsidRPr="00685090">
              <w:rPr>
                <w:i/>
                <w:lang w:val="en-US"/>
              </w:rPr>
              <w:br/>
              <w:t>2015-XX-XX XX:XX:XX.XXX [Thread-X] INFO  com.lumiplan.siv.times.NeptuneManager  - Theoretic timetable will be retrieved for this day now.</w:t>
            </w:r>
            <w:r w:rsidRPr="00685090">
              <w:rPr>
                <w:i/>
                <w:lang w:val="en-US"/>
              </w:rPr>
              <w:br/>
              <w:t>2015-XX-XX XX:XX:XX.XXX [Thread-X] INFO  com.lumiplan.siv.times.NeptuneManager  - 0 outdated timetable have been removed.</w:t>
            </w:r>
            <w:r w:rsidRPr="00685090">
              <w:rPr>
                <w:i/>
                <w:lang w:val="en-US"/>
              </w:rPr>
              <w:br/>
              <w:t>2015-XX-XX XX:XX:XX.XXX [Thread-X]  ERROR com.lumiplan.siv.times.NeptuneManager  - &lt;error description&gt;.</w:t>
            </w:r>
            <w:r w:rsidRPr="00685090">
              <w:rPr>
                <w:i/>
                <w:lang w:val="en-US"/>
              </w:rPr>
              <w:br/>
              <w:t>2015-XX-XX XX:XX:XX.XXX [Thread-X] INFO  com.lumiplan.siv.times.NeptuneManager  - ---------------------------</w:t>
            </w:r>
          </w:p>
          <w:p w14:paraId="64357E6F" w14:textId="77777777" w:rsidR="00195013" w:rsidRPr="009A440B" w:rsidRDefault="00195013" w:rsidP="00195013">
            <w:pPr>
              <w:pStyle w:val="NormalWeb"/>
              <w:jc w:val="both"/>
              <w:rPr>
                <w:lang w:val="en-US"/>
              </w:rPr>
            </w:pPr>
          </w:p>
        </w:tc>
      </w:tr>
    </w:tbl>
    <w:p w14:paraId="5CCC307A" w14:textId="0D7A452F" w:rsidR="005176EA" w:rsidRPr="006908A5" w:rsidRDefault="00195013" w:rsidP="005176EA">
      <w:pPr>
        <w:pStyle w:val="Titre3"/>
      </w:pPr>
      <w:bookmarkStart w:id="120" w:name="_Toc433613566"/>
      <w:bookmarkStart w:id="121" w:name="_Toc437361058"/>
      <w:bookmarkStart w:id="122" w:name="_Toc433613580"/>
      <w:bookmarkStart w:id="123" w:name="_Toc437361072"/>
      <w:bookmarkStart w:id="124" w:name="_Toc433613581"/>
      <w:bookmarkStart w:id="125" w:name="_Toc437361073"/>
      <w:bookmarkStart w:id="126" w:name="_Toc437361137"/>
      <w:bookmarkEnd w:id="120"/>
      <w:bookmarkEnd w:id="121"/>
      <w:bookmarkEnd w:id="122"/>
      <w:bookmarkEnd w:id="123"/>
      <w:bookmarkEnd w:id="124"/>
      <w:bookmarkEnd w:id="125"/>
      <w:r>
        <w:t xml:space="preserve">Fiche 9 - </w:t>
      </w:r>
      <w:r w:rsidR="005176EA">
        <w:t xml:space="preserve">Gestion de requête check </w:t>
      </w:r>
      <w:proofErr w:type="spellStart"/>
      <w:r w:rsidR="005176EA">
        <w:t>status</w:t>
      </w:r>
      <w:bookmarkEnd w:id="126"/>
      <w:proofErr w:type="spellEnd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5"/>
        <w:gridCol w:w="7478"/>
      </w:tblGrid>
      <w:tr w:rsidR="005176EA" w:rsidRPr="006908A5" w14:paraId="11159404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206CA2A5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8" w:type="dxa"/>
          </w:tcPr>
          <w:p w14:paraId="02A8641E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538</w:t>
            </w:r>
          </w:p>
        </w:tc>
      </w:tr>
      <w:tr w:rsidR="005176EA" w:rsidRPr="006908A5" w14:paraId="196758AE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03DC0B04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8" w:type="dxa"/>
          </w:tcPr>
          <w:p w14:paraId="2B9F4D5B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Faible</w:t>
            </w:r>
          </w:p>
        </w:tc>
      </w:tr>
      <w:tr w:rsidR="005176EA" w:rsidRPr="006908A5" w14:paraId="1943156D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2CC1BCAA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8" w:type="dxa"/>
          </w:tcPr>
          <w:p w14:paraId="24F2FF91" w14:textId="49FDFC85" w:rsidR="005176EA" w:rsidRPr="00685090" w:rsidRDefault="005176EA" w:rsidP="00660FED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9579E">
              <w:rPr>
                <w:rFonts w:ascii="Tahoma" w:hAnsi="Tahoma" w:cs="Tahoma"/>
                <w:sz w:val="20"/>
                <w:szCs w:val="20"/>
              </w:rPr>
              <w:t>Test permettant de contrôler qu'une alarme remonte à l'IHM en cas de rupture de commu</w:t>
            </w:r>
            <w:r w:rsidR="00685090">
              <w:rPr>
                <w:rFonts w:ascii="Tahoma" w:hAnsi="Tahoma" w:cs="Tahoma"/>
                <w:sz w:val="20"/>
                <w:szCs w:val="20"/>
              </w:rPr>
              <w:t>nication entre le SIV e</w:t>
            </w:r>
            <w:r w:rsidR="00393EFC">
              <w:rPr>
                <w:rFonts w:ascii="Tahoma" w:hAnsi="Tahoma" w:cs="Tahoma"/>
                <w:sz w:val="20"/>
                <w:szCs w:val="20"/>
              </w:rPr>
              <w:t xml:space="preserve">t </w:t>
            </w:r>
            <w:r w:rsidR="00393EFC" w:rsidRPr="00163057">
              <w:rPr>
                <w:rFonts w:ascii="Tahoma" w:hAnsi="Tahoma" w:cs="Tahoma"/>
                <w:sz w:val="20"/>
                <w:szCs w:val="20"/>
              </w:rPr>
              <w:t>SIVIK</w:t>
            </w:r>
          </w:p>
        </w:tc>
      </w:tr>
    </w:tbl>
    <w:p w14:paraId="162BF493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Layout w:type="fixed"/>
        <w:tblLook w:val="04A0" w:firstRow="1" w:lastRow="0" w:firstColumn="1" w:lastColumn="0" w:noHBand="0" w:noVBand="1"/>
      </w:tblPr>
      <w:tblGrid>
        <w:gridCol w:w="323"/>
        <w:gridCol w:w="4497"/>
        <w:gridCol w:w="4818"/>
      </w:tblGrid>
      <w:tr w:rsidR="005176EA" w:rsidRPr="006908A5" w14:paraId="03EFA06F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323" w:type="dxa"/>
          </w:tcPr>
          <w:p w14:paraId="2F525FC7" w14:textId="77777777" w:rsidR="005176EA" w:rsidRPr="006908A5" w:rsidRDefault="005176EA" w:rsidP="008A35D0"/>
        </w:tc>
        <w:tc>
          <w:tcPr>
            <w:tcW w:w="4497" w:type="dxa"/>
          </w:tcPr>
          <w:p w14:paraId="06312DDD" w14:textId="77777777" w:rsidR="005176EA" w:rsidRPr="00685090" w:rsidRDefault="005176EA" w:rsidP="00685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85090">
              <w:t>Action</w:t>
            </w:r>
          </w:p>
        </w:tc>
        <w:tc>
          <w:tcPr>
            <w:tcW w:w="4818" w:type="dxa"/>
          </w:tcPr>
          <w:p w14:paraId="27B91F39" w14:textId="77777777" w:rsidR="005176EA" w:rsidRPr="006908A5" w:rsidRDefault="005176EA" w:rsidP="00685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790ADFAC" w14:textId="77777777" w:rsidTr="008A35D0">
        <w:tc>
          <w:tcPr>
            <w:tcW w:w="323" w:type="dxa"/>
          </w:tcPr>
          <w:p w14:paraId="1AEA63D2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497" w:type="dxa"/>
          </w:tcPr>
          <w:p w14:paraId="2D042A2F" w14:textId="2FCD4A0B" w:rsidR="005176EA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367952">
              <w:rPr>
                <w:b/>
                <w:noProof w:val="0"/>
              </w:rPr>
              <w:t xml:space="preserve">Déconnexion </w:t>
            </w:r>
            <w:r w:rsidR="00393EFC">
              <w:rPr>
                <w:b/>
                <w:noProof w:val="0"/>
              </w:rPr>
              <w:t xml:space="preserve">de </w:t>
            </w:r>
            <w:r w:rsidR="00393EFC" w:rsidRPr="00163057">
              <w:rPr>
                <w:b/>
              </w:rPr>
              <w:t>SIVIK</w:t>
            </w:r>
            <w:r w:rsidRPr="00367952">
              <w:rPr>
                <w:b/>
                <w:noProof w:val="0"/>
              </w:rPr>
              <w:t> :</w:t>
            </w:r>
          </w:p>
          <w:p w14:paraId="13D31E13" w14:textId="77777777" w:rsidR="005176EA" w:rsidRPr="00260C75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25357FF1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Se connecter à L'IHM du SIV</w:t>
            </w:r>
          </w:p>
          <w:p w14:paraId="107A0D81" w14:textId="43B68E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</w:p>
          <w:p w14:paraId="3564D63F" w14:textId="719E45A9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Provoquer une rupture de communication entre le SIV et</w:t>
            </w:r>
            <w:r w:rsidR="00393EFC">
              <w:t xml:space="preserve"> SIVIK</w:t>
            </w:r>
            <w:r>
              <w:t>.</w:t>
            </w:r>
          </w:p>
          <w:p w14:paraId="787BF431" w14:textId="77777777" w:rsidR="005176EA" w:rsidRPr="006908A5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818" w:type="dxa"/>
          </w:tcPr>
          <w:p w14:paraId="4653FCAD" w14:textId="5FE3510A" w:rsidR="005176EA" w:rsidRPr="00367952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 xml:space="preserve">Contrôler que l'alarme signalant la perte de communication avec </w:t>
            </w:r>
            <w:r w:rsidR="00393EFC">
              <w:t>SIVIK</w:t>
            </w:r>
            <w:r>
              <w:t>, est bien remontée et affichée dans l’IHM.</w:t>
            </w:r>
          </w:p>
          <w:p w14:paraId="1F1162E0" w14:textId="77777777" w:rsidR="005176EA" w:rsidRPr="006908A5" w:rsidRDefault="005176EA" w:rsidP="00685090">
            <w:pPr>
              <w:pStyle w:val="ListepucesNiv2"/>
              <w:numPr>
                <w:ilvl w:val="0"/>
                <w:numId w:val="0"/>
              </w:numPr>
            </w:pPr>
          </w:p>
        </w:tc>
      </w:tr>
      <w:tr w:rsidR="005176EA" w:rsidRPr="006908A5" w14:paraId="531E0B59" w14:textId="77777777" w:rsidTr="008A35D0">
        <w:tc>
          <w:tcPr>
            <w:tcW w:w="323" w:type="dxa"/>
          </w:tcPr>
          <w:p w14:paraId="3133C172" w14:textId="77777777" w:rsidR="005176EA" w:rsidRPr="006908A5" w:rsidRDefault="005176EA" w:rsidP="008A35D0">
            <w:pPr>
              <w:jc w:val="center"/>
            </w:pPr>
            <w:r>
              <w:t>2</w:t>
            </w:r>
          </w:p>
        </w:tc>
        <w:tc>
          <w:tcPr>
            <w:tcW w:w="4497" w:type="dxa"/>
          </w:tcPr>
          <w:p w14:paraId="299104E9" w14:textId="2EA8D529" w:rsidR="005176EA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367952">
              <w:rPr>
                <w:b/>
                <w:noProof w:val="0"/>
              </w:rPr>
              <w:t xml:space="preserve">Connexion </w:t>
            </w:r>
            <w:r w:rsidR="00393EFC">
              <w:rPr>
                <w:b/>
                <w:noProof w:val="0"/>
              </w:rPr>
              <w:t xml:space="preserve">de </w:t>
            </w:r>
            <w:r w:rsidR="00393EFC" w:rsidRPr="00393EFC">
              <w:rPr>
                <w:b/>
                <w:noProof w:val="0"/>
              </w:rPr>
              <w:t>SIVIK</w:t>
            </w:r>
            <w:r w:rsidRPr="00367952">
              <w:rPr>
                <w:b/>
                <w:noProof w:val="0"/>
              </w:rPr>
              <w:t>:</w:t>
            </w:r>
          </w:p>
          <w:p w14:paraId="3B7637F6" w14:textId="77777777" w:rsidR="005176EA" w:rsidRPr="00367952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414D9FA0" w14:textId="1E064849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 xml:space="preserve">Rétablir la communication entre le SIV et </w:t>
            </w:r>
            <w:r w:rsidR="00393EFC">
              <w:t>SIVIK</w:t>
            </w:r>
            <w:r>
              <w:t>.</w:t>
            </w:r>
          </w:p>
          <w:p w14:paraId="59F18CFF" w14:textId="77777777" w:rsidR="005176EA" w:rsidRPr="006908A5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818" w:type="dxa"/>
          </w:tcPr>
          <w:p w14:paraId="22BB049B" w14:textId="77777777" w:rsidR="005176EA" w:rsidRPr="00367952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Contrôler que l'alarme précédente est désactivée.</w:t>
            </w:r>
          </w:p>
          <w:p w14:paraId="7BAC6C59" w14:textId="77777777" w:rsidR="005176EA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  <w:r>
              <w:t> </w:t>
            </w:r>
          </w:p>
          <w:p w14:paraId="20C57B75" w14:textId="77777777" w:rsidR="005176EA" w:rsidRPr="006908A5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</w:p>
        </w:tc>
      </w:tr>
    </w:tbl>
    <w:p w14:paraId="565E6F39" w14:textId="26BCD266" w:rsidR="005176EA" w:rsidRPr="006908A5" w:rsidRDefault="00195013" w:rsidP="005176EA">
      <w:pPr>
        <w:pStyle w:val="Titre3"/>
      </w:pPr>
      <w:bookmarkStart w:id="127" w:name="_Toc437361138"/>
      <w:r>
        <w:t xml:space="preserve">Fiche 10 - </w:t>
      </w:r>
      <w:r w:rsidR="005176EA">
        <w:t>Réception des  temps d’attente</w:t>
      </w:r>
      <w:bookmarkEnd w:id="127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3"/>
        <w:gridCol w:w="7480"/>
      </w:tblGrid>
      <w:tr w:rsidR="005176EA" w:rsidRPr="006908A5" w14:paraId="7B7EDD29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</w:tcPr>
          <w:p w14:paraId="7FDDB12C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80" w:type="dxa"/>
          </w:tcPr>
          <w:p w14:paraId="76E2F285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536</w:t>
            </w:r>
          </w:p>
        </w:tc>
      </w:tr>
      <w:tr w:rsidR="005176EA" w:rsidRPr="006908A5" w14:paraId="45331488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</w:tcPr>
          <w:p w14:paraId="4CF7700B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80" w:type="dxa"/>
          </w:tcPr>
          <w:p w14:paraId="4B924377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Haute</w:t>
            </w:r>
          </w:p>
        </w:tc>
      </w:tr>
      <w:tr w:rsidR="005176EA" w:rsidRPr="006908A5" w14:paraId="2CBC1DD1" w14:textId="77777777" w:rsidTr="00685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</w:tcPr>
          <w:p w14:paraId="53A77940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80" w:type="dxa"/>
          </w:tcPr>
          <w:p w14:paraId="2D623C9D" w14:textId="0E2F5F67" w:rsidR="005176EA" w:rsidRPr="00685090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12A97">
              <w:rPr>
                <w:rFonts w:ascii="Tahoma" w:hAnsi="Tahoma" w:cs="Tahoma"/>
                <w:sz w:val="20"/>
                <w:szCs w:val="20"/>
              </w:rPr>
              <w:t xml:space="preserve">Test permettant de contrôler la </w:t>
            </w:r>
            <w:r w:rsidR="00685090" w:rsidRPr="00412A97">
              <w:rPr>
                <w:rFonts w:ascii="Tahoma" w:hAnsi="Tahoma" w:cs="Tahoma"/>
                <w:sz w:val="20"/>
                <w:szCs w:val="20"/>
              </w:rPr>
              <w:t>réception</w:t>
            </w:r>
            <w:r w:rsidRPr="00412A97">
              <w:rPr>
                <w:rFonts w:ascii="Tahoma" w:hAnsi="Tahoma" w:cs="Tahoma"/>
                <w:sz w:val="20"/>
                <w:szCs w:val="20"/>
              </w:rPr>
              <w:t xml:space="preserve"> des</w:t>
            </w:r>
            <w:r w:rsidR="00685090">
              <w:rPr>
                <w:rFonts w:ascii="Tahoma" w:hAnsi="Tahoma" w:cs="Tahoma"/>
                <w:sz w:val="20"/>
                <w:szCs w:val="20"/>
              </w:rPr>
              <w:t xml:space="preserve"> temps</w:t>
            </w:r>
            <w:r w:rsidRPr="00412A97">
              <w:rPr>
                <w:rFonts w:ascii="Tahoma" w:hAnsi="Tahoma" w:cs="Tahoma"/>
                <w:sz w:val="20"/>
                <w:szCs w:val="20"/>
              </w:rPr>
              <w:t xml:space="preserve"> d'attente à une BIV pour le trio (ligne/destination/V</w:t>
            </w:r>
            <w:r w:rsidR="00685090">
              <w:rPr>
                <w:rFonts w:ascii="Tahoma" w:hAnsi="Tahoma" w:cs="Tahoma"/>
                <w:sz w:val="20"/>
                <w:szCs w:val="20"/>
              </w:rPr>
              <w:t>ia)</w:t>
            </w:r>
          </w:p>
        </w:tc>
      </w:tr>
    </w:tbl>
    <w:p w14:paraId="33B9F868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Layout w:type="fixed"/>
        <w:tblLook w:val="04A0" w:firstRow="1" w:lastRow="0" w:firstColumn="1" w:lastColumn="0" w:noHBand="0" w:noVBand="1"/>
      </w:tblPr>
      <w:tblGrid>
        <w:gridCol w:w="323"/>
        <w:gridCol w:w="4497"/>
        <w:gridCol w:w="4818"/>
      </w:tblGrid>
      <w:tr w:rsidR="005176EA" w:rsidRPr="006908A5" w14:paraId="6F2F9B6F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323" w:type="dxa"/>
          </w:tcPr>
          <w:p w14:paraId="007B7830" w14:textId="77777777" w:rsidR="005176EA" w:rsidRPr="006908A5" w:rsidRDefault="005176EA" w:rsidP="008A35D0"/>
        </w:tc>
        <w:tc>
          <w:tcPr>
            <w:tcW w:w="4497" w:type="dxa"/>
          </w:tcPr>
          <w:p w14:paraId="1BBE8B14" w14:textId="77777777" w:rsidR="005176EA" w:rsidRPr="00685090" w:rsidRDefault="005176EA" w:rsidP="00685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85090">
              <w:t>Action</w:t>
            </w:r>
          </w:p>
        </w:tc>
        <w:tc>
          <w:tcPr>
            <w:tcW w:w="4818" w:type="dxa"/>
          </w:tcPr>
          <w:p w14:paraId="77EA363C" w14:textId="77777777" w:rsidR="005176EA" w:rsidRPr="006908A5" w:rsidRDefault="005176EA" w:rsidP="00685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7759C491" w14:textId="77777777" w:rsidTr="008A35D0">
        <w:tc>
          <w:tcPr>
            <w:tcW w:w="323" w:type="dxa"/>
          </w:tcPr>
          <w:p w14:paraId="106AEEAF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497" w:type="dxa"/>
          </w:tcPr>
          <w:p w14:paraId="71535EB4" w14:textId="77777777" w:rsidR="005176EA" w:rsidRPr="00412A97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412A97">
              <w:rPr>
                <w:b/>
                <w:bCs/>
                <w:noProof w:val="0"/>
              </w:rPr>
              <w:t>Réception de temps d’attente réel :</w:t>
            </w:r>
          </w:p>
          <w:p w14:paraId="266502E6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0C2CED6D" w14:textId="5B2A679A" w:rsidR="005176EA" w:rsidRPr="00412A97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3CF70B77" w14:textId="62B00BB4" w:rsidR="005176EA" w:rsidRPr="00412A97" w:rsidRDefault="005176EA" w:rsidP="00685090">
            <w:pPr>
              <w:pStyle w:val="ListepucesNiv1"/>
              <w:numPr>
                <w:ilvl w:val="0"/>
                <w:numId w:val="0"/>
              </w:numPr>
            </w:pPr>
            <w:r w:rsidRPr="00412A97">
              <w:t>Envoyer des trames de temps d’attente réel pour ces lignes en SIRI (v1.0 Profil IDF v2.2)  par le SIVIK à la borne de test.</w:t>
            </w:r>
          </w:p>
          <w:p w14:paraId="6C7FBB8E" w14:textId="77777777" w:rsidR="005176EA" w:rsidRPr="006908A5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818" w:type="dxa"/>
          </w:tcPr>
          <w:p w14:paraId="7B4B22EE" w14:textId="77777777" w:rsidR="005176EA" w:rsidRPr="000711FB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L’affichage des temps d’attente réel est effectif sur le panneau.</w:t>
            </w:r>
          </w:p>
          <w:p w14:paraId="0C87F77B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Vérifier que :</w:t>
            </w:r>
          </w:p>
          <w:p w14:paraId="572DD644" w14:textId="77777777" w:rsidR="005176EA" w:rsidRPr="00685090" w:rsidRDefault="005176EA" w:rsidP="00685090">
            <w:pPr>
              <w:pStyle w:val="ListepucesNiv1"/>
            </w:pPr>
            <w:r w:rsidRPr="00685090">
              <w:t>Le numéro de ligne s’affiche sur 5 caractères ou est remplacé par son logo si celui-ci est connu.</w:t>
            </w:r>
          </w:p>
          <w:p w14:paraId="1481CB78" w14:textId="77777777" w:rsidR="005176EA" w:rsidRPr="00685090" w:rsidRDefault="005176EA" w:rsidP="00685090">
            <w:pPr>
              <w:pStyle w:val="ListepucesNiv1"/>
            </w:pPr>
            <w:r w:rsidRPr="00685090">
              <w:t>Les destinations sont affichées sur 29 caractères et correspondent aux bons numéros de lignes.</w:t>
            </w:r>
          </w:p>
          <w:p w14:paraId="52676920" w14:textId="77777777" w:rsidR="005176EA" w:rsidRPr="00685090" w:rsidRDefault="005176EA" w:rsidP="00685090">
            <w:pPr>
              <w:pStyle w:val="ListepucesNiv1"/>
            </w:pPr>
            <w:r w:rsidRPr="00685090">
              <w:t>Les heures de passage sont affichées sur 5 caractères et correspondent au bons numéros de ligne et de destination.</w:t>
            </w:r>
          </w:p>
          <w:p w14:paraId="6438C2BF" w14:textId="77777777" w:rsidR="005176EA" w:rsidRPr="00685090" w:rsidRDefault="005176EA" w:rsidP="00685090">
            <w:pPr>
              <w:pStyle w:val="ListepucesNiv1"/>
            </w:pPr>
            <w:r w:rsidRPr="00685090">
              <w:t>Seul un temps d’attente par ligne / destination sur un panneau est affiché</w:t>
            </w:r>
          </w:p>
          <w:p w14:paraId="7093F638" w14:textId="77777777" w:rsidR="005176EA" w:rsidRPr="006908A5" w:rsidRDefault="005176EA" w:rsidP="00685090">
            <w:pPr>
              <w:pStyle w:val="ListepucesNiv2"/>
              <w:numPr>
                <w:ilvl w:val="0"/>
                <w:numId w:val="0"/>
              </w:numPr>
            </w:pPr>
            <w:r w:rsidRPr="000C7AE4">
              <w:t>Seul un temps d'attente compris entre 0 et 59 minutes est affiché</w:t>
            </w:r>
          </w:p>
        </w:tc>
      </w:tr>
      <w:tr w:rsidR="005176EA" w:rsidRPr="00260C75" w14:paraId="382DDFBB" w14:textId="77777777" w:rsidTr="008A35D0">
        <w:tc>
          <w:tcPr>
            <w:tcW w:w="323" w:type="dxa"/>
          </w:tcPr>
          <w:p w14:paraId="5E6F250D" w14:textId="16BDEACF" w:rsidR="005176EA" w:rsidRDefault="00195013" w:rsidP="008A35D0">
            <w:pPr>
              <w:jc w:val="center"/>
            </w:pPr>
            <w:r>
              <w:t>2</w:t>
            </w:r>
          </w:p>
        </w:tc>
        <w:tc>
          <w:tcPr>
            <w:tcW w:w="4497" w:type="dxa"/>
          </w:tcPr>
          <w:p w14:paraId="68ED5144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0711FB">
              <w:rPr>
                <w:b/>
                <w:bCs/>
                <w:noProof w:val="0"/>
              </w:rPr>
              <w:t xml:space="preserve">Réception de temps d’attente théorique : </w:t>
            </w:r>
          </w:p>
          <w:p w14:paraId="73538CF8" w14:textId="77777777" w:rsidR="005176EA" w:rsidRPr="000711FB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6753FC2E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S'assurer qu'un import de données topologiques et théoriques des lignes en temps théoriques a bien été fait (Cf. Fiche 7).</w:t>
            </w:r>
          </w:p>
          <w:p w14:paraId="1BFE54BE" w14:textId="77777777" w:rsidR="005176EA" w:rsidRDefault="005176EA" w:rsidP="00685090">
            <w:pPr>
              <w:pStyle w:val="NormalWeb"/>
              <w:rPr>
                <w:rStyle w:val="lev"/>
              </w:rPr>
            </w:pPr>
          </w:p>
        </w:tc>
        <w:tc>
          <w:tcPr>
            <w:tcW w:w="4818" w:type="dxa"/>
          </w:tcPr>
          <w:p w14:paraId="0705C34F" w14:textId="77777777" w:rsidR="005176EA" w:rsidRPr="000711FB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L’affichage des temps d’attente théorique est effectif sur le panneau.</w:t>
            </w:r>
          </w:p>
          <w:p w14:paraId="03226FB7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Vérifier que :</w:t>
            </w:r>
          </w:p>
          <w:p w14:paraId="5B2473EE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</w:p>
          <w:p w14:paraId="20805100" w14:textId="77777777" w:rsidR="005176EA" w:rsidRPr="00685090" w:rsidRDefault="005176EA" w:rsidP="00685090">
            <w:pPr>
              <w:pStyle w:val="ListepucesNiv1"/>
            </w:pPr>
            <w:r w:rsidRPr="00685090">
              <w:t>Le numéro de ligne s’affiche sur 5 caractères ou est remplacé par son logo si celui-ci est connu.</w:t>
            </w:r>
          </w:p>
          <w:p w14:paraId="75B027D1" w14:textId="77777777" w:rsidR="005176EA" w:rsidRPr="00685090" w:rsidRDefault="005176EA" w:rsidP="00685090">
            <w:pPr>
              <w:pStyle w:val="ListepucesNiv1"/>
            </w:pPr>
            <w:r w:rsidRPr="00685090">
              <w:t>Les destinations sont affichées sur 29 caractères et correspondent aux bons numéros de lignes.</w:t>
            </w:r>
          </w:p>
          <w:p w14:paraId="01F46D53" w14:textId="77777777" w:rsidR="005176EA" w:rsidRPr="00685090" w:rsidRDefault="005176EA" w:rsidP="00685090">
            <w:pPr>
              <w:pStyle w:val="ListepucesNiv1"/>
            </w:pPr>
            <w:r w:rsidRPr="00685090">
              <w:t>Les heures de passage sont affichées sur 5 caractères et correspondent au bons numéros de ligne et de destination.</w:t>
            </w:r>
          </w:p>
          <w:p w14:paraId="1912A7F3" w14:textId="77777777" w:rsidR="005176EA" w:rsidRPr="00685090" w:rsidRDefault="005176EA" w:rsidP="00685090">
            <w:pPr>
              <w:pStyle w:val="ListepucesNiv1"/>
            </w:pPr>
            <w:r w:rsidRPr="00685090">
              <w:t>Seul un temps d’attente par ligne / destination sur un panneau est affiché</w:t>
            </w:r>
          </w:p>
          <w:p w14:paraId="7BC1E1DA" w14:textId="77777777" w:rsidR="005176EA" w:rsidRPr="00685090" w:rsidRDefault="005176EA" w:rsidP="00685090">
            <w:pPr>
              <w:pStyle w:val="ListepucesNiv1"/>
            </w:pPr>
            <w:r w:rsidRPr="00685090">
              <w:t>Seul un temps d'attente compris entre 0 et 59 minutes est affiché</w:t>
            </w:r>
          </w:p>
          <w:p w14:paraId="2AA923B0" w14:textId="77777777" w:rsidR="00195013" w:rsidRDefault="00195013" w:rsidP="00163057">
            <w:pPr>
              <w:pStyle w:val="ListepucesNiv1"/>
              <w:numPr>
                <w:ilvl w:val="0"/>
                <w:numId w:val="0"/>
              </w:numPr>
              <w:ind w:left="426"/>
            </w:pPr>
          </w:p>
          <w:p w14:paraId="70C7B313" w14:textId="2050D856" w:rsidR="005176EA" w:rsidRPr="00260C75" w:rsidRDefault="00195013" w:rsidP="00163057">
            <w:pPr>
              <w:pStyle w:val="ListepucesNiv1"/>
              <w:numPr>
                <w:ilvl w:val="0"/>
                <w:numId w:val="0"/>
              </w:numPr>
            </w:pPr>
            <w:r w:rsidRPr="00195013">
              <w:t>Devant le temps d'attente un "~" permet de distinguer le temps d'attente théorique d'un temps d'attente réel. Le panneau considère qu’il est en théorique s’il ne reçoit plus les temps du serveur.</w:t>
            </w:r>
          </w:p>
        </w:tc>
      </w:tr>
      <w:tr w:rsidR="005176EA" w:rsidRPr="00260C75" w14:paraId="6A04D0E9" w14:textId="77777777" w:rsidTr="008A35D0">
        <w:tc>
          <w:tcPr>
            <w:tcW w:w="323" w:type="dxa"/>
          </w:tcPr>
          <w:p w14:paraId="52ECDE47" w14:textId="77777777" w:rsidR="005176EA" w:rsidRPr="009A440B" w:rsidRDefault="005176EA" w:rsidP="008A35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497" w:type="dxa"/>
          </w:tcPr>
          <w:p w14:paraId="64181F5C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0711FB">
              <w:rPr>
                <w:b/>
                <w:bCs/>
                <w:noProof w:val="0"/>
              </w:rPr>
              <w:t>Vérification de l'utilisation des quais</w:t>
            </w:r>
          </w:p>
          <w:p w14:paraId="0C77F6E6" w14:textId="77777777" w:rsidR="005176EA" w:rsidRPr="000711FB" w:rsidRDefault="005176EA" w:rsidP="00685090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71478D4C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S'assurer qu'un import de données de quai a bien été fait (Cf. Fiche 6) : Vérifier la présence et le format du fichier d'import des quais</w:t>
            </w:r>
          </w:p>
          <w:p w14:paraId="6104A234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</w:p>
          <w:p w14:paraId="09CFA000" w14:textId="58883142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Envoyer de nouveau des trames de temps d’attente réel pour les lignes en temps réel en SIRI par SIVIK à la borne de test.</w:t>
            </w:r>
          </w:p>
          <w:p w14:paraId="7D39E42E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</w:p>
          <w:p w14:paraId="30F3C427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S'assurer pour la bonne cohabitation des deux types de ligne que : Une identification de ligne est unique quelque que soit le transporteur. Le système SIV ne peut pas recevoir la même identification en temps théorique et en temps réel. </w:t>
            </w:r>
          </w:p>
          <w:p w14:paraId="12B8E75C" w14:textId="77777777" w:rsidR="005176EA" w:rsidRPr="000711FB" w:rsidRDefault="005176EA" w:rsidP="00685090">
            <w:pPr>
              <w:pStyle w:val="NormalWeb"/>
              <w:rPr>
                <w:rStyle w:val="lev"/>
              </w:rPr>
            </w:pPr>
          </w:p>
        </w:tc>
        <w:tc>
          <w:tcPr>
            <w:tcW w:w="4818" w:type="dxa"/>
          </w:tcPr>
          <w:p w14:paraId="5A906A12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L’affichage des temps d’attente réel et théoriques est effectif sur le panneau.</w:t>
            </w:r>
          </w:p>
          <w:p w14:paraId="784A29D9" w14:textId="77777777" w:rsidR="00105B33" w:rsidRPr="000711FB" w:rsidRDefault="00105B33" w:rsidP="00685090">
            <w:pPr>
              <w:pStyle w:val="ListepucesNiv1"/>
              <w:numPr>
                <w:ilvl w:val="0"/>
                <w:numId w:val="0"/>
              </w:numPr>
            </w:pPr>
          </w:p>
          <w:p w14:paraId="71421079" w14:textId="77777777" w:rsidR="005176EA" w:rsidRDefault="005176EA" w:rsidP="00685090">
            <w:pPr>
              <w:pStyle w:val="ListepucesNiv1"/>
              <w:numPr>
                <w:ilvl w:val="0"/>
                <w:numId w:val="0"/>
              </w:numPr>
            </w:pPr>
            <w:r>
              <w:t>Vérifier que le quai s'affiche sur 2 caractères et correspond au bons numéros de ligne, de destination et de panneau que ce soit pour les lignes en théoriques ou en temps réels.</w:t>
            </w:r>
          </w:p>
          <w:p w14:paraId="0E7EED4B" w14:textId="77777777" w:rsidR="005176EA" w:rsidRPr="00260C75" w:rsidRDefault="005176EA" w:rsidP="00685090">
            <w:pPr>
              <w:pStyle w:val="ListepucesNiv2"/>
              <w:numPr>
                <w:ilvl w:val="0"/>
                <w:numId w:val="0"/>
              </w:numPr>
              <w:jc w:val="left"/>
            </w:pPr>
          </w:p>
          <w:p w14:paraId="36620920" w14:textId="77777777" w:rsidR="005176EA" w:rsidRPr="00260C75" w:rsidRDefault="005176EA" w:rsidP="00685090">
            <w:pPr>
              <w:pStyle w:val="NormalWeb"/>
            </w:pPr>
          </w:p>
        </w:tc>
      </w:tr>
    </w:tbl>
    <w:p w14:paraId="32101AD4" w14:textId="2D901173" w:rsidR="005176EA" w:rsidRPr="006908A5" w:rsidRDefault="003845DB" w:rsidP="005176EA">
      <w:pPr>
        <w:pStyle w:val="Titre3"/>
      </w:pPr>
      <w:bookmarkStart w:id="128" w:name="_Toc437361139"/>
      <w:r>
        <w:t xml:space="preserve">Fiche 11 - </w:t>
      </w:r>
      <w:r w:rsidR="005176EA">
        <w:t>Message de service</w:t>
      </w:r>
      <w:bookmarkEnd w:id="128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4"/>
        <w:gridCol w:w="7479"/>
      </w:tblGrid>
      <w:tr w:rsidR="005176EA" w:rsidRPr="006908A5" w14:paraId="7C0F2D61" w14:textId="77777777" w:rsidTr="00105B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EE20791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9" w:type="dxa"/>
          </w:tcPr>
          <w:p w14:paraId="30490345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531</w:t>
            </w:r>
          </w:p>
        </w:tc>
      </w:tr>
      <w:tr w:rsidR="005176EA" w:rsidRPr="006908A5" w14:paraId="4757FB6D" w14:textId="77777777" w:rsidTr="00105B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D4CCEBB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9" w:type="dxa"/>
          </w:tcPr>
          <w:p w14:paraId="36A3DCBC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Haute</w:t>
            </w:r>
          </w:p>
        </w:tc>
      </w:tr>
      <w:tr w:rsidR="005176EA" w:rsidRPr="006908A5" w14:paraId="38D1E35E" w14:textId="77777777" w:rsidTr="00105B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5556A5A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9" w:type="dxa"/>
          </w:tcPr>
          <w:p w14:paraId="08DDCBCD" w14:textId="77777777" w:rsidR="005176EA" w:rsidRPr="00260C75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260C75">
              <w:rPr>
                <w:rFonts w:ascii="Tahoma" w:hAnsi="Tahoma" w:cs="Tahoma"/>
                <w:sz w:val="20"/>
                <w:szCs w:val="20"/>
              </w:rPr>
              <w:t>Test permettant de contrôler l'affichage des messages de services :</w:t>
            </w:r>
          </w:p>
          <w:p w14:paraId="3FE0276D" w14:textId="77777777" w:rsidR="005176EA" w:rsidRPr="00260C75" w:rsidRDefault="005176EA" w:rsidP="008A35D0">
            <w:pPr>
              <w:pStyle w:val="NormalWeb"/>
              <w:ind w:left="4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260C75">
              <w:rPr>
                <w:rFonts w:ascii="Tahoma" w:hAnsi="Tahoma" w:cs="Tahoma"/>
                <w:sz w:val="20"/>
                <w:szCs w:val="20"/>
              </w:rPr>
              <w:t>-       "BUS EN APPROCHE", lorsque le prochain bus à arriver est à l'approche</w:t>
            </w:r>
          </w:p>
          <w:p w14:paraId="15556408" w14:textId="77777777" w:rsidR="005176EA" w:rsidRPr="00260C75" w:rsidRDefault="005176EA" w:rsidP="008A35D0">
            <w:pPr>
              <w:pStyle w:val="NormalWeb"/>
              <w:ind w:left="4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260C75">
              <w:rPr>
                <w:rFonts w:ascii="Tahoma" w:hAnsi="Tahoma" w:cs="Tahoma"/>
                <w:sz w:val="20"/>
                <w:szCs w:val="20"/>
              </w:rPr>
              <w:t>-       "DERNIER BUS", lorsque le d'attente affiché pour une ligne concerne le dernier bus de la  journée.</w:t>
            </w:r>
          </w:p>
          <w:p w14:paraId="5FF799BD" w14:textId="0D7B9271" w:rsidR="005176EA" w:rsidRPr="006908A5" w:rsidRDefault="005176EA" w:rsidP="00105B33">
            <w:pPr>
              <w:pStyle w:val="NormalWeb"/>
              <w:ind w:left="4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0C75">
              <w:rPr>
                <w:rFonts w:ascii="Tahoma" w:hAnsi="Tahoma" w:cs="Tahoma"/>
                <w:sz w:val="20"/>
                <w:szCs w:val="20"/>
              </w:rPr>
              <w:t>-       "FIN DE SERVICE", lorsque plus aucun bus n'est prévu pour la ligne / destination pour l'arrêt concerné</w:t>
            </w:r>
          </w:p>
        </w:tc>
      </w:tr>
    </w:tbl>
    <w:p w14:paraId="0C6A0AFD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Layout w:type="fixed"/>
        <w:tblLook w:val="04A0" w:firstRow="1" w:lastRow="0" w:firstColumn="1" w:lastColumn="0" w:noHBand="0" w:noVBand="1"/>
      </w:tblPr>
      <w:tblGrid>
        <w:gridCol w:w="323"/>
        <w:gridCol w:w="4497"/>
        <w:gridCol w:w="4818"/>
      </w:tblGrid>
      <w:tr w:rsidR="005176EA" w:rsidRPr="006908A5" w14:paraId="6EBF328A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323" w:type="dxa"/>
          </w:tcPr>
          <w:p w14:paraId="5B343A37" w14:textId="77777777" w:rsidR="005176EA" w:rsidRPr="006908A5" w:rsidRDefault="005176EA" w:rsidP="008A35D0"/>
        </w:tc>
        <w:tc>
          <w:tcPr>
            <w:tcW w:w="4497" w:type="dxa"/>
          </w:tcPr>
          <w:p w14:paraId="7DAA338F" w14:textId="77777777" w:rsidR="005176EA" w:rsidRPr="00777768" w:rsidRDefault="005176EA" w:rsidP="007777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7768">
              <w:t>Action</w:t>
            </w:r>
          </w:p>
        </w:tc>
        <w:tc>
          <w:tcPr>
            <w:tcW w:w="4818" w:type="dxa"/>
          </w:tcPr>
          <w:p w14:paraId="0588DE27" w14:textId="77777777" w:rsidR="005176EA" w:rsidRPr="006908A5" w:rsidRDefault="005176EA" w:rsidP="007777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012AD424" w14:textId="77777777" w:rsidTr="008A35D0">
        <w:tc>
          <w:tcPr>
            <w:tcW w:w="323" w:type="dxa"/>
          </w:tcPr>
          <w:p w14:paraId="3802D710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497" w:type="dxa"/>
          </w:tcPr>
          <w:p w14:paraId="60014F43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367952">
              <w:rPr>
                <w:b/>
                <w:noProof w:val="0"/>
              </w:rPr>
              <w:t xml:space="preserve">Réception de temps d’attente « Proche » : </w:t>
            </w:r>
          </w:p>
          <w:p w14:paraId="2D4A9E00" w14:textId="77777777" w:rsidR="005176EA" w:rsidRPr="00367952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229C259E" w14:textId="7BD69EE5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 xml:space="preserve">Envoyer avec </w:t>
            </w:r>
            <w:r w:rsidR="00393EFC">
              <w:t xml:space="preserve">SIVIK </w:t>
            </w:r>
            <w:r>
              <w:t>un temps d'attente inférieur à 30 secondes.</w:t>
            </w:r>
          </w:p>
          <w:p w14:paraId="5B5BDA0A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Attendre que dans les données théoriques un temps d'attente soit inférieur à 30 secondes.</w:t>
            </w:r>
          </w:p>
          <w:p w14:paraId="6DC8A1F3" w14:textId="77777777" w:rsidR="005176EA" w:rsidRPr="006908A5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818" w:type="dxa"/>
          </w:tcPr>
          <w:p w14:paraId="5D8F34BC" w14:textId="77777777" w:rsidR="00777768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L’affichage des temps d’attente est effectif sur le panneau.  </w:t>
            </w:r>
          </w:p>
          <w:p w14:paraId="44F9CBD5" w14:textId="59E6EA49" w:rsidR="005176EA" w:rsidRPr="00367952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Dans les deux cas que ce soit pour un départ théorique ou un départ réel :</w:t>
            </w:r>
          </w:p>
          <w:p w14:paraId="3E0D7B3A" w14:textId="77777777" w:rsidR="005176EA" w:rsidRPr="00777768" w:rsidRDefault="005176EA" w:rsidP="00777768">
            <w:pPr>
              <w:pStyle w:val="ListepucesNiv1"/>
            </w:pPr>
            <w:r w:rsidRPr="00777768">
              <w:t>L'heure de passage n'est plus indiquée.</w:t>
            </w:r>
          </w:p>
          <w:p w14:paraId="263D3989" w14:textId="77777777" w:rsidR="005176EA" w:rsidRPr="00777768" w:rsidRDefault="005176EA" w:rsidP="00777768">
            <w:pPr>
              <w:pStyle w:val="ListepucesNiv1"/>
            </w:pPr>
            <w:r w:rsidRPr="00777768">
              <w:t>Un message de service indique «BUS EN APPROCHE »</w:t>
            </w:r>
          </w:p>
          <w:p w14:paraId="2A1EF85D" w14:textId="0FF4D5FA" w:rsidR="005176EA" w:rsidRPr="006908A5" w:rsidRDefault="005176EA" w:rsidP="00777768">
            <w:pPr>
              <w:pStyle w:val="ListepucesNiv1"/>
            </w:pPr>
            <w:r w:rsidRPr="00777768">
              <w:t>Le message de service s'affiche en alternance avec la destination</w:t>
            </w:r>
          </w:p>
        </w:tc>
      </w:tr>
      <w:tr w:rsidR="005176EA" w:rsidRPr="006908A5" w14:paraId="279A12C5" w14:textId="77777777" w:rsidTr="008A35D0">
        <w:tc>
          <w:tcPr>
            <w:tcW w:w="323" w:type="dxa"/>
          </w:tcPr>
          <w:p w14:paraId="63192013" w14:textId="77777777" w:rsidR="005176EA" w:rsidRPr="006908A5" w:rsidRDefault="005176EA" w:rsidP="008A35D0">
            <w:pPr>
              <w:jc w:val="center"/>
            </w:pPr>
            <w:r>
              <w:t>2</w:t>
            </w:r>
          </w:p>
        </w:tc>
        <w:tc>
          <w:tcPr>
            <w:tcW w:w="4497" w:type="dxa"/>
          </w:tcPr>
          <w:p w14:paraId="55F05F2E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367952">
              <w:rPr>
                <w:b/>
                <w:noProof w:val="0"/>
              </w:rPr>
              <w:t xml:space="preserve">Réception de temps d’attente « Dernier bus » : </w:t>
            </w:r>
          </w:p>
          <w:p w14:paraId="01804AB2" w14:textId="77777777" w:rsidR="005176EA" w:rsidRPr="00367952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31BE401E" w14:textId="739AA2EF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 xml:space="preserve">Envoyer avec </w:t>
            </w:r>
            <w:r w:rsidR="00393EFC">
              <w:t>SIVIK</w:t>
            </w:r>
            <w:r>
              <w:t xml:space="preserve"> un seul temps d'attente pour une ligne à l'arrêt correspondant au panneau de test.</w:t>
            </w:r>
          </w:p>
          <w:p w14:paraId="6AAE943E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</w:p>
          <w:p w14:paraId="4EE96CF0" w14:textId="5FB1FE59" w:rsidR="005176EA" w:rsidRPr="006908A5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S'assurer dans les données théoriques que le prochain temps correspond à un dernier passage pour une ligne à l'arrêt correspondant au panneau de test.</w:t>
            </w:r>
          </w:p>
        </w:tc>
        <w:tc>
          <w:tcPr>
            <w:tcW w:w="4818" w:type="dxa"/>
          </w:tcPr>
          <w:p w14:paraId="26FA5B09" w14:textId="77777777" w:rsidR="00777768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L’affichage des temps d’attente est effectif sur le panneau.  </w:t>
            </w:r>
          </w:p>
          <w:p w14:paraId="6C052168" w14:textId="6D8334D8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Dans les deux cas que ce soit pour un départ théorique ou un départ réel :</w:t>
            </w:r>
          </w:p>
          <w:p w14:paraId="1BDF740A" w14:textId="77777777" w:rsidR="005176EA" w:rsidRPr="00367952" w:rsidRDefault="005176EA" w:rsidP="00777768">
            <w:pPr>
              <w:pStyle w:val="ListepucesNiv1"/>
              <w:numPr>
                <w:ilvl w:val="0"/>
                <w:numId w:val="0"/>
              </w:numPr>
            </w:pPr>
          </w:p>
          <w:p w14:paraId="667374C7" w14:textId="77777777" w:rsidR="005176EA" w:rsidRPr="00777768" w:rsidRDefault="005176EA" w:rsidP="00777768">
            <w:pPr>
              <w:pStyle w:val="ListepucesNiv1"/>
            </w:pPr>
            <w:r w:rsidRPr="00777768">
              <w:t>L'heure du dernier passage est indiquée.</w:t>
            </w:r>
          </w:p>
          <w:p w14:paraId="7653EBA1" w14:textId="77777777" w:rsidR="005176EA" w:rsidRPr="00777768" w:rsidRDefault="005176EA" w:rsidP="00777768">
            <w:pPr>
              <w:pStyle w:val="ListepucesNiv1"/>
            </w:pPr>
            <w:r w:rsidRPr="00777768">
              <w:t>Un message de service indique «DERNIER BUS » ou «DERNIER BUS PROCHE » si l'heure de passage est inférieur à 30 secondes.</w:t>
            </w:r>
          </w:p>
          <w:p w14:paraId="7EDAB68C" w14:textId="5C9C82B8" w:rsidR="005176EA" w:rsidRPr="006908A5" w:rsidRDefault="005176EA" w:rsidP="00777768">
            <w:pPr>
              <w:pStyle w:val="ListepucesNiv1"/>
            </w:pPr>
            <w:r w:rsidRPr="00777768">
              <w:t>Le message de service s'affiche e</w:t>
            </w:r>
            <w:r w:rsidR="00777768">
              <w:t>n alternance avec la destination</w:t>
            </w:r>
          </w:p>
        </w:tc>
      </w:tr>
      <w:tr w:rsidR="005176EA" w:rsidRPr="00260C75" w14:paraId="411DE22C" w14:textId="77777777" w:rsidTr="008A35D0">
        <w:tc>
          <w:tcPr>
            <w:tcW w:w="323" w:type="dxa"/>
          </w:tcPr>
          <w:p w14:paraId="5CCED76C" w14:textId="77777777" w:rsidR="005176EA" w:rsidRDefault="005176EA" w:rsidP="008A35D0">
            <w:pPr>
              <w:jc w:val="center"/>
            </w:pPr>
            <w:r>
              <w:t>3</w:t>
            </w:r>
          </w:p>
        </w:tc>
        <w:tc>
          <w:tcPr>
            <w:tcW w:w="4497" w:type="dxa"/>
          </w:tcPr>
          <w:p w14:paraId="062B2B7F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367952">
              <w:rPr>
                <w:b/>
                <w:noProof w:val="0"/>
              </w:rPr>
              <w:t xml:space="preserve">Réception de temps d’attente « Service terminé » : </w:t>
            </w:r>
          </w:p>
          <w:p w14:paraId="413051C5" w14:textId="77777777" w:rsidR="005176EA" w:rsidRPr="00367952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75BDD9F7" w14:textId="0E69B2D3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 xml:space="preserve">Ne plus envoyer avec </w:t>
            </w:r>
            <w:r w:rsidR="00393EFC">
              <w:t xml:space="preserve">SIVIK </w:t>
            </w:r>
            <w:r>
              <w:t>de temps d'attente pour une ligne à l'arrêt correspondant au panneau de test.</w:t>
            </w:r>
          </w:p>
          <w:p w14:paraId="0F5FCC0C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</w:p>
          <w:p w14:paraId="19430E35" w14:textId="7B4FB9B6" w:rsidR="005176EA" w:rsidRPr="00777768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rStyle w:val="lev"/>
                <w:b w:val="0"/>
                <w:bCs w:val="0"/>
              </w:rPr>
            </w:pPr>
            <w:r>
              <w:t>S'assurer dans les données théoriques qu'il n'y a plus de prochain temps correspondant pour une ligne à l'arrêt correspondant au panenau de test.</w:t>
            </w:r>
          </w:p>
        </w:tc>
        <w:tc>
          <w:tcPr>
            <w:tcW w:w="4818" w:type="dxa"/>
          </w:tcPr>
          <w:p w14:paraId="3D00F1AA" w14:textId="77777777" w:rsidR="00777768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L’affichage de la ligne / destination est effectif sur le panneau.  </w:t>
            </w:r>
          </w:p>
          <w:p w14:paraId="0D5732EA" w14:textId="77777777" w:rsidR="00777768" w:rsidRDefault="00777768" w:rsidP="00777768">
            <w:pPr>
              <w:pStyle w:val="ListepucesNiv1"/>
              <w:numPr>
                <w:ilvl w:val="0"/>
                <w:numId w:val="0"/>
              </w:numPr>
            </w:pPr>
          </w:p>
          <w:p w14:paraId="3C84B749" w14:textId="6843D535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Dans les deux cas que ce soit pour un départ théorique ou un départ réel :</w:t>
            </w:r>
          </w:p>
          <w:p w14:paraId="4A782F8E" w14:textId="77777777" w:rsidR="005176EA" w:rsidRPr="00777768" w:rsidRDefault="005176EA" w:rsidP="00777768">
            <w:pPr>
              <w:pStyle w:val="ListepucesNiv1"/>
            </w:pPr>
            <w:r w:rsidRPr="00777768">
              <w:t>L'heure de passage n'est plus indiquée.</w:t>
            </w:r>
          </w:p>
          <w:p w14:paraId="7FC531B9" w14:textId="77777777" w:rsidR="005176EA" w:rsidRPr="00777768" w:rsidRDefault="005176EA" w:rsidP="00777768">
            <w:pPr>
              <w:pStyle w:val="ListepucesNiv1"/>
            </w:pPr>
            <w:r w:rsidRPr="00777768">
              <w:t>Un message de service indique «FIN DE SERVICE »</w:t>
            </w:r>
          </w:p>
          <w:p w14:paraId="7BCB4B8A" w14:textId="59C58BFB" w:rsidR="005176EA" w:rsidRPr="00260C75" w:rsidRDefault="005176EA" w:rsidP="00777768">
            <w:pPr>
              <w:pStyle w:val="ListepucesNiv1"/>
            </w:pPr>
            <w:r w:rsidRPr="00777768">
              <w:t>Le message de service s'affiche e</w:t>
            </w:r>
            <w:r w:rsidR="00777768">
              <w:t>n alternance avec la destination</w:t>
            </w:r>
          </w:p>
        </w:tc>
      </w:tr>
      <w:tr w:rsidR="005176EA" w:rsidRPr="00260C75" w14:paraId="56171038" w14:textId="77777777" w:rsidTr="008A35D0">
        <w:tc>
          <w:tcPr>
            <w:tcW w:w="323" w:type="dxa"/>
          </w:tcPr>
          <w:p w14:paraId="327A8156" w14:textId="77777777" w:rsidR="005176EA" w:rsidRPr="009A440B" w:rsidRDefault="005176EA" w:rsidP="008A35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497" w:type="dxa"/>
          </w:tcPr>
          <w:p w14:paraId="20C0816F" w14:textId="3C9483DD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367952">
              <w:rPr>
                <w:b/>
                <w:noProof w:val="0"/>
              </w:rPr>
              <w:t xml:space="preserve">Absence de réception de temps d’attente : </w:t>
            </w:r>
          </w:p>
          <w:p w14:paraId="143233DA" w14:textId="77777777" w:rsidR="005176EA" w:rsidRPr="00367952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64FBF255" w14:textId="77777777" w:rsidR="005176EA" w:rsidRPr="00367952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>
              <w:t>Attendre 5 minutes</w:t>
            </w:r>
          </w:p>
          <w:p w14:paraId="308C934D" w14:textId="77777777" w:rsidR="005176EA" w:rsidRPr="009A440B" w:rsidRDefault="005176EA" w:rsidP="00777768">
            <w:pPr>
              <w:pStyle w:val="NormalWeb"/>
              <w:rPr>
                <w:rStyle w:val="lev"/>
                <w:lang w:val="en-US"/>
              </w:rPr>
            </w:pPr>
          </w:p>
        </w:tc>
        <w:tc>
          <w:tcPr>
            <w:tcW w:w="4818" w:type="dxa"/>
          </w:tcPr>
          <w:p w14:paraId="1BFBC472" w14:textId="77777777" w:rsidR="005176EA" w:rsidRPr="00367952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L’affichage de la ligne / destination pour les temps qui ne sont plus reçus est supprimée.</w:t>
            </w:r>
          </w:p>
          <w:p w14:paraId="28937BCB" w14:textId="77777777" w:rsidR="00777768" w:rsidRDefault="00777768" w:rsidP="00777768">
            <w:pPr>
              <w:pStyle w:val="ListepucesNiv1"/>
              <w:numPr>
                <w:ilvl w:val="0"/>
                <w:numId w:val="0"/>
              </w:numPr>
            </w:pPr>
          </w:p>
          <w:p w14:paraId="69A4106D" w14:textId="3EC18920" w:rsidR="005176EA" w:rsidRPr="00260C75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 xml:space="preserve">Si aucun temps sur d’autres lignes / destinations affichées n’est plus présent, le panneau passe en affichage par défaut </w:t>
            </w:r>
            <w:r w:rsidR="00777768">
              <w:t>(« Bienvenue sur le réseau  »).</w:t>
            </w:r>
          </w:p>
        </w:tc>
      </w:tr>
    </w:tbl>
    <w:p w14:paraId="0740A1AF" w14:textId="77777777" w:rsidR="005176EA" w:rsidRDefault="005176EA" w:rsidP="005176EA"/>
    <w:p w14:paraId="55877B0F" w14:textId="0AFA2D44" w:rsidR="005176EA" w:rsidRPr="006908A5" w:rsidRDefault="003845DB" w:rsidP="005176EA">
      <w:pPr>
        <w:pStyle w:val="Titre3"/>
      </w:pPr>
      <w:bookmarkStart w:id="129" w:name="_Toc437361140"/>
      <w:r>
        <w:t xml:space="preserve">Fiche 12 - </w:t>
      </w:r>
      <w:r w:rsidR="005176EA">
        <w:t>Réception des  messages généraux et ligne</w:t>
      </w:r>
      <w:bookmarkEnd w:id="129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3"/>
        <w:gridCol w:w="7480"/>
      </w:tblGrid>
      <w:tr w:rsidR="005176EA" w:rsidRPr="006908A5" w14:paraId="3E0E93E2" w14:textId="77777777" w:rsidTr="00777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</w:tcPr>
          <w:p w14:paraId="4988C90A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80" w:type="dxa"/>
          </w:tcPr>
          <w:p w14:paraId="1F954F44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537</w:t>
            </w:r>
          </w:p>
        </w:tc>
      </w:tr>
      <w:tr w:rsidR="005176EA" w:rsidRPr="006908A5" w14:paraId="245E5694" w14:textId="77777777" w:rsidTr="00777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</w:tcPr>
          <w:p w14:paraId="504C1713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80" w:type="dxa"/>
          </w:tcPr>
          <w:p w14:paraId="121E02CE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Haute</w:t>
            </w:r>
          </w:p>
        </w:tc>
      </w:tr>
      <w:tr w:rsidR="005176EA" w:rsidRPr="006908A5" w14:paraId="216A24F2" w14:textId="77777777" w:rsidTr="00777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</w:tcPr>
          <w:p w14:paraId="522C3904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80" w:type="dxa"/>
          </w:tcPr>
          <w:p w14:paraId="059432B6" w14:textId="77777777" w:rsidR="005176EA" w:rsidRPr="006908A5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A09">
              <w:rPr>
                <w:rFonts w:ascii="Tahoma" w:hAnsi="Tahoma" w:cs="Tahoma"/>
                <w:sz w:val="20"/>
                <w:szCs w:val="20"/>
              </w:rPr>
              <w:t>Test permettant de valider la réception/transmission des messages généraux et lignes</w:t>
            </w:r>
          </w:p>
        </w:tc>
      </w:tr>
    </w:tbl>
    <w:p w14:paraId="129CB813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Layout w:type="fixed"/>
        <w:tblLook w:val="04A0" w:firstRow="1" w:lastRow="0" w:firstColumn="1" w:lastColumn="0" w:noHBand="0" w:noVBand="1"/>
      </w:tblPr>
      <w:tblGrid>
        <w:gridCol w:w="323"/>
        <w:gridCol w:w="4497"/>
        <w:gridCol w:w="4818"/>
      </w:tblGrid>
      <w:tr w:rsidR="005176EA" w:rsidRPr="006908A5" w14:paraId="348CAC8A" w14:textId="77777777" w:rsidTr="008A3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323" w:type="dxa"/>
          </w:tcPr>
          <w:p w14:paraId="214E6581" w14:textId="77777777" w:rsidR="005176EA" w:rsidRPr="006908A5" w:rsidRDefault="005176EA" w:rsidP="008A35D0"/>
        </w:tc>
        <w:tc>
          <w:tcPr>
            <w:tcW w:w="4497" w:type="dxa"/>
          </w:tcPr>
          <w:p w14:paraId="5798CCF8" w14:textId="77777777" w:rsidR="005176EA" w:rsidRPr="00777768" w:rsidRDefault="005176EA" w:rsidP="007777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7768">
              <w:t>Action</w:t>
            </w:r>
          </w:p>
        </w:tc>
        <w:tc>
          <w:tcPr>
            <w:tcW w:w="4818" w:type="dxa"/>
          </w:tcPr>
          <w:p w14:paraId="1BFC2E65" w14:textId="77777777" w:rsidR="005176EA" w:rsidRPr="006908A5" w:rsidRDefault="005176EA" w:rsidP="007777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7083CC20" w14:textId="77777777" w:rsidTr="008A35D0">
        <w:tc>
          <w:tcPr>
            <w:tcW w:w="323" w:type="dxa"/>
          </w:tcPr>
          <w:p w14:paraId="13C3E76D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497" w:type="dxa"/>
          </w:tcPr>
          <w:p w14:paraId="5D920A67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D847CF">
              <w:rPr>
                <w:b/>
                <w:noProof w:val="0"/>
              </w:rPr>
              <w:t xml:space="preserve">Réception d’un message général : </w:t>
            </w:r>
          </w:p>
          <w:p w14:paraId="46A5E809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65C37A35" w14:textId="07FDEFD8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</w:pPr>
            <w:r w:rsidRPr="00D847CF">
              <w:t xml:space="preserve">Créer dans </w:t>
            </w:r>
            <w:r w:rsidR="00393EFC">
              <w:t xml:space="preserve">SIVIK </w:t>
            </w:r>
            <w:r w:rsidRPr="00D847CF">
              <w:t>un messa</w:t>
            </w:r>
            <w:r>
              <w:t>ge général à destination de tout</w:t>
            </w:r>
            <w:r w:rsidRPr="00D847CF">
              <w:t xml:space="preserve"> le réseau.</w:t>
            </w:r>
          </w:p>
          <w:p w14:paraId="17343466" w14:textId="77777777" w:rsidR="005176EA" w:rsidRPr="006908A5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</w:tc>
        <w:tc>
          <w:tcPr>
            <w:tcW w:w="4818" w:type="dxa"/>
          </w:tcPr>
          <w:p w14:paraId="48CAEB2C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 message général s'affiche sur la borne.</w:t>
            </w:r>
          </w:p>
          <w:p w14:paraId="2BACC0B7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 </w:t>
            </w:r>
          </w:p>
          <w:p w14:paraId="1D69FC22" w14:textId="033B8C30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 xml:space="preserve">Le contenu du message général si supérieur à 100 caractères est </w:t>
            </w:r>
            <w:r w:rsidR="00777768">
              <w:t>tronqué</w:t>
            </w:r>
            <w:r>
              <w:t>.</w:t>
            </w:r>
          </w:p>
          <w:p w14:paraId="05FA5B0E" w14:textId="77777777" w:rsidR="005176EA" w:rsidRPr="006908A5" w:rsidRDefault="005176EA" w:rsidP="00777768">
            <w:pPr>
              <w:pStyle w:val="ListepucesNiv2"/>
              <w:numPr>
                <w:ilvl w:val="0"/>
                <w:numId w:val="0"/>
              </w:numPr>
            </w:pPr>
          </w:p>
        </w:tc>
      </w:tr>
      <w:tr w:rsidR="005176EA" w:rsidRPr="006908A5" w14:paraId="392F800E" w14:textId="77777777" w:rsidTr="008A35D0">
        <w:tc>
          <w:tcPr>
            <w:tcW w:w="323" w:type="dxa"/>
          </w:tcPr>
          <w:p w14:paraId="0B3ACFA1" w14:textId="77777777" w:rsidR="005176EA" w:rsidRPr="006908A5" w:rsidRDefault="005176EA" w:rsidP="008A35D0">
            <w:pPr>
              <w:jc w:val="center"/>
            </w:pPr>
            <w:r>
              <w:t>2</w:t>
            </w:r>
          </w:p>
        </w:tc>
        <w:tc>
          <w:tcPr>
            <w:tcW w:w="4497" w:type="dxa"/>
          </w:tcPr>
          <w:p w14:paraId="6A3C0B75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D847CF">
              <w:rPr>
                <w:b/>
                <w:noProof w:val="0"/>
              </w:rPr>
              <w:t xml:space="preserve">Modification d’un message général : </w:t>
            </w:r>
          </w:p>
          <w:p w14:paraId="1C907BA5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66422297" w14:textId="296C8EFE" w:rsidR="005176EA" w:rsidRPr="006908A5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t xml:space="preserve">Créer dans </w:t>
            </w:r>
            <w:r w:rsidR="00393EFC">
              <w:t xml:space="preserve">SIVIK </w:t>
            </w:r>
            <w:r>
              <w:t>un message général à destination de la borne de test</w:t>
            </w:r>
          </w:p>
        </w:tc>
        <w:tc>
          <w:tcPr>
            <w:tcW w:w="4818" w:type="dxa"/>
          </w:tcPr>
          <w:p w14:paraId="3F2B334D" w14:textId="77777777" w:rsidR="00393EFC" w:rsidRPr="00D847CF" w:rsidRDefault="00393EFC" w:rsidP="00393EFC">
            <w:pPr>
              <w:pStyle w:val="ListepucesNiv1"/>
              <w:numPr>
                <w:ilvl w:val="0"/>
                <w:numId w:val="0"/>
              </w:numPr>
            </w:pPr>
            <w:r>
              <w:t>Le message général s'affiche sur la borne.</w:t>
            </w:r>
          </w:p>
          <w:p w14:paraId="775BD90D" w14:textId="77777777" w:rsidR="00393EFC" w:rsidRDefault="00393EFC" w:rsidP="00393EFC">
            <w:pPr>
              <w:pStyle w:val="ListepucesNiv1"/>
              <w:numPr>
                <w:ilvl w:val="0"/>
                <w:numId w:val="0"/>
              </w:numPr>
            </w:pPr>
            <w:r>
              <w:t> </w:t>
            </w:r>
          </w:p>
          <w:p w14:paraId="19A2BDE3" w14:textId="77777777" w:rsidR="00393EFC" w:rsidRDefault="00393EFC" w:rsidP="00393EFC">
            <w:pPr>
              <w:pStyle w:val="ListepucesNiv1"/>
              <w:numPr>
                <w:ilvl w:val="0"/>
                <w:numId w:val="0"/>
              </w:numPr>
            </w:pPr>
            <w:r>
              <w:t>Le contenu du message général si supérieur à 100 caractères est tronqué.</w:t>
            </w:r>
          </w:p>
          <w:p w14:paraId="1C886FA3" w14:textId="77777777" w:rsidR="005176EA" w:rsidRPr="006908A5" w:rsidRDefault="005176EA" w:rsidP="00660FED">
            <w:pPr>
              <w:pStyle w:val="ListepucesNiv2"/>
              <w:numPr>
                <w:ilvl w:val="0"/>
                <w:numId w:val="0"/>
              </w:numPr>
              <w:jc w:val="left"/>
            </w:pPr>
          </w:p>
        </w:tc>
      </w:tr>
      <w:tr w:rsidR="005176EA" w:rsidRPr="00260C75" w14:paraId="5AB58132" w14:textId="77777777" w:rsidTr="008A35D0">
        <w:tc>
          <w:tcPr>
            <w:tcW w:w="323" w:type="dxa"/>
          </w:tcPr>
          <w:p w14:paraId="6E5069A2" w14:textId="77777777" w:rsidR="005176EA" w:rsidRDefault="005176EA" w:rsidP="008A35D0">
            <w:pPr>
              <w:jc w:val="center"/>
            </w:pPr>
            <w:r>
              <w:t>3</w:t>
            </w:r>
          </w:p>
        </w:tc>
        <w:tc>
          <w:tcPr>
            <w:tcW w:w="4497" w:type="dxa"/>
          </w:tcPr>
          <w:p w14:paraId="1DF14FCF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D847CF">
              <w:rPr>
                <w:b/>
                <w:noProof w:val="0"/>
              </w:rPr>
              <w:t xml:space="preserve">Fin de validité d’un message général : </w:t>
            </w:r>
          </w:p>
          <w:p w14:paraId="4D8F77AA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59227F86" w14:textId="4C77F655" w:rsidR="003845DB" w:rsidRDefault="005176EA" w:rsidP="003845DB">
            <w:pPr>
              <w:pStyle w:val="ListepucesNiv1"/>
              <w:numPr>
                <w:ilvl w:val="0"/>
                <w:numId w:val="0"/>
              </w:numPr>
            </w:pPr>
            <w:r>
              <w:t xml:space="preserve">Créer dans </w:t>
            </w:r>
            <w:r w:rsidR="00393EFC">
              <w:t xml:space="preserve">SIVIK </w:t>
            </w:r>
            <w:r>
              <w:t xml:space="preserve">un message général à destination de la borne de test avec </w:t>
            </w:r>
            <w:r w:rsidR="003845DB">
              <w:t>une date de fin de fin de validité dans 5 minutes (ValidUntilTime).</w:t>
            </w:r>
          </w:p>
          <w:p w14:paraId="13EE88D5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rStyle w:val="lev"/>
              </w:rPr>
            </w:pPr>
          </w:p>
        </w:tc>
        <w:tc>
          <w:tcPr>
            <w:tcW w:w="4818" w:type="dxa"/>
          </w:tcPr>
          <w:p w14:paraId="51629E6C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Attendre 5 minutes.</w:t>
            </w:r>
          </w:p>
          <w:p w14:paraId="4F646CFA" w14:textId="125FFDA8" w:rsidR="005176EA" w:rsidRPr="00260C75" w:rsidRDefault="003845DB" w:rsidP="00777768">
            <w:pPr>
              <w:pStyle w:val="NormalWeb"/>
            </w:pPr>
            <w:r w:rsidRPr="000D381E">
              <w:rPr>
                <w:rFonts w:ascii="Arial" w:hAnsi="Arial"/>
                <w:noProof/>
                <w:sz w:val="20"/>
                <w:szCs w:val="16"/>
              </w:rPr>
              <w:t>Le message disparait du panneau</w:t>
            </w:r>
          </w:p>
        </w:tc>
      </w:tr>
      <w:tr w:rsidR="005176EA" w:rsidRPr="00260C75" w14:paraId="1FE048A4" w14:textId="77777777" w:rsidTr="008A35D0">
        <w:tc>
          <w:tcPr>
            <w:tcW w:w="323" w:type="dxa"/>
          </w:tcPr>
          <w:p w14:paraId="002A34DC" w14:textId="77777777" w:rsidR="005176EA" w:rsidRPr="009A440B" w:rsidRDefault="005176EA" w:rsidP="008A35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497" w:type="dxa"/>
          </w:tcPr>
          <w:p w14:paraId="6E3A794B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D847CF">
              <w:rPr>
                <w:b/>
                <w:noProof w:val="0"/>
              </w:rPr>
              <w:t xml:space="preserve">Réception d’un message ligne en temps théoriques : </w:t>
            </w:r>
          </w:p>
          <w:p w14:paraId="544C13E1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05A37AAE" w14:textId="18258F1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 xml:space="preserve">Créer dans </w:t>
            </w:r>
            <w:r w:rsidR="00393EFC">
              <w:t xml:space="preserve">SIVIK </w:t>
            </w:r>
            <w:r>
              <w:t>un message ligne à destination d'une ligne temps théorique en cours d'affichage sur le panneau de test.</w:t>
            </w:r>
          </w:p>
          <w:p w14:paraId="6BA613D0" w14:textId="77777777" w:rsidR="005176EA" w:rsidRPr="000711FB" w:rsidRDefault="005176EA" w:rsidP="00777768">
            <w:pPr>
              <w:pStyle w:val="NormalWeb"/>
              <w:rPr>
                <w:rStyle w:val="lev"/>
              </w:rPr>
            </w:pPr>
          </w:p>
        </w:tc>
        <w:tc>
          <w:tcPr>
            <w:tcW w:w="4818" w:type="dxa"/>
          </w:tcPr>
          <w:p w14:paraId="5D531204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 message ligne apparait sur les panneaux concernés par la ligne en question.</w:t>
            </w:r>
          </w:p>
          <w:p w14:paraId="56E6FC3E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 message ligne apparait en alternance avec la destination.</w:t>
            </w:r>
          </w:p>
          <w:p w14:paraId="7667B9BA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 contenu du message ligne si supérieur à 29 caractères à une taille de police réduite.</w:t>
            </w:r>
          </w:p>
          <w:p w14:paraId="7CE95EA1" w14:textId="5733DBA4" w:rsidR="005176EA" w:rsidRPr="00260C75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 contenu du message ligne si supérie</w:t>
            </w:r>
            <w:r w:rsidR="00777768">
              <w:t>ur à 250 caractères est tronqué</w:t>
            </w:r>
          </w:p>
        </w:tc>
      </w:tr>
      <w:tr w:rsidR="005176EA" w:rsidRPr="00260C75" w14:paraId="4A3E0D3E" w14:textId="77777777" w:rsidTr="008A35D0">
        <w:tc>
          <w:tcPr>
            <w:tcW w:w="323" w:type="dxa"/>
          </w:tcPr>
          <w:p w14:paraId="7A4F82AF" w14:textId="77777777" w:rsidR="005176EA" w:rsidRPr="00260C75" w:rsidRDefault="005176EA" w:rsidP="008A35D0">
            <w:pPr>
              <w:jc w:val="center"/>
            </w:pPr>
            <w:r>
              <w:t>5</w:t>
            </w:r>
          </w:p>
        </w:tc>
        <w:tc>
          <w:tcPr>
            <w:tcW w:w="4497" w:type="dxa"/>
          </w:tcPr>
          <w:p w14:paraId="57555BE0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D847CF">
              <w:rPr>
                <w:b/>
                <w:noProof w:val="0"/>
              </w:rPr>
              <w:t xml:space="preserve">Réception d’un message ligne en temps réels : </w:t>
            </w:r>
          </w:p>
          <w:p w14:paraId="00B27439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59216BFF" w14:textId="73EF2F02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 xml:space="preserve">Créer dans </w:t>
            </w:r>
            <w:r w:rsidR="00393EFC">
              <w:t xml:space="preserve">SIVIK </w:t>
            </w:r>
            <w:r>
              <w:t>un message ligne à destination d'une ligne temps réels en cours d'affichage sur le panneau de test.</w:t>
            </w:r>
          </w:p>
          <w:p w14:paraId="723905CE" w14:textId="77777777" w:rsidR="005176EA" w:rsidRPr="00260C75" w:rsidRDefault="005176EA" w:rsidP="00777768">
            <w:pPr>
              <w:pStyle w:val="NormalWeb"/>
              <w:rPr>
                <w:rStyle w:val="lev"/>
              </w:rPr>
            </w:pPr>
          </w:p>
        </w:tc>
        <w:tc>
          <w:tcPr>
            <w:tcW w:w="4818" w:type="dxa"/>
          </w:tcPr>
          <w:p w14:paraId="10A091EC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 message ligne apparait sur les panneaux concernés par la ligne en question.</w:t>
            </w:r>
          </w:p>
          <w:p w14:paraId="7B0AB55E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 message ligne apparait en alternance avec la destination.</w:t>
            </w:r>
          </w:p>
          <w:p w14:paraId="64DCBE8C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 contenu du message ligne si supérieur à 29 caractères à une taille de police réduite.</w:t>
            </w:r>
          </w:p>
          <w:p w14:paraId="6B522ABA" w14:textId="59F0E2AF" w:rsidR="005176EA" w:rsidRPr="00260C75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 contenu du message ligne si supérie</w:t>
            </w:r>
            <w:r w:rsidR="00777768">
              <w:t>ur à 250 caractères est tronqué</w:t>
            </w:r>
          </w:p>
        </w:tc>
      </w:tr>
      <w:tr w:rsidR="005176EA" w:rsidRPr="00260C75" w14:paraId="5AC2B7DF" w14:textId="77777777" w:rsidTr="008A35D0">
        <w:tc>
          <w:tcPr>
            <w:tcW w:w="323" w:type="dxa"/>
          </w:tcPr>
          <w:p w14:paraId="498EDE1D" w14:textId="77777777" w:rsidR="005176EA" w:rsidRDefault="005176EA" w:rsidP="008A35D0">
            <w:pPr>
              <w:jc w:val="center"/>
            </w:pPr>
            <w:r>
              <w:t>6</w:t>
            </w:r>
          </w:p>
        </w:tc>
        <w:tc>
          <w:tcPr>
            <w:tcW w:w="4497" w:type="dxa"/>
          </w:tcPr>
          <w:p w14:paraId="08EBC92B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  <w:r w:rsidRPr="00D847CF">
              <w:rPr>
                <w:b/>
                <w:noProof w:val="0"/>
              </w:rPr>
              <w:t>Suppression d’un message ligne :</w:t>
            </w:r>
          </w:p>
          <w:p w14:paraId="589126CC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noProof w:val="0"/>
              </w:rPr>
            </w:pPr>
          </w:p>
          <w:p w14:paraId="538A5871" w14:textId="39EB4EC5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rStyle w:val="lev"/>
              </w:rPr>
            </w:pPr>
            <w:r>
              <w:t xml:space="preserve">Supprimer dans </w:t>
            </w:r>
            <w:r w:rsidR="00393EFC">
              <w:t xml:space="preserve">SIVIK </w:t>
            </w:r>
            <w:r>
              <w:t>les messages.</w:t>
            </w:r>
          </w:p>
        </w:tc>
        <w:tc>
          <w:tcPr>
            <w:tcW w:w="4818" w:type="dxa"/>
          </w:tcPr>
          <w:p w14:paraId="7D6FDC4F" w14:textId="77777777" w:rsidR="005176EA" w:rsidRPr="00D847CF" w:rsidRDefault="005176EA" w:rsidP="00777768">
            <w:pPr>
              <w:pStyle w:val="ListepucesNiv1"/>
              <w:numPr>
                <w:ilvl w:val="0"/>
                <w:numId w:val="0"/>
              </w:numPr>
            </w:pPr>
            <w:r>
              <w:t>Les messages disparaissent des panneaux</w:t>
            </w:r>
          </w:p>
          <w:p w14:paraId="4763CD2B" w14:textId="77777777" w:rsidR="005176EA" w:rsidRDefault="005176EA" w:rsidP="00777768">
            <w:pPr>
              <w:pStyle w:val="NormalWeb"/>
            </w:pPr>
          </w:p>
        </w:tc>
      </w:tr>
    </w:tbl>
    <w:p w14:paraId="49346311" w14:textId="77777777" w:rsidR="005176EA" w:rsidRDefault="005176EA" w:rsidP="005176EA"/>
    <w:p w14:paraId="79C97091" w14:textId="77777777" w:rsidR="005176EA" w:rsidRDefault="005176EA" w:rsidP="005176EA"/>
    <w:p w14:paraId="3FF0725F" w14:textId="77777777" w:rsidR="005176EA" w:rsidRDefault="005176EA" w:rsidP="005176EA"/>
    <w:p w14:paraId="06607E8E" w14:textId="77777777" w:rsidR="005176EA" w:rsidRDefault="005176EA" w:rsidP="005176EA"/>
    <w:p w14:paraId="3EE3D179" w14:textId="77777777" w:rsidR="005176EA" w:rsidRDefault="005176EA" w:rsidP="005176EA"/>
    <w:p w14:paraId="31ED1D52" w14:textId="180F1170" w:rsidR="005176EA" w:rsidRPr="006908A5" w:rsidRDefault="00685090" w:rsidP="005176EA">
      <w:pPr>
        <w:pStyle w:val="Titre2"/>
        <w:numPr>
          <w:ilvl w:val="1"/>
          <w:numId w:val="28"/>
        </w:numPr>
        <w:ind w:left="1134" w:hanging="1134"/>
      </w:pPr>
      <w:bookmarkStart w:id="130" w:name="_Toc437361141"/>
      <w:r w:rsidRPr="00685090">
        <w:t xml:space="preserve">Fiches de test : </w:t>
      </w:r>
      <w:r w:rsidR="005176EA">
        <w:t>Administration serveur</w:t>
      </w:r>
      <w:bookmarkEnd w:id="130"/>
    </w:p>
    <w:p w14:paraId="0F086D4A" w14:textId="3ACEB41D" w:rsidR="005176EA" w:rsidRPr="006908A5" w:rsidRDefault="003845DB" w:rsidP="005176EA">
      <w:pPr>
        <w:pStyle w:val="Titre3"/>
      </w:pPr>
      <w:bookmarkStart w:id="131" w:name="_Toc433613650"/>
      <w:bookmarkStart w:id="132" w:name="_Toc437361142"/>
      <w:bookmarkStart w:id="133" w:name="_Toc433613660"/>
      <w:bookmarkStart w:id="134" w:name="_Toc437361152"/>
      <w:bookmarkStart w:id="135" w:name="_Toc433613661"/>
      <w:bookmarkStart w:id="136" w:name="_Toc437361153"/>
      <w:bookmarkStart w:id="137" w:name="_Toc433613691"/>
      <w:bookmarkStart w:id="138" w:name="_Toc437361183"/>
      <w:bookmarkStart w:id="139" w:name="_Toc433613692"/>
      <w:bookmarkStart w:id="140" w:name="_Toc437361184"/>
      <w:bookmarkStart w:id="141" w:name="_Toc433613702"/>
      <w:bookmarkStart w:id="142" w:name="_Toc437361194"/>
      <w:bookmarkStart w:id="143" w:name="_Toc433613703"/>
      <w:bookmarkStart w:id="144" w:name="_Toc437361195"/>
      <w:bookmarkStart w:id="145" w:name="_Toc437361208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>
        <w:t xml:space="preserve">Fiche 13 - </w:t>
      </w:r>
      <w:r w:rsidR="005176EA">
        <w:t>Administration du système</w:t>
      </w:r>
      <w:bookmarkEnd w:id="145"/>
    </w:p>
    <w:tbl>
      <w:tblPr>
        <w:tblStyle w:val="Lumiplan2colonnes"/>
        <w:tblW w:w="0" w:type="auto"/>
        <w:tblLook w:val="04A0" w:firstRow="1" w:lastRow="0" w:firstColumn="1" w:lastColumn="0" w:noHBand="0" w:noVBand="1"/>
      </w:tblPr>
      <w:tblGrid>
        <w:gridCol w:w="2077"/>
        <w:gridCol w:w="7476"/>
      </w:tblGrid>
      <w:tr w:rsidR="005176EA" w:rsidRPr="006908A5" w14:paraId="0E835493" w14:textId="77777777" w:rsidTr="008A35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51555AD1" w14:textId="77777777" w:rsidR="005176EA" w:rsidRPr="006908A5" w:rsidRDefault="005176EA" w:rsidP="008A35D0">
            <w:r w:rsidRPr="006908A5">
              <w:t>Id</w:t>
            </w:r>
          </w:p>
        </w:tc>
        <w:tc>
          <w:tcPr>
            <w:tcW w:w="7476" w:type="dxa"/>
          </w:tcPr>
          <w:p w14:paraId="5289E0D6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535</w:t>
            </w:r>
          </w:p>
        </w:tc>
      </w:tr>
      <w:tr w:rsidR="005176EA" w:rsidRPr="006908A5" w14:paraId="055EB5D9" w14:textId="77777777" w:rsidTr="008A35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5F505548" w14:textId="77777777" w:rsidR="005176EA" w:rsidRPr="006908A5" w:rsidRDefault="005176EA" w:rsidP="008A35D0">
            <w:r w:rsidRPr="006908A5">
              <w:t>Importance</w:t>
            </w:r>
          </w:p>
        </w:tc>
        <w:tc>
          <w:tcPr>
            <w:tcW w:w="7476" w:type="dxa"/>
          </w:tcPr>
          <w:p w14:paraId="27E488BE" w14:textId="77777777" w:rsidR="005176EA" w:rsidRPr="006908A5" w:rsidRDefault="005176EA" w:rsidP="008A3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Haute</w:t>
            </w:r>
          </w:p>
        </w:tc>
      </w:tr>
      <w:tr w:rsidR="005176EA" w:rsidRPr="006908A5" w14:paraId="65E16A66" w14:textId="77777777" w:rsidTr="008A35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1D72EAA0" w14:textId="77777777" w:rsidR="005176EA" w:rsidRPr="006908A5" w:rsidRDefault="005176EA" w:rsidP="008A35D0">
            <w:r w:rsidRPr="006908A5">
              <w:t>Description</w:t>
            </w:r>
          </w:p>
        </w:tc>
        <w:tc>
          <w:tcPr>
            <w:tcW w:w="7476" w:type="dxa"/>
          </w:tcPr>
          <w:p w14:paraId="76318C54" w14:textId="085A4D47" w:rsidR="005176EA" w:rsidRPr="00777768" w:rsidRDefault="005176EA" w:rsidP="008A35D0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sz w:val="20"/>
                <w:szCs w:val="16"/>
              </w:rPr>
            </w:pPr>
            <w:r w:rsidRPr="00777768">
              <w:rPr>
                <w:rFonts w:ascii="Arial" w:hAnsi="Arial"/>
                <w:sz w:val="20"/>
                <w:szCs w:val="16"/>
              </w:rPr>
              <w:t>Test permettant de valider</w:t>
            </w:r>
            <w:r w:rsidR="00777768">
              <w:rPr>
                <w:rFonts w:ascii="Arial" w:hAnsi="Arial"/>
                <w:sz w:val="20"/>
                <w:szCs w:val="16"/>
              </w:rPr>
              <w:t xml:space="preserve"> l'administration du SIV </w:t>
            </w:r>
          </w:p>
        </w:tc>
      </w:tr>
    </w:tbl>
    <w:p w14:paraId="15CD9CF6" w14:textId="77777777" w:rsidR="005176EA" w:rsidRPr="006908A5" w:rsidRDefault="005176EA" w:rsidP="005176EA">
      <w:pPr>
        <w:pStyle w:val="Titre4"/>
      </w:pPr>
      <w:r w:rsidRPr="006908A5">
        <w:t>Pas de tests</w:t>
      </w:r>
    </w:p>
    <w:tbl>
      <w:tblPr>
        <w:tblStyle w:val="Lumiplanstandard1"/>
        <w:tblW w:w="0" w:type="auto"/>
        <w:tblLook w:val="04A0" w:firstRow="1" w:lastRow="0" w:firstColumn="1" w:lastColumn="0" w:noHBand="0" w:noVBand="1"/>
      </w:tblPr>
      <w:tblGrid>
        <w:gridCol w:w="328"/>
        <w:gridCol w:w="4208"/>
        <w:gridCol w:w="5102"/>
      </w:tblGrid>
      <w:tr w:rsidR="005176EA" w:rsidRPr="006908A5" w14:paraId="534F8695" w14:textId="77777777" w:rsidTr="001630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328" w:type="dxa"/>
          </w:tcPr>
          <w:p w14:paraId="0C0B46BD" w14:textId="77777777" w:rsidR="005176EA" w:rsidRPr="006908A5" w:rsidRDefault="005176EA" w:rsidP="008A35D0"/>
        </w:tc>
        <w:tc>
          <w:tcPr>
            <w:tcW w:w="4208" w:type="dxa"/>
          </w:tcPr>
          <w:p w14:paraId="27A56B12" w14:textId="77777777" w:rsidR="005176EA" w:rsidRPr="00777768" w:rsidRDefault="005176EA" w:rsidP="007777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7768">
              <w:t>Action</w:t>
            </w:r>
          </w:p>
        </w:tc>
        <w:tc>
          <w:tcPr>
            <w:tcW w:w="5102" w:type="dxa"/>
          </w:tcPr>
          <w:p w14:paraId="1009640A" w14:textId="77777777" w:rsidR="005176EA" w:rsidRPr="006908A5" w:rsidRDefault="005176EA" w:rsidP="00777768">
            <w:pPr>
              <w:ind w:left="3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08A5">
              <w:t>Résultat attendu</w:t>
            </w:r>
          </w:p>
        </w:tc>
      </w:tr>
      <w:tr w:rsidR="005176EA" w:rsidRPr="006908A5" w14:paraId="1765F7BB" w14:textId="77777777" w:rsidTr="00163057">
        <w:tc>
          <w:tcPr>
            <w:tcW w:w="328" w:type="dxa"/>
          </w:tcPr>
          <w:p w14:paraId="2CEAEFC0" w14:textId="77777777" w:rsidR="005176EA" w:rsidRPr="006908A5" w:rsidRDefault="005176EA" w:rsidP="008A35D0">
            <w:pPr>
              <w:jc w:val="center"/>
            </w:pPr>
            <w:r w:rsidRPr="006908A5">
              <w:t>1</w:t>
            </w:r>
          </w:p>
        </w:tc>
        <w:tc>
          <w:tcPr>
            <w:tcW w:w="4208" w:type="dxa"/>
          </w:tcPr>
          <w:p w14:paraId="4BFC68A0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694E01">
              <w:rPr>
                <w:b/>
                <w:bCs/>
                <w:noProof w:val="0"/>
              </w:rPr>
              <w:t>Création d'un nouveau panneau :</w:t>
            </w:r>
          </w:p>
          <w:p w14:paraId="2D468DBB" w14:textId="77777777" w:rsidR="005176EA" w:rsidRPr="00694E01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06B7FCFA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694E01">
              <w:rPr>
                <w:noProof w:val="0"/>
              </w:rPr>
              <w:t>A l'aide de l'utilitaire admin.sh, option 1</w:t>
            </w:r>
          </w:p>
          <w:p w14:paraId="5B70C594" w14:textId="77777777" w:rsidR="005176EA" w:rsidRPr="00694E01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  <w:p w14:paraId="1058B8E7" w14:textId="77777777" w:rsidR="005176EA" w:rsidRPr="00694E01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 w:rsidRPr="00694E01">
              <w:rPr>
                <w:noProof w:val="0"/>
              </w:rPr>
              <w:t>Remarque : L’utilitaire admin.sh est accessible sur le serveur de production dans le répertoire /u/</w:t>
            </w:r>
            <w:proofErr w:type="spellStart"/>
            <w:r w:rsidRPr="00694E01">
              <w:rPr>
                <w:noProof w:val="0"/>
              </w:rPr>
              <w:t>siv</w:t>
            </w:r>
            <w:proofErr w:type="spellEnd"/>
            <w:r w:rsidRPr="00694E01">
              <w:rPr>
                <w:noProof w:val="0"/>
              </w:rPr>
              <w:t>. L’accès se fait avec la commande ./admin.sh</w:t>
            </w:r>
          </w:p>
          <w:p w14:paraId="1F401474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 xml:space="preserve">Souhaitez-vous </w:t>
            </w:r>
            <w:proofErr w:type="spellStart"/>
            <w:r>
              <w:rPr>
                <w:rStyle w:val="Accentuation"/>
                <w:rFonts w:ascii="Arial" w:hAnsi="Arial"/>
                <w:sz w:val="18"/>
                <w:szCs w:val="18"/>
              </w:rPr>
              <w:t>acceder</w:t>
            </w:r>
            <w:proofErr w:type="spellEnd"/>
            <w:r>
              <w:rPr>
                <w:rStyle w:val="Accentuation"/>
                <w:rFonts w:ascii="Arial" w:hAnsi="Arial"/>
                <w:sz w:val="18"/>
                <w:szCs w:val="18"/>
              </w:rPr>
              <w:t xml:space="preserve"> au menu avance des panneaux ? (o/n)</w:t>
            </w:r>
          </w:p>
          <w:p w14:paraId="785D5604" w14:textId="77777777" w:rsidR="005176EA" w:rsidRDefault="005176EA" w:rsidP="00777768">
            <w:pPr>
              <w:pStyle w:val="NormalWeb"/>
            </w:pPr>
            <w:r>
              <w:rPr>
                <w:rFonts w:ascii="Arial" w:hAnsi="Arial" w:cs="Arial"/>
                <w:sz w:val="18"/>
                <w:szCs w:val="18"/>
              </w:rPr>
              <w:t>o</w:t>
            </w:r>
          </w:p>
          <w:p w14:paraId="2FB9DA47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>1 - Ajouter un panneau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br/>
            </w:r>
            <w:r>
              <w:rPr>
                <w:rStyle w:val="Accentuation"/>
                <w:rFonts w:ascii="Arial" w:hAnsi="Arial"/>
                <w:sz w:val="18"/>
                <w:szCs w:val="18"/>
              </w:rPr>
              <w:t>2 - Supprimer un panneau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br/>
            </w:r>
            <w:r>
              <w:rPr>
                <w:rStyle w:val="Accentuation"/>
                <w:rFonts w:ascii="Arial" w:hAnsi="Arial"/>
                <w:sz w:val="18"/>
                <w:szCs w:val="18"/>
              </w:rPr>
              <w:t>3 - Modifier la description d'un panneau</w:t>
            </w:r>
          </w:p>
          <w:p w14:paraId="07F7B555" w14:textId="77777777" w:rsidR="005176EA" w:rsidRDefault="005176EA" w:rsidP="00777768">
            <w:pPr>
              <w:pStyle w:val="NormalWeb"/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  <w:p w14:paraId="44F421B2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>Merci de préciser l'identifiant du nouveau panneau :</w:t>
            </w:r>
          </w:p>
          <w:p w14:paraId="64BD7CC2" w14:textId="77777777" w:rsidR="005176EA" w:rsidRDefault="005176EA" w:rsidP="00777768">
            <w:pPr>
              <w:pStyle w:val="NormalWeb"/>
            </w:pPr>
            <w:r>
              <w:rPr>
                <w:rFonts w:ascii="Arial" w:hAnsi="Arial" w:cs="Arial"/>
                <w:sz w:val="18"/>
                <w:szCs w:val="18"/>
              </w:rPr>
              <w:t>&lt;identifiant de panneau souhaité : un nombre non déjà utilisé entre 1 et 999 est attendu &gt;</w:t>
            </w:r>
          </w:p>
          <w:p w14:paraId="5468092C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>Merci de préciser sa description</w:t>
            </w:r>
          </w:p>
          <w:p w14:paraId="3634D000" w14:textId="77777777" w:rsidR="005176EA" w:rsidRPr="006908A5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rStyle w:val="Accentuation"/>
                <w:sz w:val="18"/>
                <w:szCs w:val="18"/>
              </w:rPr>
              <w:t>&lt;description du panneau&gt;</w:t>
            </w:r>
          </w:p>
        </w:tc>
        <w:tc>
          <w:tcPr>
            <w:tcW w:w="5102" w:type="dxa"/>
          </w:tcPr>
          <w:p w14:paraId="231C62DF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La liste des panneaux et modules est présentée.</w:t>
            </w:r>
          </w:p>
          <w:p w14:paraId="1309DACF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7C1BE9D9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55E721F1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1F0DFAFC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7662669E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 </w:t>
            </w:r>
          </w:p>
          <w:p w14:paraId="3807A9C5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1908B379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7DD9F8AD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2E260F3E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052383E3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3E873E15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65658252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19B10230" w14:textId="77777777" w:rsidR="00777768" w:rsidRDefault="00777768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36ADA3C9" w14:textId="77777777" w:rsidR="00777768" w:rsidRDefault="00777768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3E712046" w14:textId="77777777" w:rsidR="00777768" w:rsidRDefault="00777768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024563B4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3B0E90AF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38D16E6E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55864F2C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1C982354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139006EA" w14:textId="77777777" w:rsidR="005176EA" w:rsidRPr="006908A5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</w:pPr>
            <w:r>
              <w:rPr>
                <w:noProof w:val="0"/>
              </w:rPr>
              <w:t>Le nouveau panneau est présent dans l'IHM après rafraichissement.</w:t>
            </w:r>
          </w:p>
        </w:tc>
      </w:tr>
      <w:tr w:rsidR="005176EA" w:rsidRPr="006908A5" w14:paraId="63A6AD43" w14:textId="77777777" w:rsidTr="00163057">
        <w:tc>
          <w:tcPr>
            <w:tcW w:w="328" w:type="dxa"/>
          </w:tcPr>
          <w:p w14:paraId="3DDD87AB" w14:textId="77777777" w:rsidR="005176EA" w:rsidRPr="006908A5" w:rsidRDefault="005176EA" w:rsidP="008A35D0">
            <w:pPr>
              <w:jc w:val="center"/>
            </w:pPr>
            <w:r>
              <w:t>2</w:t>
            </w:r>
          </w:p>
        </w:tc>
        <w:tc>
          <w:tcPr>
            <w:tcW w:w="4208" w:type="dxa"/>
          </w:tcPr>
          <w:p w14:paraId="76AA7094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694E01">
              <w:rPr>
                <w:b/>
                <w:bCs/>
                <w:noProof w:val="0"/>
              </w:rPr>
              <w:t>Modification de la description d'un panneau :</w:t>
            </w:r>
          </w:p>
          <w:p w14:paraId="03ADC638" w14:textId="77777777" w:rsidR="005176EA" w:rsidRPr="00694E01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3C9A0DEA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A l'aide de l'utilitaire admin.sh, option 1</w:t>
            </w:r>
          </w:p>
          <w:p w14:paraId="7D148CFE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  <w:p w14:paraId="1871D4F3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Remarque : L’utilitaire admin.sh est accessible sur le serveur de production dans le répertoire /u/</w:t>
            </w:r>
            <w:proofErr w:type="spellStart"/>
            <w:r>
              <w:rPr>
                <w:noProof w:val="0"/>
              </w:rPr>
              <w:t>siv</w:t>
            </w:r>
            <w:proofErr w:type="spellEnd"/>
            <w:r>
              <w:rPr>
                <w:noProof w:val="0"/>
              </w:rPr>
              <w:t>. L’accès se fait avec la commande ./admin.sh</w:t>
            </w:r>
          </w:p>
          <w:p w14:paraId="318848DE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 xml:space="preserve">Souhaitez-vous </w:t>
            </w:r>
            <w:proofErr w:type="spellStart"/>
            <w:r>
              <w:rPr>
                <w:rStyle w:val="Accentuation"/>
                <w:rFonts w:ascii="Arial" w:hAnsi="Arial"/>
                <w:sz w:val="18"/>
                <w:szCs w:val="18"/>
              </w:rPr>
              <w:t>acceder</w:t>
            </w:r>
            <w:proofErr w:type="spellEnd"/>
            <w:r>
              <w:rPr>
                <w:rStyle w:val="Accentuation"/>
                <w:rFonts w:ascii="Arial" w:hAnsi="Arial"/>
                <w:sz w:val="18"/>
                <w:szCs w:val="18"/>
              </w:rPr>
              <w:t xml:space="preserve"> au menu avance des panneaux ? (o/n)</w:t>
            </w:r>
          </w:p>
          <w:p w14:paraId="54603434" w14:textId="77777777" w:rsidR="005176EA" w:rsidRDefault="005176EA" w:rsidP="00777768">
            <w:pPr>
              <w:pStyle w:val="NormalWeb"/>
            </w:pPr>
            <w:r>
              <w:rPr>
                <w:rFonts w:ascii="Arial" w:hAnsi="Arial" w:cs="Arial"/>
                <w:sz w:val="18"/>
                <w:szCs w:val="18"/>
              </w:rPr>
              <w:t>o</w:t>
            </w:r>
          </w:p>
          <w:p w14:paraId="09BF9AA4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>1 - Ajouter un panneau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br/>
            </w:r>
            <w:r>
              <w:rPr>
                <w:rStyle w:val="Accentuation"/>
                <w:rFonts w:ascii="Arial" w:hAnsi="Arial"/>
                <w:sz w:val="18"/>
                <w:szCs w:val="18"/>
              </w:rPr>
              <w:t>2 - Supprimer un panneau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br/>
            </w:r>
            <w:r>
              <w:rPr>
                <w:rStyle w:val="Accentuation"/>
                <w:rFonts w:ascii="Arial" w:hAnsi="Arial"/>
                <w:sz w:val="18"/>
                <w:szCs w:val="18"/>
              </w:rPr>
              <w:t>3 - Modifier la description d'un panneau</w:t>
            </w:r>
          </w:p>
          <w:p w14:paraId="169C40B3" w14:textId="77777777" w:rsidR="005176EA" w:rsidRDefault="005176EA" w:rsidP="00777768">
            <w:pPr>
              <w:pStyle w:val="NormalWeb"/>
            </w:pPr>
            <w:r>
              <w:t>3</w:t>
            </w:r>
          </w:p>
          <w:p w14:paraId="036AD292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>Merci de préciser l'identifiant du panneau à modifier:</w:t>
            </w:r>
          </w:p>
          <w:p w14:paraId="341CDFB7" w14:textId="77777777" w:rsidR="005176EA" w:rsidRDefault="005176EA" w:rsidP="00777768">
            <w:pPr>
              <w:pStyle w:val="NormalWeb"/>
            </w:pPr>
            <w:r>
              <w:rPr>
                <w:rFonts w:ascii="Arial" w:hAnsi="Arial" w:cs="Arial"/>
                <w:sz w:val="18"/>
                <w:szCs w:val="18"/>
              </w:rPr>
              <w:t>&lt;identifiant de panneau à modifier &gt;</w:t>
            </w:r>
          </w:p>
          <w:p w14:paraId="52BF3D8E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>Merci de préciser la nouvelle description</w:t>
            </w:r>
          </w:p>
          <w:p w14:paraId="0DA954C5" w14:textId="77777777" w:rsidR="005176EA" w:rsidRPr="006908A5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rStyle w:val="Accentuation"/>
                <w:sz w:val="18"/>
                <w:szCs w:val="18"/>
              </w:rPr>
              <w:t>&lt;description du panneau&gt;</w:t>
            </w:r>
          </w:p>
        </w:tc>
        <w:tc>
          <w:tcPr>
            <w:tcW w:w="5102" w:type="dxa"/>
          </w:tcPr>
          <w:p w14:paraId="3425B76C" w14:textId="77777777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La liste des panneaux et modules est présentée.</w:t>
            </w:r>
          </w:p>
          <w:p w14:paraId="25FA8A5F" w14:textId="77777777" w:rsidR="005176EA" w:rsidRDefault="005176EA" w:rsidP="00777768">
            <w:pPr>
              <w:pStyle w:val="NormalWeb"/>
              <w:ind w:left="33"/>
            </w:pPr>
            <w:r>
              <w:t>      </w:t>
            </w:r>
          </w:p>
          <w:p w14:paraId="179B13B7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3350059C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1FF3F902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6DA47234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58BE22BC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11476B3A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7BE95D3E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42AB172C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38A4D25E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262742C2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14EFF77F" w14:textId="77777777" w:rsidR="00777768" w:rsidRDefault="00777768" w:rsidP="00777768">
            <w:pPr>
              <w:pStyle w:val="NormalWeb"/>
              <w:ind w:left="33"/>
            </w:pPr>
          </w:p>
          <w:p w14:paraId="1019E0BA" w14:textId="77777777" w:rsidR="00777768" w:rsidRDefault="00777768" w:rsidP="00777768">
            <w:pPr>
              <w:pStyle w:val="NormalWeb"/>
              <w:ind w:left="33"/>
            </w:pPr>
          </w:p>
          <w:p w14:paraId="4B38C173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La description du panneau est modifiée dans l'IHM après rafraichissement.</w:t>
            </w:r>
          </w:p>
          <w:p w14:paraId="5B6242B9" w14:textId="77777777" w:rsidR="005176EA" w:rsidRPr="006908A5" w:rsidRDefault="005176EA" w:rsidP="00777768">
            <w:pPr>
              <w:pStyle w:val="ListepucesNiv2"/>
              <w:numPr>
                <w:ilvl w:val="0"/>
                <w:numId w:val="0"/>
              </w:numPr>
              <w:ind w:left="33"/>
              <w:jc w:val="left"/>
            </w:pPr>
          </w:p>
        </w:tc>
      </w:tr>
      <w:tr w:rsidR="005176EA" w:rsidRPr="00FC753D" w14:paraId="1C7D90A6" w14:textId="77777777" w:rsidTr="00163057">
        <w:tc>
          <w:tcPr>
            <w:tcW w:w="328" w:type="dxa"/>
          </w:tcPr>
          <w:p w14:paraId="0C51DF6D" w14:textId="77777777" w:rsidR="005176EA" w:rsidRDefault="005176EA" w:rsidP="008A35D0">
            <w:pPr>
              <w:jc w:val="center"/>
            </w:pPr>
            <w:r>
              <w:t>3</w:t>
            </w:r>
          </w:p>
        </w:tc>
        <w:tc>
          <w:tcPr>
            <w:tcW w:w="4208" w:type="dxa"/>
          </w:tcPr>
          <w:p w14:paraId="3BF50448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694E01">
              <w:rPr>
                <w:b/>
                <w:bCs/>
                <w:noProof w:val="0"/>
              </w:rPr>
              <w:t>Sup</w:t>
            </w:r>
            <w:r>
              <w:rPr>
                <w:b/>
                <w:bCs/>
                <w:noProof w:val="0"/>
              </w:rPr>
              <w:t>p</w:t>
            </w:r>
            <w:r w:rsidRPr="00694E01">
              <w:rPr>
                <w:b/>
                <w:bCs/>
                <w:noProof w:val="0"/>
              </w:rPr>
              <w:t>ression d'un panneau :</w:t>
            </w:r>
          </w:p>
          <w:p w14:paraId="41B21406" w14:textId="77777777" w:rsidR="005176EA" w:rsidRPr="00694E01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67B70A29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A l'aide de l'utilitaire admin.sh, option 1</w:t>
            </w:r>
          </w:p>
          <w:p w14:paraId="740DBAE1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Remarque : L’utilitaire admin.sh est accessible sur le serveur de production dans le répertoire /u/</w:t>
            </w:r>
            <w:proofErr w:type="spellStart"/>
            <w:r>
              <w:rPr>
                <w:noProof w:val="0"/>
              </w:rPr>
              <w:t>siv</w:t>
            </w:r>
            <w:proofErr w:type="spellEnd"/>
            <w:r>
              <w:rPr>
                <w:noProof w:val="0"/>
              </w:rPr>
              <w:t>. L’accès se fait avec la commande ./admin.sh</w:t>
            </w:r>
          </w:p>
          <w:p w14:paraId="7274E866" w14:textId="5BBC7723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 xml:space="preserve">Souhaitez-vous </w:t>
            </w:r>
            <w:r w:rsidR="00777768">
              <w:rPr>
                <w:rStyle w:val="Accentuation"/>
                <w:rFonts w:ascii="Arial" w:hAnsi="Arial"/>
                <w:sz w:val="18"/>
                <w:szCs w:val="18"/>
              </w:rPr>
              <w:t>accéder</w:t>
            </w:r>
            <w:r>
              <w:rPr>
                <w:rStyle w:val="Accentuation"/>
                <w:rFonts w:ascii="Arial" w:hAnsi="Arial"/>
                <w:sz w:val="18"/>
                <w:szCs w:val="18"/>
              </w:rPr>
              <w:t xml:space="preserve"> au menu avance des panneaux ? (o/n)</w:t>
            </w:r>
          </w:p>
          <w:p w14:paraId="0A0475E9" w14:textId="77777777" w:rsidR="005176EA" w:rsidRDefault="005176EA" w:rsidP="00777768">
            <w:pPr>
              <w:pStyle w:val="NormalWeb"/>
            </w:pPr>
            <w:r>
              <w:rPr>
                <w:rFonts w:ascii="Arial" w:hAnsi="Arial" w:cs="Arial"/>
                <w:sz w:val="18"/>
                <w:szCs w:val="18"/>
              </w:rPr>
              <w:t>o</w:t>
            </w:r>
          </w:p>
          <w:p w14:paraId="682C3200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>1 - Ajouter un panneau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br/>
            </w:r>
            <w:r>
              <w:rPr>
                <w:rStyle w:val="Accentuation"/>
                <w:rFonts w:ascii="Arial" w:hAnsi="Arial"/>
                <w:sz w:val="18"/>
                <w:szCs w:val="18"/>
              </w:rPr>
              <w:t>2 - Supprimer un panneau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br/>
            </w:r>
            <w:r>
              <w:rPr>
                <w:rStyle w:val="Accentuation"/>
                <w:rFonts w:ascii="Arial" w:hAnsi="Arial"/>
                <w:sz w:val="18"/>
                <w:szCs w:val="18"/>
              </w:rPr>
              <w:t>3 - Modifier la description d'un panneau</w:t>
            </w:r>
          </w:p>
          <w:p w14:paraId="02871959" w14:textId="77777777" w:rsidR="005176EA" w:rsidRDefault="005176EA" w:rsidP="00777768">
            <w:pPr>
              <w:pStyle w:val="NormalWeb"/>
            </w:pPr>
            <w:r>
              <w:t>2</w:t>
            </w:r>
          </w:p>
          <w:p w14:paraId="13E41BAA" w14:textId="77777777" w:rsidR="005176EA" w:rsidRDefault="005176EA" w:rsidP="00777768">
            <w:pPr>
              <w:pStyle w:val="NormalWeb"/>
            </w:pPr>
            <w:r>
              <w:rPr>
                <w:rStyle w:val="Accentuation"/>
                <w:rFonts w:ascii="Arial" w:hAnsi="Arial"/>
                <w:sz w:val="18"/>
                <w:szCs w:val="18"/>
              </w:rPr>
              <w:t>Merci de préciser l'identifiant du panneau à supprimer:</w:t>
            </w:r>
          </w:p>
          <w:p w14:paraId="033DDD6E" w14:textId="6833549A" w:rsidR="005176EA" w:rsidRPr="00777768" w:rsidRDefault="005176EA" w:rsidP="00777768">
            <w:pPr>
              <w:pStyle w:val="NormalWeb"/>
              <w:rPr>
                <w:rStyle w:val="lev"/>
                <w:b w:val="0"/>
                <w:bCs w:val="0"/>
              </w:rPr>
            </w:pPr>
            <w:r>
              <w:rPr>
                <w:rFonts w:ascii="Arial" w:hAnsi="Arial" w:cs="Arial"/>
                <w:sz w:val="18"/>
                <w:szCs w:val="18"/>
              </w:rPr>
              <w:t>&lt;identifiant de panneau à supprimer&gt;</w:t>
            </w:r>
          </w:p>
        </w:tc>
        <w:tc>
          <w:tcPr>
            <w:tcW w:w="5102" w:type="dxa"/>
          </w:tcPr>
          <w:p w14:paraId="776465A0" w14:textId="77777777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La liste des panneaux et modules est présentée.</w:t>
            </w:r>
          </w:p>
          <w:p w14:paraId="619BB2D2" w14:textId="77777777" w:rsidR="005176EA" w:rsidRDefault="005176EA" w:rsidP="00777768">
            <w:pPr>
              <w:pStyle w:val="NormalWeb"/>
              <w:ind w:left="33"/>
            </w:pPr>
            <w:r>
              <w:t>      </w:t>
            </w:r>
          </w:p>
          <w:p w14:paraId="2D281142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752AEB30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0A8D84F4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7232497F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0E3A8A92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76E2B936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72E832F7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50F832BA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5CBEF34B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5E4F1FA3" w14:textId="58A21346" w:rsidR="005176EA" w:rsidRPr="00FC753D" w:rsidRDefault="005176EA" w:rsidP="00777768">
            <w:pPr>
              <w:pStyle w:val="NormalWeb"/>
              <w:ind w:left="33"/>
            </w:pPr>
            <w:r w:rsidRPr="00777768">
              <w:rPr>
                <w:rFonts w:ascii="Arial" w:hAnsi="Arial"/>
                <w:sz w:val="20"/>
                <w:szCs w:val="16"/>
              </w:rPr>
              <w:t>Le panneau supprimé n'apparait plus dan</w:t>
            </w:r>
            <w:r w:rsidR="00777768" w:rsidRPr="00777768">
              <w:rPr>
                <w:rFonts w:ascii="Arial" w:hAnsi="Arial"/>
                <w:sz w:val="20"/>
                <w:szCs w:val="16"/>
              </w:rPr>
              <w:t>s l'IHM après rafraichissement.</w:t>
            </w:r>
          </w:p>
        </w:tc>
      </w:tr>
      <w:tr w:rsidR="005176EA" w:rsidRPr="00FC753D" w14:paraId="64DD999D" w14:textId="77777777" w:rsidTr="00163057">
        <w:tc>
          <w:tcPr>
            <w:tcW w:w="328" w:type="dxa"/>
          </w:tcPr>
          <w:p w14:paraId="18230161" w14:textId="77777777" w:rsidR="005176EA" w:rsidRDefault="005176EA" w:rsidP="008A35D0">
            <w:pPr>
              <w:jc w:val="center"/>
            </w:pPr>
            <w:r>
              <w:t>4</w:t>
            </w:r>
          </w:p>
        </w:tc>
        <w:tc>
          <w:tcPr>
            <w:tcW w:w="4208" w:type="dxa"/>
          </w:tcPr>
          <w:p w14:paraId="11F8AE3F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694E01">
              <w:rPr>
                <w:b/>
                <w:bCs/>
                <w:noProof w:val="0"/>
              </w:rPr>
              <w:t>Visualiser et purger l'historique des états :</w:t>
            </w:r>
          </w:p>
          <w:p w14:paraId="0C416FB8" w14:textId="77777777" w:rsidR="005176EA" w:rsidRPr="00694E01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4567AE99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A l'aide de l'utilitaire admin.sh, option 2</w:t>
            </w:r>
          </w:p>
          <w:p w14:paraId="35A20BBC" w14:textId="58487FA9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  <w:p w14:paraId="24A8F135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Remarque : L’utilitaire admin.sh est accessible sur le serveur de production dans le répertoire /u/</w:t>
            </w:r>
            <w:proofErr w:type="spellStart"/>
            <w:r>
              <w:rPr>
                <w:noProof w:val="0"/>
              </w:rPr>
              <w:t>siv</w:t>
            </w:r>
            <w:proofErr w:type="spellEnd"/>
            <w:r>
              <w:rPr>
                <w:noProof w:val="0"/>
              </w:rPr>
              <w:t>. L’accès se fait avec la commande ./admin.sh</w:t>
            </w:r>
          </w:p>
          <w:p w14:paraId="003A43CB" w14:textId="705658EC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  <w:p w14:paraId="56476570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 xml:space="preserve">Total de XX enregistrements depuis le AAAA-MM-JJ </w:t>
            </w:r>
            <w:proofErr w:type="spellStart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hh:mm:ss</w:t>
            </w:r>
            <w:proofErr w:type="spellEnd"/>
          </w:p>
          <w:p w14:paraId="0C0B575A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Souhaitez-vous purger ces états? (o/n)</w:t>
            </w:r>
          </w:p>
          <w:p w14:paraId="2A22DB82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o</w:t>
            </w:r>
          </w:p>
          <w:p w14:paraId="164BCC77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 xml:space="preserve">Au-delà de quelle date souhaitez-vous supprimer ces enregistrement? ((AAAA-MM-JJ </w:t>
            </w:r>
            <w:proofErr w:type="spellStart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hh:mm:ss</w:t>
            </w:r>
            <w:proofErr w:type="spellEnd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)</w:t>
            </w:r>
          </w:p>
          <w:p w14:paraId="74EFBA95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 xml:space="preserve">Saisir la date à partir de laquelle les données doivent être conservées au format AAAA-MM-JJ </w:t>
            </w:r>
            <w:proofErr w:type="spellStart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hh:mm:ss</w:t>
            </w:r>
            <w:proofErr w:type="spellEnd"/>
          </w:p>
          <w:p w14:paraId="2BD5DFAA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 xml:space="preserve">Supprimer les X enregistrements au-delà du AAAA-MM-JJ </w:t>
            </w:r>
            <w:proofErr w:type="spellStart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hh:mm:ss</w:t>
            </w:r>
            <w:proofErr w:type="spellEnd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 xml:space="preserve"> ? (o/n)</w:t>
            </w:r>
          </w:p>
          <w:p w14:paraId="46F24836" w14:textId="77777777" w:rsidR="005176EA" w:rsidRDefault="005176EA" w:rsidP="00777768">
            <w:pPr>
              <w:pStyle w:val="NormalWeb"/>
              <w:rPr>
                <w:rStyle w:val="lev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o</w:t>
            </w:r>
          </w:p>
        </w:tc>
        <w:tc>
          <w:tcPr>
            <w:tcW w:w="5102" w:type="dxa"/>
          </w:tcPr>
          <w:p w14:paraId="57C91615" w14:textId="77777777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La liste des états courants des panneaux est présentée. Les états et actions sont conservés sur 1 semaine.</w:t>
            </w:r>
          </w:p>
          <w:p w14:paraId="586114FF" w14:textId="77777777" w:rsidR="005176EA" w:rsidRPr="00777768" w:rsidRDefault="005176EA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  <w:r w:rsidRPr="00777768">
              <w:rPr>
                <w:rFonts w:ascii="Arial" w:hAnsi="Arial"/>
                <w:sz w:val="20"/>
                <w:szCs w:val="16"/>
              </w:rPr>
              <w:t> </w:t>
            </w:r>
          </w:p>
          <w:p w14:paraId="1F6F4DA9" w14:textId="77777777" w:rsidR="005176EA" w:rsidRPr="00777768" w:rsidRDefault="005176EA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  <w:r w:rsidRPr="00777768">
              <w:rPr>
                <w:rFonts w:ascii="Arial" w:hAnsi="Arial"/>
                <w:sz w:val="20"/>
                <w:szCs w:val="16"/>
              </w:rPr>
              <w:t> </w:t>
            </w:r>
          </w:p>
          <w:p w14:paraId="0C0309C4" w14:textId="77777777" w:rsidR="005176EA" w:rsidRPr="00777768" w:rsidRDefault="005176EA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  <w:r w:rsidRPr="00777768">
              <w:rPr>
                <w:rFonts w:ascii="Arial" w:hAnsi="Arial"/>
                <w:sz w:val="20"/>
                <w:szCs w:val="16"/>
              </w:rPr>
              <w:t> </w:t>
            </w:r>
          </w:p>
          <w:p w14:paraId="6B9A4E9C" w14:textId="77777777" w:rsidR="005176EA" w:rsidRPr="00777768" w:rsidRDefault="005176EA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  <w:r w:rsidRPr="00777768">
              <w:rPr>
                <w:rFonts w:ascii="Arial" w:hAnsi="Arial"/>
                <w:sz w:val="20"/>
                <w:szCs w:val="16"/>
              </w:rPr>
              <w:t> </w:t>
            </w:r>
          </w:p>
          <w:p w14:paraId="19C6AF89" w14:textId="77777777" w:rsidR="005176EA" w:rsidRDefault="005176EA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  <w:r w:rsidRPr="00777768">
              <w:rPr>
                <w:rFonts w:ascii="Arial" w:hAnsi="Arial"/>
                <w:sz w:val="20"/>
                <w:szCs w:val="16"/>
              </w:rPr>
              <w:t> </w:t>
            </w:r>
          </w:p>
          <w:p w14:paraId="5E699FAA" w14:textId="77777777" w:rsidR="00777768" w:rsidRDefault="00777768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</w:p>
          <w:p w14:paraId="151F382B" w14:textId="77777777" w:rsidR="00777768" w:rsidRDefault="00777768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</w:p>
          <w:p w14:paraId="69BA8350" w14:textId="77777777" w:rsidR="00777768" w:rsidRDefault="00777768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</w:p>
          <w:p w14:paraId="334C8F05" w14:textId="77777777" w:rsidR="00777768" w:rsidRDefault="00777768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</w:p>
          <w:p w14:paraId="1B178F6E" w14:textId="77777777" w:rsidR="00777768" w:rsidRDefault="00777768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</w:p>
          <w:p w14:paraId="71E635EA" w14:textId="77777777" w:rsidR="00777768" w:rsidRDefault="00777768" w:rsidP="00777768">
            <w:pPr>
              <w:pStyle w:val="NormalWeb"/>
              <w:ind w:left="33"/>
              <w:rPr>
                <w:rFonts w:ascii="Arial" w:hAnsi="Arial"/>
                <w:sz w:val="20"/>
                <w:szCs w:val="16"/>
              </w:rPr>
            </w:pPr>
          </w:p>
          <w:p w14:paraId="0C05D289" w14:textId="77777777" w:rsidR="00777768" w:rsidRPr="00777768" w:rsidRDefault="00777768" w:rsidP="00777768">
            <w:pPr>
              <w:pStyle w:val="NormalWeb"/>
              <w:rPr>
                <w:rFonts w:ascii="Arial" w:hAnsi="Arial"/>
                <w:sz w:val="20"/>
                <w:szCs w:val="16"/>
              </w:rPr>
            </w:pPr>
          </w:p>
          <w:p w14:paraId="7648CDCB" w14:textId="3748AAC6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 xml:space="preserve">La base de données ne présente plus </w:t>
            </w:r>
            <w:r w:rsidR="00777768">
              <w:rPr>
                <w:noProof w:val="0"/>
              </w:rPr>
              <w:t xml:space="preserve">d'enregistrements avant la date </w:t>
            </w:r>
            <w:r>
              <w:rPr>
                <w:noProof w:val="0"/>
              </w:rPr>
              <w:t>spécifiée.</w:t>
            </w:r>
          </w:p>
          <w:p w14:paraId="566A9C3F" w14:textId="77777777" w:rsidR="00777768" w:rsidRDefault="00777768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620BD955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Si l’option 2 est choisie de nouveau le nombre d’enregistrements présents à diminué</w:t>
            </w:r>
          </w:p>
          <w:p w14:paraId="7B9D83FE" w14:textId="77777777" w:rsidR="005176EA" w:rsidRDefault="005176EA" w:rsidP="00777768">
            <w:pPr>
              <w:pStyle w:val="NormalWeb"/>
              <w:ind w:left="33"/>
            </w:pPr>
          </w:p>
        </w:tc>
      </w:tr>
      <w:tr w:rsidR="005176EA" w:rsidRPr="00FC753D" w14:paraId="143A6B24" w14:textId="77777777" w:rsidTr="00163057">
        <w:tc>
          <w:tcPr>
            <w:tcW w:w="328" w:type="dxa"/>
          </w:tcPr>
          <w:p w14:paraId="245AFD12" w14:textId="77777777" w:rsidR="005176EA" w:rsidRDefault="005176EA" w:rsidP="008A35D0">
            <w:pPr>
              <w:jc w:val="center"/>
            </w:pPr>
            <w:r>
              <w:t>5</w:t>
            </w:r>
          </w:p>
        </w:tc>
        <w:tc>
          <w:tcPr>
            <w:tcW w:w="4208" w:type="dxa"/>
          </w:tcPr>
          <w:p w14:paraId="51AB57A1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722565">
              <w:rPr>
                <w:b/>
                <w:bCs/>
                <w:noProof w:val="0"/>
              </w:rPr>
              <w:t>Visualiser et purger l'historique des défauts :</w:t>
            </w:r>
          </w:p>
          <w:p w14:paraId="354DAF41" w14:textId="77777777" w:rsidR="005176EA" w:rsidRPr="00694E01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00491C72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A l'aide de l'utilitaire admin.sh, option 3</w:t>
            </w:r>
          </w:p>
          <w:p w14:paraId="76BB2C65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 xml:space="preserve">Total de XX enregistrements depuis le AAAA-MM-JJ </w:t>
            </w:r>
            <w:proofErr w:type="spellStart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hh:mm:ss</w:t>
            </w:r>
            <w:proofErr w:type="spellEnd"/>
          </w:p>
          <w:p w14:paraId="05A32852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Souhaitez-vous purger ces défauts ? (o/n)</w:t>
            </w:r>
          </w:p>
          <w:p w14:paraId="5F4E809E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o</w:t>
            </w:r>
          </w:p>
          <w:p w14:paraId="61A91B64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 xml:space="preserve">Au-delà de quelle date souhaitez-vous supprimer ces enregistrement? ((AAAA-MM-JJ </w:t>
            </w:r>
            <w:proofErr w:type="spellStart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hh:mm:ss</w:t>
            </w:r>
            <w:proofErr w:type="spellEnd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)</w:t>
            </w:r>
          </w:p>
          <w:p w14:paraId="2F8CBE0B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 xml:space="preserve">Saisir la date à partir de laquelle les données doivent être conservées au format AAAA-MM-JJ </w:t>
            </w:r>
            <w:proofErr w:type="spellStart"/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hh:mm:ss</w:t>
            </w:r>
            <w:proofErr w:type="spellEnd"/>
          </w:p>
          <w:p w14:paraId="4563895B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Supprimer les X enregistrements au-delà du 2014 01-30 11:00:00 ? (o/n)</w:t>
            </w:r>
          </w:p>
          <w:p w14:paraId="16994E57" w14:textId="77777777" w:rsidR="005176EA" w:rsidRDefault="005176EA" w:rsidP="00777768">
            <w:pPr>
              <w:pStyle w:val="NormalWeb"/>
              <w:rPr>
                <w:rStyle w:val="lev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o</w:t>
            </w:r>
          </w:p>
        </w:tc>
        <w:tc>
          <w:tcPr>
            <w:tcW w:w="5102" w:type="dxa"/>
          </w:tcPr>
          <w:p w14:paraId="125F10C3" w14:textId="77777777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La liste des défauts courants des panneaux est présentée. Les défauts  sont conservés sur 13 mois.</w:t>
            </w:r>
          </w:p>
          <w:p w14:paraId="6412C24F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3EB536C1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49024CB9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78464166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3A47F159" w14:textId="77777777" w:rsidR="005176EA" w:rsidRDefault="005176EA" w:rsidP="00777768">
            <w:pPr>
              <w:pStyle w:val="NormalWeb"/>
              <w:ind w:left="33"/>
            </w:pPr>
            <w:r>
              <w:t> </w:t>
            </w:r>
          </w:p>
          <w:p w14:paraId="7502B095" w14:textId="30206A8F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La base de données ne présente plus d'enregistrements avant la date</w:t>
            </w:r>
            <w:r w:rsidR="00CB2B29">
              <w:rPr>
                <w:noProof w:val="0"/>
              </w:rPr>
              <w:t xml:space="preserve"> </w:t>
            </w:r>
            <w:r>
              <w:rPr>
                <w:noProof w:val="0"/>
              </w:rPr>
              <w:t>spécifiée.</w:t>
            </w:r>
          </w:p>
          <w:p w14:paraId="033D2863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Si l’option 3 est choisie de nouveau le nombre</w:t>
            </w:r>
            <w:r>
              <w:rPr>
                <w:noProof w:val="0"/>
              </w:rPr>
              <w:br/>
              <w:t>d’enregistrements présents a diminué</w:t>
            </w:r>
          </w:p>
          <w:p w14:paraId="5C4312F0" w14:textId="77777777" w:rsidR="005176EA" w:rsidRDefault="005176EA" w:rsidP="00777768">
            <w:pPr>
              <w:pStyle w:val="NormalWeb"/>
              <w:ind w:left="33"/>
            </w:pPr>
          </w:p>
        </w:tc>
      </w:tr>
      <w:tr w:rsidR="005176EA" w:rsidRPr="00FC753D" w14:paraId="3113C8DB" w14:textId="77777777" w:rsidTr="00163057">
        <w:tc>
          <w:tcPr>
            <w:tcW w:w="328" w:type="dxa"/>
          </w:tcPr>
          <w:p w14:paraId="202D086A" w14:textId="77777777" w:rsidR="005176EA" w:rsidRDefault="005176EA" w:rsidP="008A35D0">
            <w:pPr>
              <w:jc w:val="center"/>
            </w:pPr>
            <w:r>
              <w:t>6</w:t>
            </w:r>
          </w:p>
        </w:tc>
        <w:tc>
          <w:tcPr>
            <w:tcW w:w="4208" w:type="dxa"/>
          </w:tcPr>
          <w:p w14:paraId="7AA89728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722565">
              <w:rPr>
                <w:b/>
                <w:bCs/>
                <w:noProof w:val="0"/>
              </w:rPr>
              <w:t>Archiver la base de données :</w:t>
            </w:r>
          </w:p>
          <w:p w14:paraId="30BBD2C4" w14:textId="77777777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</w:p>
          <w:p w14:paraId="30917F26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A l'aide de l'utilitaire admin.sh, option 4</w:t>
            </w:r>
          </w:p>
          <w:p w14:paraId="7BBB0D31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Souhaitez-vous faire une sauvegarde de la base de données? (o/n)</w:t>
            </w:r>
          </w:p>
          <w:p w14:paraId="51F61845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o</w:t>
            </w:r>
          </w:p>
          <w:p w14:paraId="690DF87D" w14:textId="77777777" w:rsidR="005176EA" w:rsidRDefault="005176EA" w:rsidP="00777768">
            <w:pPr>
              <w:pStyle w:val="NormalWeb"/>
              <w:rPr>
                <w:rStyle w:val="lev"/>
              </w:rPr>
            </w:pPr>
          </w:p>
        </w:tc>
        <w:tc>
          <w:tcPr>
            <w:tcW w:w="5102" w:type="dxa"/>
          </w:tcPr>
          <w:p w14:paraId="5802C30D" w14:textId="77777777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La base de données est archivée.</w:t>
            </w:r>
          </w:p>
          <w:p w14:paraId="7D01BC49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L’archive se trouve dans /u/</w:t>
            </w:r>
            <w:proofErr w:type="spellStart"/>
            <w:r>
              <w:rPr>
                <w:noProof w:val="0"/>
              </w:rPr>
              <w:t>siv</w:t>
            </w:r>
            <w:proofErr w:type="spellEnd"/>
            <w:r>
              <w:rPr>
                <w:noProof w:val="0"/>
              </w:rPr>
              <w:t>/backups</w:t>
            </w:r>
          </w:p>
          <w:p w14:paraId="46A1324F" w14:textId="77777777" w:rsidR="005176EA" w:rsidRDefault="005176EA" w:rsidP="00777768">
            <w:pPr>
              <w:pStyle w:val="NormalWeb"/>
              <w:ind w:left="33"/>
            </w:pPr>
          </w:p>
        </w:tc>
      </w:tr>
      <w:tr w:rsidR="005176EA" w:rsidRPr="00FC753D" w14:paraId="5D05D549" w14:textId="77777777" w:rsidTr="00163057">
        <w:tc>
          <w:tcPr>
            <w:tcW w:w="328" w:type="dxa"/>
          </w:tcPr>
          <w:p w14:paraId="5F0D5053" w14:textId="77777777" w:rsidR="005176EA" w:rsidRDefault="005176EA" w:rsidP="008A35D0">
            <w:pPr>
              <w:jc w:val="center"/>
            </w:pPr>
            <w:r>
              <w:t>7</w:t>
            </w:r>
          </w:p>
        </w:tc>
        <w:tc>
          <w:tcPr>
            <w:tcW w:w="4208" w:type="dxa"/>
          </w:tcPr>
          <w:p w14:paraId="1CCF6708" w14:textId="77777777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722565">
              <w:rPr>
                <w:b/>
                <w:bCs/>
                <w:noProof w:val="0"/>
              </w:rPr>
              <w:t>Restaurer une sauvegarde :</w:t>
            </w:r>
          </w:p>
          <w:p w14:paraId="5BB06071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A l'aide de l'utilitaire admin.sh, option 4</w:t>
            </w:r>
          </w:p>
          <w:p w14:paraId="36C0F0D8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Souhaitez-vous faire une sauvegarde de la base de données? (o/n)</w:t>
            </w:r>
          </w:p>
          <w:p w14:paraId="22E45B46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n</w:t>
            </w:r>
          </w:p>
          <w:p w14:paraId="2D8E46E0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Souhaitez-vous restaurer l'intégralité d'une sauvegarde? (o/n)</w:t>
            </w:r>
          </w:p>
          <w:p w14:paraId="4641CCED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o</w:t>
            </w:r>
          </w:p>
          <w:p w14:paraId="655F79DC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Quelle sauvegarde souhaitez-vous restaurer? (nom complet du fichier)</w:t>
            </w:r>
          </w:p>
          <w:p w14:paraId="1AD2DDFE" w14:textId="77777777" w:rsidR="005176EA" w:rsidRPr="00722565" w:rsidRDefault="005176EA" w:rsidP="00777768">
            <w:pPr>
              <w:pStyle w:val="NormalWeb"/>
              <w:rPr>
                <w:rStyle w:val="Accentuation"/>
                <w:rFonts w:ascii="Arial" w:hAnsi="Arial"/>
                <w:sz w:val="18"/>
                <w:szCs w:val="18"/>
              </w:rPr>
            </w:pPr>
            <w:r w:rsidRPr="00722565">
              <w:rPr>
                <w:rStyle w:val="Accentuation"/>
                <w:rFonts w:ascii="Arial" w:hAnsi="Arial"/>
                <w:sz w:val="18"/>
                <w:szCs w:val="18"/>
              </w:rPr>
              <w:t>Saisir le chemin et le nom complet du fichier à restaurer</w:t>
            </w:r>
          </w:p>
          <w:p w14:paraId="269B106C" w14:textId="77777777" w:rsidR="005176EA" w:rsidRDefault="005176EA" w:rsidP="00777768">
            <w:pPr>
              <w:pStyle w:val="NormalWeb"/>
              <w:rPr>
                <w:rStyle w:val="lev"/>
              </w:rPr>
            </w:pPr>
          </w:p>
        </w:tc>
        <w:tc>
          <w:tcPr>
            <w:tcW w:w="5102" w:type="dxa"/>
          </w:tcPr>
          <w:p w14:paraId="25D1CD16" w14:textId="77777777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La base de données est restaurée.</w:t>
            </w:r>
          </w:p>
          <w:p w14:paraId="7CB59443" w14:textId="77777777" w:rsidR="005176EA" w:rsidRDefault="005176EA" w:rsidP="00777768">
            <w:pPr>
              <w:pStyle w:val="NormalWeb"/>
              <w:ind w:left="33"/>
            </w:pPr>
          </w:p>
        </w:tc>
      </w:tr>
      <w:tr w:rsidR="005176EA" w:rsidRPr="00FC753D" w14:paraId="08822871" w14:textId="77777777" w:rsidTr="00163057">
        <w:tc>
          <w:tcPr>
            <w:tcW w:w="328" w:type="dxa"/>
          </w:tcPr>
          <w:p w14:paraId="43D4309B" w14:textId="77777777" w:rsidR="005176EA" w:rsidRDefault="005176EA" w:rsidP="008A35D0">
            <w:pPr>
              <w:jc w:val="center"/>
            </w:pPr>
            <w:r>
              <w:t>8</w:t>
            </w:r>
          </w:p>
        </w:tc>
        <w:tc>
          <w:tcPr>
            <w:tcW w:w="4208" w:type="dxa"/>
          </w:tcPr>
          <w:p w14:paraId="3E59710B" w14:textId="77777777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b/>
                <w:bCs/>
                <w:noProof w:val="0"/>
              </w:rPr>
            </w:pPr>
            <w:r w:rsidRPr="00722565">
              <w:rPr>
                <w:b/>
                <w:bCs/>
                <w:noProof w:val="0"/>
              </w:rPr>
              <w:t>Présence de fichiers de logs :</w:t>
            </w:r>
          </w:p>
          <w:p w14:paraId="08527875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Vérifier la présence des traces dans /u/</w:t>
            </w:r>
            <w:proofErr w:type="spellStart"/>
            <w:r>
              <w:rPr>
                <w:noProof w:val="0"/>
              </w:rPr>
              <w:t>siv</w:t>
            </w:r>
            <w:proofErr w:type="spellEnd"/>
            <w:r>
              <w:rPr>
                <w:noProof w:val="0"/>
              </w:rPr>
              <w:t>/logs</w:t>
            </w:r>
          </w:p>
          <w:p w14:paraId="5EE3E297" w14:textId="34025E45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  <w:p w14:paraId="67789CA3" w14:textId="59E73E1A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</w:p>
          <w:p w14:paraId="191DF4A1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rPr>
                <w:noProof w:val="0"/>
              </w:rPr>
            </w:pPr>
            <w:r>
              <w:rPr>
                <w:noProof w:val="0"/>
              </w:rPr>
              <w:t>Vérifier la présence des traces dans /u/</w:t>
            </w:r>
            <w:proofErr w:type="spellStart"/>
            <w:r>
              <w:rPr>
                <w:noProof w:val="0"/>
              </w:rPr>
              <w:t>ocean</w:t>
            </w:r>
            <w:proofErr w:type="spellEnd"/>
            <w:r>
              <w:rPr>
                <w:noProof w:val="0"/>
              </w:rPr>
              <w:t>/logs</w:t>
            </w:r>
          </w:p>
          <w:p w14:paraId="2D3E8F0B" w14:textId="77777777" w:rsidR="005176EA" w:rsidRDefault="005176EA" w:rsidP="00777768">
            <w:pPr>
              <w:pStyle w:val="NormalWeb"/>
              <w:rPr>
                <w:rStyle w:val="lev"/>
              </w:rPr>
            </w:pPr>
          </w:p>
        </w:tc>
        <w:tc>
          <w:tcPr>
            <w:tcW w:w="5102" w:type="dxa"/>
          </w:tcPr>
          <w:p w14:paraId="66A4BFE5" w14:textId="77777777" w:rsidR="00CB2B29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 xml:space="preserve">siv.log et sae.log : traces des traitements du serveur SIV. </w:t>
            </w:r>
          </w:p>
          <w:p w14:paraId="399884E9" w14:textId="77777777" w:rsidR="00CB2B29" w:rsidRDefault="00CB2B29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</w:p>
          <w:p w14:paraId="54026892" w14:textId="5962AD20" w:rsidR="005176EA" w:rsidRPr="00722565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Les logs sont répartis dans 15 fichiers de 300 Mo tournant</w:t>
            </w:r>
          </w:p>
          <w:p w14:paraId="7B727F21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 xml:space="preserve">errors.log : erreurs remontées par le serveur SIV. Les erreurs des jours précédents sur 1 mois sont archivés dans </w:t>
            </w:r>
            <w:r w:rsidRPr="00722565">
              <w:rPr>
                <w:noProof w:val="0"/>
              </w:rPr>
              <w:t>/u/</w:t>
            </w:r>
            <w:proofErr w:type="spellStart"/>
            <w:r w:rsidRPr="00722565">
              <w:rPr>
                <w:noProof w:val="0"/>
              </w:rPr>
              <w:t>siv</w:t>
            </w:r>
            <w:proofErr w:type="spellEnd"/>
            <w:r w:rsidRPr="00722565">
              <w:rPr>
                <w:noProof w:val="0"/>
              </w:rPr>
              <w:t>/logs/archives.</w:t>
            </w:r>
          </w:p>
          <w:p w14:paraId="728409E0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 </w:t>
            </w:r>
          </w:p>
          <w:p w14:paraId="4E7BBE00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 </w:t>
            </w:r>
          </w:p>
          <w:p w14:paraId="7C34E7EE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>Chaque composant du serveur Océan possède un fichier de trace du même nom.</w:t>
            </w:r>
          </w:p>
          <w:p w14:paraId="14B27ED0" w14:textId="77777777" w:rsidR="005176EA" w:rsidRDefault="005176EA" w:rsidP="00777768">
            <w:pPr>
              <w:pStyle w:val="ListepucesNiv1"/>
              <w:numPr>
                <w:ilvl w:val="0"/>
                <w:numId w:val="0"/>
              </w:numPr>
              <w:ind w:left="33"/>
              <w:rPr>
                <w:noProof w:val="0"/>
              </w:rPr>
            </w:pPr>
            <w:r>
              <w:rPr>
                <w:noProof w:val="0"/>
              </w:rPr>
              <w:t xml:space="preserve">Les traces des jours précédents sur 1 mois sont archivés dans </w:t>
            </w:r>
            <w:r w:rsidRPr="00722565">
              <w:rPr>
                <w:noProof w:val="0"/>
              </w:rPr>
              <w:t>/u/</w:t>
            </w:r>
            <w:proofErr w:type="spellStart"/>
            <w:r w:rsidRPr="00722565">
              <w:rPr>
                <w:noProof w:val="0"/>
              </w:rPr>
              <w:t>ocean</w:t>
            </w:r>
            <w:proofErr w:type="spellEnd"/>
            <w:r w:rsidRPr="00722565">
              <w:rPr>
                <w:noProof w:val="0"/>
              </w:rPr>
              <w:t>/logs/archives.</w:t>
            </w:r>
          </w:p>
          <w:p w14:paraId="1EB7B407" w14:textId="77777777" w:rsidR="005176EA" w:rsidRDefault="005176EA" w:rsidP="00777768">
            <w:pPr>
              <w:pStyle w:val="NormalWeb"/>
              <w:ind w:left="33"/>
            </w:pPr>
          </w:p>
        </w:tc>
      </w:tr>
      <w:bookmarkEnd w:id="64"/>
      <w:bookmarkEnd w:id="65"/>
      <w:bookmarkEnd w:id="66"/>
      <w:bookmarkEnd w:id="67"/>
    </w:tbl>
    <w:p w14:paraId="109177CF" w14:textId="5CD18C0E" w:rsidR="00115E3A" w:rsidRDefault="00115E3A" w:rsidP="00CB2B29">
      <w:pPr>
        <w:spacing w:after="200" w:line="276" w:lineRule="auto"/>
        <w:ind w:right="-1"/>
        <w:jc w:val="left"/>
        <w:rPr>
          <w:b/>
          <w:kern w:val="3"/>
          <w:sz w:val="24"/>
          <w:szCs w:val="20"/>
          <w:u w:val="single"/>
          <w:lang w:eastAsia="zh-CN"/>
        </w:rPr>
      </w:pPr>
    </w:p>
    <w:sectPr w:rsidR="00115E3A" w:rsidSect="005C61FF">
      <w:headerReference w:type="default" r:id="rId16"/>
      <w:pgSz w:w="11906" w:h="16838"/>
      <w:pgMar w:top="1361" w:right="1021" w:bottom="720" w:left="1247" w:header="420" w:footer="420" w:gutter="0"/>
      <w:cols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57957F" w14:textId="77777777" w:rsidR="00393EFC" w:rsidRDefault="00393EFC" w:rsidP="00773308">
      <w:pPr>
        <w:spacing w:after="0"/>
      </w:pPr>
      <w:r>
        <w:separator/>
      </w:r>
    </w:p>
    <w:p w14:paraId="5A0EF184" w14:textId="77777777" w:rsidR="00393EFC" w:rsidRDefault="00393EFC"/>
  </w:endnote>
  <w:endnote w:type="continuationSeparator" w:id="0">
    <w:p w14:paraId="5D4014A3" w14:textId="77777777" w:rsidR="00393EFC" w:rsidRDefault="00393EFC" w:rsidP="00773308">
      <w:pPr>
        <w:spacing w:after="0"/>
      </w:pPr>
      <w:r>
        <w:continuationSeparator/>
      </w:r>
    </w:p>
    <w:p w14:paraId="7E649B3C" w14:textId="77777777" w:rsidR="00393EFC" w:rsidRDefault="00393E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, 'Arial Unicode MS'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A Bk BT">
    <w:altName w:val="Arial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3A770D" w14:textId="5EF65F5E" w:rsidR="00393EFC" w:rsidRPr="007736DF" w:rsidRDefault="00393EFC" w:rsidP="002600F8">
    <w:pPr>
      <w:pStyle w:val="Doc-Pieddepage"/>
      <w:rPr>
        <w:caps/>
        <w:color w:val="78C2BB"/>
      </w:rPr>
    </w:pPr>
    <w:r w:rsidRPr="00DC16DE">
      <w:drawing>
        <wp:anchor distT="0" distB="0" distL="114300" distR="114300" simplePos="0" relativeHeight="251659264" behindDoc="1" locked="0" layoutInCell="1" allowOverlap="1" wp14:anchorId="462D0EF7" wp14:editId="49A3FCDC">
          <wp:simplePos x="0" y="0"/>
          <wp:positionH relativeFrom="column">
            <wp:posOffset>-667385</wp:posOffset>
          </wp:positionH>
          <wp:positionV relativeFrom="paragraph">
            <wp:posOffset>-45085</wp:posOffset>
          </wp:positionV>
          <wp:extent cx="1624330" cy="647700"/>
          <wp:effectExtent l="0" t="0" r="0" b="0"/>
          <wp:wrapTight wrapText="bothSides">
            <wp:wrapPolygon edited="0">
              <wp:start x="15959" y="0"/>
              <wp:lineTo x="14439" y="11435"/>
              <wp:lineTo x="253" y="12071"/>
              <wp:lineTo x="0" y="19059"/>
              <wp:lineTo x="6333" y="20965"/>
              <wp:lineTo x="7853" y="20965"/>
              <wp:lineTo x="20772" y="19059"/>
              <wp:lineTo x="21279" y="17788"/>
              <wp:lineTo x="19253" y="10800"/>
              <wp:lineTo x="17733" y="3176"/>
              <wp:lineTo x="17226" y="0"/>
              <wp:lineTo x="15959" y="0"/>
            </wp:wrapPolygon>
          </wp:wrapTight>
          <wp:docPr id="771" name="Image 7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Lumiplan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087" t="14063" r="13624" b="16146"/>
                  <a:stretch/>
                </pic:blipFill>
                <pic:spPr bwMode="auto">
                  <a:xfrm>
                    <a:off x="0" y="0"/>
                    <a:ext cx="1624330" cy="6477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fldChar w:fldCharType="begin"/>
    </w:r>
    <w:r>
      <w:instrText xml:space="preserve"> REF reference \h  \* MERGEFORMAT </w:instrText>
    </w:r>
    <w:r>
      <w:fldChar w:fldCharType="separate"/>
    </w:r>
    <w:r w:rsidR="005B4EAA">
      <w:t>U_KEOLI36P1T_001915_11_RECETTE USINE SIV</w:t>
    </w:r>
    <w:r>
      <w:fldChar w:fldCharType="end"/>
    </w:r>
    <w:r>
      <w:t xml:space="preserve"> </w:t>
    </w:r>
    <w:r w:rsidRPr="00082C82">
      <w:rPr>
        <w:rStyle w:val="Doc-PieddepageCar"/>
      </w:rPr>
      <w:t xml:space="preserve">– </w:t>
    </w:r>
    <w:r>
      <w:fldChar w:fldCharType="begin"/>
    </w:r>
    <w:r>
      <w:instrText xml:space="preserve"> REF title \h  \* MERGEFORMAT </w:instrText>
    </w:r>
    <w:r>
      <w:fldChar w:fldCharType="separate"/>
    </w:r>
    <w:r w:rsidR="005B4EAA">
      <w:t xml:space="preserve">Cahier de Recette </w:t>
    </w:r>
    <w:r>
      <w:fldChar w:fldCharType="end"/>
    </w:r>
    <w:r w:rsidRPr="00DC16DE">
      <w:t xml:space="preserve"> </w:t>
    </w:r>
    <w:r w:rsidRPr="00FA39F2">
      <w:t>– Page</w:t>
    </w:r>
    <w:r w:rsidRPr="00FA39F2">
      <w:rPr>
        <w:caps/>
      </w:rPr>
      <w:t xml:space="preserve"> </w:t>
    </w:r>
    <w:r w:rsidRPr="005C61FF">
      <w:rPr>
        <w:caps/>
      </w:rPr>
      <w:fldChar w:fldCharType="begin"/>
    </w:r>
    <w:r w:rsidRPr="005C61FF">
      <w:rPr>
        <w:caps/>
      </w:rPr>
      <w:instrText>PAGE   \* MERGEFORMAT</w:instrText>
    </w:r>
    <w:r w:rsidRPr="005C61FF">
      <w:rPr>
        <w:caps/>
      </w:rPr>
      <w:fldChar w:fldCharType="separate"/>
    </w:r>
    <w:r w:rsidR="00163057">
      <w:rPr>
        <w:caps/>
      </w:rPr>
      <w:t>21</w:t>
    </w:r>
    <w:r w:rsidRPr="005C61FF">
      <w:rPr>
        <w:caps/>
      </w:rPr>
      <w:fldChar w:fldCharType="end"/>
    </w:r>
    <w:r w:rsidRPr="00FA39F2">
      <w:t>/</w:t>
    </w:r>
    <w:r w:rsidR="005B4EAA">
      <w:fldChar w:fldCharType="begin"/>
    </w:r>
    <w:r w:rsidR="005B4EAA">
      <w:instrText xml:space="preserve"> NUMPAGES   \* MERGEFORMAT </w:instrText>
    </w:r>
    <w:r w:rsidR="005B4EAA">
      <w:fldChar w:fldCharType="separate"/>
    </w:r>
    <w:r w:rsidR="00163057">
      <w:t>24</w:t>
    </w:r>
    <w:r w:rsidR="005B4EAA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D57B7A" w14:textId="77777777" w:rsidR="00393EFC" w:rsidRDefault="00393EFC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4383" behindDoc="0" locked="0" layoutInCell="1" allowOverlap="1" wp14:anchorId="0EF7E699" wp14:editId="575638A6">
              <wp:simplePos x="0" y="0"/>
              <wp:positionH relativeFrom="page">
                <wp:posOffset>118110</wp:posOffset>
              </wp:positionH>
              <wp:positionV relativeFrom="page">
                <wp:posOffset>9539605</wp:posOffset>
              </wp:positionV>
              <wp:extent cx="179705" cy="877570"/>
              <wp:effectExtent l="0" t="0" r="10795" b="17780"/>
              <wp:wrapNone/>
              <wp:docPr id="15" name="Zone de text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77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97394A" w14:textId="77777777" w:rsidR="00393EFC" w:rsidRPr="00A70B68" w:rsidRDefault="00393EFC" w:rsidP="00903222">
                          <w:pPr>
                            <w:pStyle w:val="rfbasdepage"/>
                            <w:rPr>
                              <w:rFonts w:ascii="Arial" w:hAnsi="Arial" w:cs="Arial"/>
                              <w:sz w:val="10"/>
                            </w:rPr>
                          </w:pPr>
                          <w:r>
                            <w:rPr>
                              <w:rFonts w:ascii="Arial" w:hAnsi="Arial" w:cs="Arial"/>
                              <w:sz w:val="10"/>
                            </w:rPr>
                            <w:t>TW-LPT01-10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F7E699" id="_x0000_t202" coordsize="21600,21600" o:spt="202" path="m,l,21600r21600,l21600,xe">
              <v:stroke joinstyle="miter"/>
              <v:path gradientshapeok="t" o:connecttype="rect"/>
            </v:shapetype>
            <v:shape id="Zone de texte 15" o:spid="_x0000_s1028" type="#_x0000_t202" style="position:absolute;left:0;text-align:left;margin-left:9.3pt;margin-top:751.15pt;width:14.15pt;height:69.1pt;z-index:25166438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" filled="f" stroked="f">
              <v:textbox style="layout-flow:vertical;mso-layout-flow-alt:bottom-to-top" inset="0,0,0,0">
                <w:txbxContent>
                  <w:p w14:paraId="6D97394A" w14:textId="77777777" w:rsidR="00393EFC" w:rsidRPr="00A70B68" w:rsidRDefault="00393EFC" w:rsidP="00903222">
                    <w:pPr>
                      <w:pStyle w:val="rfbasdepage"/>
                      <w:rPr>
                        <w:rFonts w:ascii="Arial" w:hAnsi="Arial" w:cs="Arial"/>
                        <w:sz w:val="10"/>
                      </w:rPr>
                    </w:pPr>
                    <w:r>
                      <w:rPr>
                        <w:rFonts w:ascii="Arial" w:hAnsi="Arial" w:cs="Arial"/>
                        <w:sz w:val="10"/>
                      </w:rPr>
                      <w:t>TW-LPT01-10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0B61C" w14:textId="77777777" w:rsidR="00393EFC" w:rsidRDefault="00393EF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F47766" w14:textId="77777777" w:rsidR="00393EFC" w:rsidRDefault="00393EFC" w:rsidP="00773308">
      <w:pPr>
        <w:spacing w:after="0"/>
      </w:pPr>
      <w:r>
        <w:separator/>
      </w:r>
    </w:p>
    <w:p w14:paraId="7A955DAA" w14:textId="77777777" w:rsidR="00393EFC" w:rsidRDefault="00393EFC"/>
  </w:footnote>
  <w:footnote w:type="continuationSeparator" w:id="0">
    <w:p w14:paraId="17751915" w14:textId="77777777" w:rsidR="00393EFC" w:rsidRDefault="00393EFC" w:rsidP="00773308">
      <w:pPr>
        <w:spacing w:after="0"/>
      </w:pPr>
      <w:r>
        <w:continuationSeparator/>
      </w:r>
    </w:p>
    <w:p w14:paraId="024FE857" w14:textId="77777777" w:rsidR="00393EFC" w:rsidRDefault="00393EF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4A6966" w14:textId="77777777" w:rsidR="00393EFC" w:rsidRPr="001473C9" w:rsidRDefault="005B4EAA" w:rsidP="00373819">
    <w:pPr>
      <w:pStyle w:val="En-tte"/>
    </w:pPr>
    <w:r>
      <w:fldChar w:fldCharType="begin"/>
    </w:r>
    <w:r>
      <w:instrText xml:space="preserve"> STYLEREF  "Titre 1"  \* MERGEFORMAT </w:instrText>
    </w:r>
    <w:r>
      <w:fldChar w:fldCharType="separate"/>
    </w:r>
    <w:r>
      <w:rPr>
        <w:noProof/>
      </w:rPr>
      <w:t>Introduction</w:t>
    </w:r>
    <w:r>
      <w:rPr>
        <w:noProof/>
      </w:rPr>
      <w:fldChar w:fldCharType="end"/>
    </w:r>
  </w:p>
  <w:p w14:paraId="67BA4E7C" w14:textId="77777777" w:rsidR="00393EFC" w:rsidRPr="00F95CF0" w:rsidRDefault="00393EFC" w:rsidP="00373819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C30BFF" w14:textId="77777777" w:rsidR="00393EFC" w:rsidRDefault="00393EFC" w:rsidP="00F41AA4">
    <w:r w:rsidRPr="00F41AA4">
      <w:rPr>
        <w:noProof/>
      </w:rPr>
      <w:drawing>
        <wp:anchor distT="0" distB="0" distL="114300" distR="114300" simplePos="0" relativeHeight="251656192" behindDoc="1" locked="1" layoutInCell="1" allowOverlap="1" wp14:anchorId="332869AD" wp14:editId="306ADEF3">
          <wp:simplePos x="0" y="0"/>
          <wp:positionH relativeFrom="page">
            <wp:posOffset>-1905</wp:posOffset>
          </wp:positionH>
          <wp:positionV relativeFrom="page">
            <wp:posOffset>0</wp:posOffset>
          </wp:positionV>
          <wp:extent cx="7553325" cy="10685145"/>
          <wp:effectExtent l="19050" t="0" r="9525" b="0"/>
          <wp:wrapNone/>
          <wp:docPr id="16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╠ümo-tech-transport-couv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3325" cy="10685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13DE74" w14:textId="77777777" w:rsidR="00393EFC" w:rsidRPr="005C61FF" w:rsidRDefault="00393EFC" w:rsidP="005C61FF">
    <w:r>
      <w:rPr>
        <w:noProof/>
      </w:rPr>
      <mc:AlternateContent>
        <mc:Choice Requires="wps">
          <w:drawing>
            <wp:anchor distT="0" distB="0" distL="114300" distR="114300" simplePos="0" relativeHeight="251661311" behindDoc="0" locked="0" layoutInCell="1" allowOverlap="1" wp14:anchorId="21C81392" wp14:editId="13A384A9">
              <wp:simplePos x="0" y="0"/>
              <wp:positionH relativeFrom="page">
                <wp:posOffset>183515</wp:posOffset>
              </wp:positionH>
              <wp:positionV relativeFrom="page">
                <wp:posOffset>1952625</wp:posOffset>
              </wp:positionV>
              <wp:extent cx="179705" cy="7092315"/>
              <wp:effectExtent l="0" t="0" r="10795" b="13335"/>
              <wp:wrapNone/>
              <wp:docPr id="6" name="Zone de text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7092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04D44" w14:textId="77777777" w:rsidR="00393EFC" w:rsidRPr="00D9442A" w:rsidRDefault="00393EFC" w:rsidP="002600F8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 w:rsidRPr="002600F8">
                            <w:rPr>
                              <w:sz w:val="12"/>
                              <w:szCs w:val="12"/>
                            </w:rPr>
                            <w:t>Toute reproduction, même partielle, tout transfert à un tiers, sous quelque forme que ce soit, sont strictement interdits sans autorisation écrite de Lumiplan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C81392" id="_x0000_t202" coordsize="21600,21600" o:spt="202" path="m,l,21600r21600,l21600,xe">
              <v:stroke joinstyle="miter"/>
              <v:path gradientshapeok="t" o:connecttype="rect"/>
            </v:shapetype>
            <v:shape id="Zone de texte 6" o:spid="_x0000_s1029" type="#_x0000_t202" style="position:absolute;left:0;text-align:left;margin-left:14.45pt;margin-top:153.75pt;width:14.15pt;height:558.45pt;z-index:2516613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" filled="f" stroked="f">
              <v:textbox style="layout-flow:vertical;mso-layout-flow-alt:bottom-to-top" inset="0,0,0,0">
                <w:txbxContent>
                  <w:p w14:paraId="39904D44" w14:textId="77777777" w:rsidR="00393EFC" w:rsidRPr="00D9442A" w:rsidRDefault="00393EFC" w:rsidP="002600F8">
                    <w:pPr>
                      <w:jc w:val="center"/>
                      <w:rPr>
                        <w:sz w:val="12"/>
                        <w:szCs w:val="12"/>
                      </w:rPr>
                    </w:pPr>
                    <w:r w:rsidRPr="002600F8">
                      <w:rPr>
                        <w:sz w:val="12"/>
                        <w:szCs w:val="12"/>
                      </w:rPr>
                      <w:t>Toute reproduction, même partielle, tout transfert à un tiers, sous quelque forme que ce soit, sont strictement interdits sans autorisation écrite de Lumiplan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984398" w14:textId="77777777" w:rsidR="00393EFC" w:rsidRDefault="00393EFC" w:rsidP="00F41AA4">
    <w:r>
      <w:rPr>
        <w:noProof/>
      </w:rPr>
      <mc:AlternateContent>
        <mc:Choice Requires="wps">
          <w:drawing>
            <wp:anchor distT="0" distB="0" distL="114300" distR="114300" simplePos="0" relativeHeight="251659263" behindDoc="0" locked="0" layoutInCell="1" allowOverlap="1" wp14:anchorId="0324F8DA" wp14:editId="3C6B722D">
              <wp:simplePos x="0" y="0"/>
              <wp:positionH relativeFrom="page">
                <wp:posOffset>182245</wp:posOffset>
              </wp:positionH>
              <wp:positionV relativeFrom="page">
                <wp:posOffset>1800225</wp:posOffset>
              </wp:positionV>
              <wp:extent cx="179705" cy="7092315"/>
              <wp:effectExtent l="0" t="0" r="10795" b="13335"/>
              <wp:wrapNone/>
              <wp:docPr id="1" name="Zone de text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7092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446721" w14:textId="77777777" w:rsidR="00393EFC" w:rsidRPr="00D9442A" w:rsidRDefault="00393EFC" w:rsidP="00903222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 w:rsidRPr="002600F8">
                            <w:rPr>
                              <w:sz w:val="12"/>
                              <w:szCs w:val="12"/>
                            </w:rPr>
                            <w:t>Toute reproduction, même partielle, tout transfert à un tiers, sous quelque forme que ce soit, sont strictement interdits sans autorisation écrite de Lumiplan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24F8DA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30" type="#_x0000_t202" style="position:absolute;left:0;text-align:left;margin-left:14.35pt;margin-top:141.75pt;width:14.15pt;height:558.45pt;z-index:2516592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" filled="f" stroked="f">
              <v:textbox style="layout-flow:vertical;mso-layout-flow-alt:bottom-to-top" inset="0,0,0,0">
                <w:txbxContent>
                  <w:p w14:paraId="0B446721" w14:textId="77777777" w:rsidR="00393EFC" w:rsidRPr="00D9442A" w:rsidRDefault="00393EFC" w:rsidP="00903222">
                    <w:pPr>
                      <w:jc w:val="center"/>
                      <w:rPr>
                        <w:sz w:val="12"/>
                        <w:szCs w:val="12"/>
                      </w:rPr>
                    </w:pPr>
                    <w:r w:rsidRPr="002600F8">
                      <w:rPr>
                        <w:sz w:val="12"/>
                        <w:szCs w:val="12"/>
                      </w:rPr>
                      <w:t>Toute reproduction, même partielle, tout transfert à un tiers, sous quelque forme que ce soit, sont strictement interdits sans autorisation écrite de Lumiplan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25D9B4" w14:textId="77777777" w:rsidR="00393EFC" w:rsidRPr="002A5F5D" w:rsidRDefault="00393EFC" w:rsidP="001329EC">
    <w:pPr>
      <w:pStyle w:val="Doc-Entte"/>
    </w:pPr>
    <w:r>
      <mc:AlternateContent>
        <mc:Choice Requires="wps">
          <w:drawing>
            <wp:anchor distT="0" distB="0" distL="114300" distR="114300" simplePos="0" relativeHeight="251663359" behindDoc="0" locked="0" layoutInCell="1" allowOverlap="1" wp14:anchorId="115A446B" wp14:editId="4EFF8879">
              <wp:simplePos x="0" y="0"/>
              <wp:positionH relativeFrom="page">
                <wp:posOffset>184785</wp:posOffset>
              </wp:positionH>
              <wp:positionV relativeFrom="page">
                <wp:posOffset>2105025</wp:posOffset>
              </wp:positionV>
              <wp:extent cx="179705" cy="7092315"/>
              <wp:effectExtent l="0" t="0" r="10795" b="13335"/>
              <wp:wrapNone/>
              <wp:docPr id="14" name="Zone de text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7092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46A593" w14:textId="77777777" w:rsidR="00393EFC" w:rsidRPr="00D9442A" w:rsidRDefault="00393EFC" w:rsidP="002600F8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 w:rsidRPr="002600F8">
                            <w:rPr>
                              <w:sz w:val="12"/>
                              <w:szCs w:val="12"/>
                            </w:rPr>
                            <w:t>Toute reproduction, même partielle, tout transfert à un tiers, sous quelque forme que ce soit, sont strictement interdits sans autorisation écrite de Lumiplan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5A446B" id="_x0000_t202" coordsize="21600,21600" o:spt="202" path="m,l,21600r21600,l21600,xe">
              <v:stroke joinstyle="miter"/>
              <v:path gradientshapeok="t" o:connecttype="rect"/>
            </v:shapetype>
            <v:shape id="Zone de texte 14" o:spid="_x0000_s1031" type="#_x0000_t202" style="position:absolute;left:0;text-align:left;margin-left:14.55pt;margin-top:165.75pt;width:14.15pt;height:558.45pt;z-index:251663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" filled="f" stroked="f">
              <v:textbox style="layout-flow:vertical;mso-layout-flow-alt:bottom-to-top" inset="0,0,0,0">
                <w:txbxContent>
                  <w:p w14:paraId="4246A593" w14:textId="77777777" w:rsidR="00393EFC" w:rsidRPr="00D9442A" w:rsidRDefault="00393EFC" w:rsidP="002600F8">
                    <w:pPr>
                      <w:jc w:val="center"/>
                      <w:rPr>
                        <w:sz w:val="12"/>
                        <w:szCs w:val="12"/>
                      </w:rPr>
                    </w:pPr>
                    <w:r w:rsidRPr="002600F8">
                      <w:rPr>
                        <w:sz w:val="12"/>
                        <w:szCs w:val="12"/>
                      </w:rPr>
                      <w:t>Toute reproduction, même partielle, tout transfert à un tiers, sous quelque forme que ce soit, sont strictement interdits sans autorisation écrite de Lumiplan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t xml:space="preserve">BE Logiciel – cahier de test – </w:t>
    </w:r>
    <w:r>
      <w:fldChar w:fldCharType="begin"/>
    </w:r>
    <w:r>
      <w:instrText xml:space="preserve"> REF project \h  \* MERGEFORMAT </w:instrText>
    </w:r>
    <w:r>
      <w:fldChar w:fldCharType="separate"/>
    </w:r>
    <w:r w:rsidR="005B4EAA">
      <w:t>KEOLI36P1T</w:t>
    </w:r>
    <w:r>
      <w:fldChar w:fldCharType="end"/>
    </w:r>
    <w:r w:rsidRPr="002A5F5D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8E62B22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384E7D44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5B60AF"/>
    <w:multiLevelType w:val="hybridMultilevel"/>
    <w:tmpl w:val="AD5670B0"/>
    <w:lvl w:ilvl="0" w:tplc="EB663012">
      <w:start w:val="1"/>
      <w:numFmt w:val="bullet"/>
      <w:pStyle w:val="Listepuce3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b/>
        <w:i w:val="0"/>
        <w:color w:val="1C2691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34DA5"/>
    <w:multiLevelType w:val="singleLevel"/>
    <w:tmpl w:val="81065042"/>
    <w:lvl w:ilvl="0">
      <w:start w:val="1"/>
      <w:numFmt w:val="bullet"/>
      <w:pStyle w:val="List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FF31B48"/>
    <w:multiLevelType w:val="multilevel"/>
    <w:tmpl w:val="6DB07FDE"/>
    <w:styleLink w:val="Lumuplan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04731A1"/>
    <w:multiLevelType w:val="singleLevel"/>
    <w:tmpl w:val="11E2805C"/>
    <w:lvl w:ilvl="0">
      <w:start w:val="1"/>
      <w:numFmt w:val="bullet"/>
      <w:pStyle w:val="liste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0FE0BDA"/>
    <w:multiLevelType w:val="multilevel"/>
    <w:tmpl w:val="4B707556"/>
    <w:styleLink w:val="CharteLumiplan"/>
    <w:lvl w:ilvl="0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18"/>
        </w:tabs>
        <w:ind w:left="718" w:hanging="576"/>
      </w:pPr>
      <w:rPr>
        <w:rFonts w:ascii="Verdana" w:hAnsi="Verdana" w:hint="default"/>
        <w:b/>
        <w:i w:val="0"/>
        <w:color w:val="4B4B4D"/>
        <w:sz w:val="40"/>
        <w:szCs w:val="40"/>
      </w:rPr>
    </w:lvl>
    <w:lvl w:ilvl="2">
      <w:start w:val="1"/>
      <w:numFmt w:val="decimal"/>
      <w:lvlText w:val="%3.%2.1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/>
        <w:i w:val="0"/>
        <w:color w:val="78C2BB"/>
        <w:sz w:val="24"/>
      </w:rPr>
    </w:lvl>
    <w:lvl w:ilvl="3">
      <w:start w:val="1"/>
      <w:numFmt w:val="lowerLetter"/>
      <w:lvlText w:val="%4 -"/>
      <w:lvlJc w:val="left"/>
      <w:pPr>
        <w:tabs>
          <w:tab w:val="num" w:pos="864"/>
        </w:tabs>
        <w:ind w:left="864" w:hanging="864"/>
      </w:pPr>
      <w:rPr>
        <w:rFonts w:ascii="Verdana" w:hAnsi="Verdana" w:hint="default"/>
        <w:b/>
        <w:i w:val="0"/>
        <w:color w:val="00000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11FD4049"/>
    <w:multiLevelType w:val="multilevel"/>
    <w:tmpl w:val="37E6CD7A"/>
    <w:lvl w:ilvl="0">
      <w:start w:val="1"/>
      <w:numFmt w:val="bullet"/>
      <w:pStyle w:val="ListepuceValide"/>
      <w:lvlText w:val=""/>
      <w:lvlJc w:val="left"/>
      <w:pPr>
        <w:ind w:left="786" w:hanging="360"/>
      </w:pPr>
      <w:rPr>
        <w:rFonts w:ascii="Wingdings" w:hAnsi="Wingdings" w:hint="default"/>
        <w:b/>
        <w:i w:val="0"/>
        <w:color w:val="78C2BB" w:themeColor="accent2"/>
        <w:sz w:val="16"/>
      </w:rPr>
    </w:lvl>
    <w:lvl w:ilvl="1">
      <w:start w:val="1"/>
      <w:numFmt w:val="bullet"/>
      <w:lvlText w:val="-"/>
      <w:lvlJc w:val="left"/>
      <w:pPr>
        <w:ind w:left="2007" w:hanging="360"/>
      </w:pPr>
      <w:rPr>
        <w:rFonts w:ascii="Arial" w:hAnsi="Arial" w:hint="default"/>
        <w:color w:val="595959" w:themeColor="text1" w:themeTint="A6"/>
        <w:sz w:val="20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E1069D"/>
    <w:multiLevelType w:val="multilevel"/>
    <w:tmpl w:val="B6405894"/>
    <w:lvl w:ilvl="0">
      <w:start w:val="1"/>
      <w:numFmt w:val="bullet"/>
      <w:pStyle w:val="ListepucesNiv1"/>
      <w:lvlText w:val="&lt;"/>
      <w:lvlJc w:val="left"/>
      <w:pPr>
        <w:ind w:left="786" w:hanging="360"/>
      </w:pPr>
      <w:rPr>
        <w:rFonts w:ascii="Webdings" w:hAnsi="Webdings" w:hint="default"/>
        <w:color w:val="78C2BB" w:themeColor="accent2"/>
        <w:sz w:val="16"/>
      </w:rPr>
    </w:lvl>
    <w:lvl w:ilvl="1">
      <w:start w:val="1"/>
      <w:numFmt w:val="bullet"/>
      <w:lvlText w:val="-"/>
      <w:lvlJc w:val="left"/>
      <w:pPr>
        <w:ind w:left="2007" w:hanging="360"/>
      </w:pPr>
      <w:rPr>
        <w:rFonts w:ascii="Arial" w:hAnsi="Arial" w:hint="default"/>
        <w:color w:val="595959" w:themeColor="text1" w:themeTint="A6"/>
        <w:sz w:val="20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61D1DEC"/>
    <w:multiLevelType w:val="multilevel"/>
    <w:tmpl w:val="8EA8460C"/>
    <w:styleLink w:val="LumiplanV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  <w:spacing w:val="-200"/>
        <w:w w:val="1"/>
        <w:sz w:val="2"/>
      </w:rPr>
    </w:lvl>
    <w:lvl w:ilvl="1">
      <w:start w:val="1"/>
      <w:numFmt w:val="decimal"/>
      <w:pStyle w:val="Titre2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pStyle w:val="Titre4"/>
      <w:lvlText w:val="%4 -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836526C"/>
    <w:multiLevelType w:val="hybridMultilevel"/>
    <w:tmpl w:val="38D81758"/>
    <w:lvl w:ilvl="0" w:tplc="183E6E52">
      <w:start w:val="1"/>
      <w:numFmt w:val="bullet"/>
      <w:pStyle w:val="Pu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3F7617"/>
    <w:multiLevelType w:val="hybridMultilevel"/>
    <w:tmpl w:val="D946E7CE"/>
    <w:lvl w:ilvl="0" w:tplc="5CC2DBDE">
      <w:start w:val="1"/>
      <w:numFmt w:val="bullet"/>
      <w:pStyle w:val="ListepucesNiv2"/>
      <w:lvlText w:val="−"/>
      <w:lvlJc w:val="left"/>
      <w:pPr>
        <w:ind w:left="1069" w:hanging="360"/>
      </w:pPr>
      <w:rPr>
        <w:rFonts w:ascii="Arial" w:hAnsi="Arial" w:hint="default"/>
        <w:b/>
        <w:i w:val="0"/>
        <w:color w:val="908271" w:themeColor="accent3"/>
        <w:sz w:val="20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D36BE9"/>
    <w:multiLevelType w:val="multilevel"/>
    <w:tmpl w:val="037E6522"/>
    <w:styleLink w:val="Style2"/>
    <w:lvl w:ilvl="0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18"/>
        </w:tabs>
        <w:ind w:left="624" w:hanging="624"/>
      </w:pPr>
      <w:rPr>
        <w:rFonts w:ascii="Verdana" w:hAnsi="Verdana" w:hint="default"/>
        <w:b/>
        <w:i w:val="0"/>
        <w:color w:val="4B4B4D"/>
        <w:sz w:val="40"/>
        <w:szCs w:val="40"/>
      </w:rPr>
    </w:lvl>
    <w:lvl w:ilvl="2">
      <w:start w:val="1"/>
      <w:numFmt w:val="decimal"/>
      <w:lvlRestart w:val="1"/>
      <w:lvlText w:val="1.%3.%2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/>
        <w:i w:val="0"/>
        <w:color w:val="78C2BB"/>
        <w:sz w:val="24"/>
      </w:rPr>
    </w:lvl>
    <w:lvl w:ilvl="3">
      <w:start w:val="1"/>
      <w:numFmt w:val="lowerLetter"/>
      <w:lvlText w:val="%4 -"/>
      <w:lvlJc w:val="left"/>
      <w:pPr>
        <w:tabs>
          <w:tab w:val="num" w:pos="864"/>
        </w:tabs>
        <w:ind w:left="864" w:hanging="864"/>
      </w:pPr>
      <w:rPr>
        <w:rFonts w:ascii="Verdana" w:hAnsi="Verdana" w:hint="default"/>
        <w:b/>
        <w:i w:val="0"/>
        <w:color w:val="00000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E382B3C"/>
    <w:multiLevelType w:val="multilevel"/>
    <w:tmpl w:val="E5766586"/>
    <w:styleLink w:val="Maliste"/>
    <w:lvl w:ilvl="0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18"/>
        </w:tabs>
        <w:ind w:left="718" w:hanging="576"/>
      </w:pPr>
      <w:rPr>
        <w:rFonts w:ascii="Verdana" w:hAnsi="Verdana" w:hint="default"/>
        <w:b/>
        <w:i w:val="0"/>
        <w:color w:val="4B4B4D"/>
        <w:sz w:val="40"/>
        <w:szCs w:val="40"/>
      </w:rPr>
    </w:lvl>
    <w:lvl w:ilvl="2">
      <w:start w:val="1"/>
      <w:numFmt w:val="decimal"/>
      <w:lvlText w:val="%11.%3.%2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/>
        <w:i w:val="0"/>
        <w:color w:val="78C2BB"/>
        <w:sz w:val="24"/>
      </w:rPr>
    </w:lvl>
    <w:lvl w:ilvl="3">
      <w:start w:val="1"/>
      <w:numFmt w:val="lowerLetter"/>
      <w:lvlText w:val="%4 -"/>
      <w:lvlJc w:val="left"/>
      <w:pPr>
        <w:tabs>
          <w:tab w:val="num" w:pos="864"/>
        </w:tabs>
        <w:ind w:left="864" w:hanging="864"/>
      </w:pPr>
      <w:rPr>
        <w:rFonts w:ascii="Verdana" w:hAnsi="Verdana" w:hint="default"/>
        <w:b/>
        <w:i w:val="0"/>
        <w:color w:val="00000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7D6135F"/>
    <w:multiLevelType w:val="multilevel"/>
    <w:tmpl w:val="C0F064FE"/>
    <w:styleLink w:val="WW8Num12"/>
    <w:lvl w:ilvl="0">
      <w:numFmt w:val="bullet"/>
      <w:lvlText w:val=""/>
      <w:lvlJc w:val="left"/>
      <w:rPr>
        <w:rFonts w:ascii="Symbol" w:hAnsi="Symbol" w:cs="OpenSymbol, 'Arial Unicode MS'"/>
      </w:rPr>
    </w:lvl>
    <w:lvl w:ilvl="1">
      <w:numFmt w:val="bullet"/>
      <w:lvlText w:val="◦"/>
      <w:lvlJc w:val="left"/>
      <w:rPr>
        <w:rFonts w:ascii="OpenSymbol, 'Arial Unicode MS'" w:hAnsi="OpenSymbol, 'Arial Unicode MS'" w:cs="Courier New"/>
      </w:rPr>
    </w:lvl>
    <w:lvl w:ilvl="2">
      <w:numFmt w:val="bullet"/>
      <w:lvlText w:val="▪"/>
      <w:lvlJc w:val="left"/>
      <w:rPr>
        <w:rFonts w:ascii="OpenSymbol, 'Arial Unicode MS'" w:hAnsi="OpenSymbol, 'Arial Unicode MS'" w:cs="Courier New"/>
      </w:rPr>
    </w:lvl>
    <w:lvl w:ilvl="3">
      <w:numFmt w:val="bullet"/>
      <w:lvlText w:val=""/>
      <w:lvlJc w:val="left"/>
      <w:rPr>
        <w:rFonts w:ascii="Symbol" w:hAnsi="Symbol" w:cs="OpenSymbol, 'Arial Unicode MS'"/>
      </w:rPr>
    </w:lvl>
    <w:lvl w:ilvl="4">
      <w:numFmt w:val="bullet"/>
      <w:lvlText w:val="◦"/>
      <w:lvlJc w:val="left"/>
      <w:rPr>
        <w:rFonts w:ascii="OpenSymbol, 'Arial Unicode MS'" w:hAnsi="OpenSymbol, 'Arial Unicode MS'" w:cs="Courier New"/>
      </w:rPr>
    </w:lvl>
    <w:lvl w:ilvl="5">
      <w:numFmt w:val="bullet"/>
      <w:lvlText w:val="▪"/>
      <w:lvlJc w:val="left"/>
      <w:rPr>
        <w:rFonts w:ascii="OpenSymbol, 'Arial Unicode MS'" w:hAnsi="OpenSymbol, 'Arial Unicode MS'" w:cs="Courier New"/>
      </w:rPr>
    </w:lvl>
    <w:lvl w:ilvl="6">
      <w:numFmt w:val="bullet"/>
      <w:lvlText w:val=""/>
      <w:lvlJc w:val="left"/>
      <w:rPr>
        <w:rFonts w:ascii="Symbol" w:hAnsi="Symbol" w:cs="OpenSymbol, 'Arial Unicode MS'"/>
      </w:rPr>
    </w:lvl>
    <w:lvl w:ilvl="7">
      <w:numFmt w:val="bullet"/>
      <w:lvlText w:val="◦"/>
      <w:lvlJc w:val="left"/>
      <w:rPr>
        <w:rFonts w:ascii="OpenSymbol, 'Arial Unicode MS'" w:hAnsi="OpenSymbol, 'Arial Unicode MS'" w:cs="Courier New"/>
      </w:rPr>
    </w:lvl>
    <w:lvl w:ilvl="8">
      <w:numFmt w:val="bullet"/>
      <w:lvlText w:val="▪"/>
      <w:lvlJc w:val="left"/>
      <w:rPr>
        <w:rFonts w:ascii="OpenSymbol, 'Arial Unicode MS'" w:hAnsi="OpenSymbol, 'Arial Unicode MS'" w:cs="Courier New"/>
      </w:rPr>
    </w:lvl>
  </w:abstractNum>
  <w:abstractNum w:abstractNumId="15" w15:restartNumberingAfterBreak="0">
    <w:nsid w:val="488845AC"/>
    <w:multiLevelType w:val="multilevel"/>
    <w:tmpl w:val="50D8EF0E"/>
    <w:name w:val="zz222"/>
    <w:styleLink w:val="Style1"/>
    <w:lvl w:ilvl="0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18"/>
        </w:tabs>
        <w:ind w:left="624" w:hanging="624"/>
      </w:pPr>
      <w:rPr>
        <w:rFonts w:ascii="Verdana" w:hAnsi="Verdana" w:hint="default"/>
        <w:b/>
        <w:i w:val="0"/>
        <w:color w:val="4B4B4D"/>
        <w:sz w:val="40"/>
        <w:szCs w:val="40"/>
      </w:rPr>
    </w:lvl>
    <w:lvl w:ilvl="2">
      <w:start w:val="1"/>
      <w:numFmt w:val="decimal"/>
      <w:lvlText w:val="1.%3.%2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/>
        <w:i w:val="0"/>
        <w:color w:val="78C2BB"/>
        <w:sz w:val="24"/>
      </w:rPr>
    </w:lvl>
    <w:lvl w:ilvl="3">
      <w:start w:val="1"/>
      <w:numFmt w:val="lowerLetter"/>
      <w:lvlText w:val="%4 -"/>
      <w:lvlJc w:val="left"/>
      <w:pPr>
        <w:tabs>
          <w:tab w:val="num" w:pos="864"/>
        </w:tabs>
        <w:ind w:left="864" w:hanging="864"/>
      </w:pPr>
      <w:rPr>
        <w:rFonts w:ascii="Verdana" w:hAnsi="Verdana" w:hint="default"/>
        <w:b/>
        <w:i w:val="0"/>
        <w:color w:val="00000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49201E3B"/>
    <w:multiLevelType w:val="multilevel"/>
    <w:tmpl w:val="226C0B22"/>
    <w:lvl w:ilvl="0">
      <w:start w:val="1"/>
      <w:numFmt w:val="bullet"/>
      <w:pStyle w:val="Lgende"/>
      <w:suff w:val="nothing"/>
      <w:lvlText w:val="●"/>
      <w:lvlJc w:val="left"/>
      <w:pPr>
        <w:ind w:left="360" w:hanging="360"/>
      </w:pPr>
      <w:rPr>
        <w:rFonts w:ascii="Arial" w:hAnsi="Arial" w:hint="default"/>
        <w:color w:val="78C2BB" w:themeColor="accent2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132A63"/>
    <w:multiLevelType w:val="multilevel"/>
    <w:tmpl w:val="0276CC02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18"/>
        </w:tabs>
        <w:ind w:left="718" w:hanging="576"/>
      </w:pPr>
      <w:rPr>
        <w:rFonts w:ascii="Verdana" w:hAnsi="Verdana" w:hint="default"/>
        <w:b/>
        <w:i w:val="0"/>
        <w:color w:val="4B4B4D"/>
        <w:sz w:val="40"/>
        <w:szCs w:val="40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lvlText w:val="%4 -"/>
      <w:lvlJc w:val="left"/>
      <w:pPr>
        <w:tabs>
          <w:tab w:val="num" w:pos="864"/>
        </w:tabs>
        <w:ind w:left="864" w:hanging="864"/>
      </w:pPr>
      <w:rPr>
        <w:rFonts w:ascii="Verdana" w:hAnsi="Verdana" w:hint="default"/>
        <w:b/>
        <w:i w:val="0"/>
        <w:color w:val="00000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51311AE4"/>
    <w:multiLevelType w:val="hybridMultilevel"/>
    <w:tmpl w:val="31641332"/>
    <w:lvl w:ilvl="0" w:tplc="588201A0">
      <w:start w:val="1"/>
      <w:numFmt w:val="bullet"/>
      <w:pStyle w:val="Liste20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51B7"/>
      </w:rPr>
    </w:lvl>
    <w:lvl w:ilvl="1" w:tplc="D1E48F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6D6292"/>
    <w:multiLevelType w:val="multilevel"/>
    <w:tmpl w:val="7DD4AF36"/>
    <w:styleLink w:val="WW8Num9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0" w15:restartNumberingAfterBreak="0">
    <w:nsid w:val="554B646F"/>
    <w:multiLevelType w:val="multilevel"/>
    <w:tmpl w:val="94BC73AE"/>
    <w:styleLink w:val="WW8Num14"/>
    <w:lvl w:ilvl="0">
      <w:numFmt w:val="bullet"/>
      <w:lvlText w:val=""/>
      <w:lvlJc w:val="left"/>
      <w:rPr>
        <w:rFonts w:ascii="Symbol" w:hAnsi="Symbol" w:cs="OpenSymbol, 'Arial Unicode MS'"/>
      </w:rPr>
    </w:lvl>
    <w:lvl w:ilvl="1">
      <w:numFmt w:val="bullet"/>
      <w:lvlText w:val="◦"/>
      <w:lvlJc w:val="left"/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rPr>
        <w:rFonts w:ascii="Symbol" w:hAnsi="Symbol" w:cs="OpenSymbol, 'Arial Unicode MS'"/>
      </w:rPr>
    </w:lvl>
    <w:lvl w:ilvl="4">
      <w:numFmt w:val="bullet"/>
      <w:lvlText w:val="◦"/>
      <w:lvlJc w:val="left"/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rPr>
        <w:rFonts w:ascii="Symbol" w:hAnsi="Symbol" w:cs="OpenSymbol, 'Arial Unicode MS'"/>
      </w:rPr>
    </w:lvl>
    <w:lvl w:ilvl="7">
      <w:numFmt w:val="bullet"/>
      <w:lvlText w:val="◦"/>
      <w:lvlJc w:val="left"/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rPr>
        <w:rFonts w:ascii="OpenSymbol, 'Arial Unicode MS'" w:hAnsi="OpenSymbol, 'Arial Unicode MS'" w:cs="OpenSymbol, 'Arial Unicode MS'"/>
      </w:rPr>
    </w:lvl>
  </w:abstractNum>
  <w:abstractNum w:abstractNumId="21" w15:restartNumberingAfterBreak="0">
    <w:nsid w:val="5E8612C5"/>
    <w:multiLevelType w:val="multilevel"/>
    <w:tmpl w:val="B6CEA474"/>
    <w:styleLink w:val="Lumiplan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color w:val="FFFFFF" w:themeColor="background1"/>
        <w:w w:val="1"/>
        <w:sz w:val="2"/>
      </w:rPr>
    </w:lvl>
    <w:lvl w:ilvl="1">
      <w:start w:val="1"/>
      <w:numFmt w:val="decimal"/>
      <w:lvlRestart w:val="0"/>
      <w:lvlText w:val="%1.%2"/>
      <w:lvlJc w:val="left"/>
      <w:pPr>
        <w:tabs>
          <w:tab w:val="num" w:pos="718"/>
        </w:tabs>
        <w:ind w:left="624" w:hanging="624"/>
      </w:pPr>
      <w:rPr>
        <w:rFonts w:ascii="Verdana" w:hAnsi="Verdana" w:hint="default"/>
        <w:b/>
        <w:i w:val="0"/>
        <w:color w:val="4B4B4D"/>
        <w:sz w:val="40"/>
        <w:szCs w:val="40"/>
      </w:rPr>
    </w:lvl>
    <w:lvl w:ilvl="2">
      <w:start w:val="1"/>
      <w:numFmt w:val="decimal"/>
      <w:lvlText w:val="1.%2.%3. "/>
      <w:lvlJc w:val="left"/>
      <w:pPr>
        <w:tabs>
          <w:tab w:val="num" w:pos="8092"/>
        </w:tabs>
        <w:ind w:left="8092" w:hanging="720"/>
      </w:pPr>
      <w:rPr>
        <w:rFonts w:ascii="Verdana" w:hAnsi="Verdana" w:hint="default"/>
        <w:b/>
        <w:i w:val="0"/>
        <w:color w:val="908271" w:themeColor="accent3"/>
        <w:sz w:val="24"/>
      </w:rPr>
    </w:lvl>
    <w:lvl w:ilvl="3">
      <w:start w:val="1"/>
      <w:numFmt w:val="lowerLetter"/>
      <w:lvlText w:val="%4 -"/>
      <w:lvlJc w:val="left"/>
      <w:pPr>
        <w:tabs>
          <w:tab w:val="num" w:pos="864"/>
        </w:tabs>
        <w:ind w:left="864" w:hanging="864"/>
      </w:pPr>
      <w:rPr>
        <w:rFonts w:ascii="Verdana" w:hAnsi="Verdana" w:hint="default"/>
        <w:b/>
        <w:i w:val="0"/>
        <w:color w:val="00000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64991DDC"/>
    <w:multiLevelType w:val="hybridMultilevel"/>
    <w:tmpl w:val="9C6C7AFC"/>
    <w:lvl w:ilvl="0" w:tplc="AED6D3E8">
      <w:start w:val="1"/>
      <w:numFmt w:val="decimal"/>
      <w:pStyle w:val="DosContact"/>
      <w:lvlText w:val="%1."/>
      <w:lvlJc w:val="left"/>
      <w:pPr>
        <w:ind w:left="1070" w:hanging="360"/>
      </w:pPr>
      <w:rPr>
        <w:rFonts w:ascii="Verdana" w:hAnsi="Verdana" w:hint="default"/>
        <w:b/>
        <w:i w:val="0"/>
        <w:color w:val="00685B" w:themeColor="accent1"/>
        <w:sz w:val="56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6AD10F13"/>
    <w:multiLevelType w:val="multilevel"/>
    <w:tmpl w:val="B190791C"/>
    <w:lvl w:ilvl="0">
      <w:start w:val="1"/>
      <w:numFmt w:val="decimal"/>
      <w:pStyle w:val="Listenumros"/>
      <w:lvlText w:val="%1. "/>
      <w:lvlJc w:val="left"/>
      <w:pPr>
        <w:ind w:left="785" w:hanging="360"/>
      </w:pPr>
      <w:rPr>
        <w:rFonts w:hint="default"/>
        <w:b/>
        <w:i w:val="0"/>
        <w:color w:val="78C2BB" w:themeColor="accen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6BC0764F"/>
    <w:multiLevelType w:val="hybridMultilevel"/>
    <w:tmpl w:val="1994C204"/>
    <w:name w:val="Numero1"/>
    <w:lvl w:ilvl="0" w:tplc="714CE91C">
      <w:start w:val="1"/>
      <w:numFmt w:val="bullet"/>
      <w:lvlText w:val="*"/>
      <w:lvlJc w:val="left"/>
      <w:pPr>
        <w:ind w:left="720" w:hanging="360"/>
      </w:pPr>
      <w:rPr>
        <w:rFonts w:ascii="Arial" w:hAnsi="Arial" w:hint="default"/>
        <w:b/>
        <w:i w:val="0"/>
        <w:color w:val="00A894"/>
        <w:sz w:val="22"/>
      </w:rPr>
    </w:lvl>
    <w:lvl w:ilvl="1" w:tplc="7C369D7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A8AA35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44AAD0">
      <w:start w:val="1"/>
      <w:numFmt w:val="bullet"/>
      <w:lvlText w:val="*"/>
      <w:lvlJc w:val="left"/>
      <w:pPr>
        <w:ind w:left="2880" w:hanging="360"/>
      </w:pPr>
      <w:rPr>
        <w:rFonts w:ascii="Arial" w:hAnsi="Arial" w:hint="default"/>
        <w:b/>
        <w:i w:val="0"/>
        <w:color w:val="00A894"/>
        <w:sz w:val="22"/>
      </w:rPr>
    </w:lvl>
    <w:lvl w:ilvl="4" w:tplc="6098179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94251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C44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3ABB6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31253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D1C54"/>
    <w:multiLevelType w:val="multilevel"/>
    <w:tmpl w:val="F98E5EF8"/>
    <w:styleLink w:val="WW8Num13"/>
    <w:lvl w:ilvl="0">
      <w:numFmt w:val="bullet"/>
      <w:lvlText w:val=""/>
      <w:lvlJc w:val="left"/>
      <w:rPr>
        <w:rFonts w:ascii="Symbol" w:hAnsi="Symbol" w:cs="OpenSymbol, 'Arial Unicode MS'"/>
      </w:rPr>
    </w:lvl>
    <w:lvl w:ilvl="1">
      <w:numFmt w:val="bullet"/>
      <w:lvlText w:val="◦"/>
      <w:lvlJc w:val="left"/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rPr>
        <w:rFonts w:ascii="Symbol" w:hAnsi="Symbol" w:cs="OpenSymbol, 'Arial Unicode MS'"/>
      </w:rPr>
    </w:lvl>
    <w:lvl w:ilvl="4">
      <w:numFmt w:val="bullet"/>
      <w:lvlText w:val="◦"/>
      <w:lvlJc w:val="left"/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rPr>
        <w:rFonts w:ascii="Symbol" w:hAnsi="Symbol" w:cs="OpenSymbol, 'Arial Unicode MS'"/>
      </w:rPr>
    </w:lvl>
    <w:lvl w:ilvl="7">
      <w:numFmt w:val="bullet"/>
      <w:lvlText w:val="◦"/>
      <w:lvlJc w:val="left"/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rPr>
        <w:rFonts w:ascii="OpenSymbol, 'Arial Unicode MS'" w:hAnsi="OpenSymbol, 'Arial Unicode MS'" w:cs="OpenSymbol, 'Arial Unicode MS'"/>
      </w:rPr>
    </w:lvl>
  </w:abstractNum>
  <w:abstractNum w:abstractNumId="26" w15:restartNumberingAfterBreak="0">
    <w:nsid w:val="72323464"/>
    <w:multiLevelType w:val="hybridMultilevel"/>
    <w:tmpl w:val="9DDA5422"/>
    <w:lvl w:ilvl="0" w:tplc="1C46F250">
      <w:start w:val="1"/>
      <w:numFmt w:val="bullet"/>
      <w:pStyle w:val="Titre9"/>
      <w:lvlText w:val="-"/>
      <w:lvlJc w:val="left"/>
      <w:pPr>
        <w:ind w:left="720" w:hanging="360"/>
      </w:pPr>
      <w:rPr>
        <w:rFonts w:ascii="Courier New" w:hAnsi="Courier New" w:hint="default"/>
        <w:color w:val="666666"/>
      </w:rPr>
    </w:lvl>
    <w:lvl w:ilvl="1" w:tplc="839EAB9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D67D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2CB9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04C3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FE55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DC86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B2AF5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8523D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C01971"/>
    <w:multiLevelType w:val="hybridMultilevel"/>
    <w:tmpl w:val="2E8AE52A"/>
    <w:lvl w:ilvl="0" w:tplc="0F769408">
      <w:start w:val="1"/>
      <w:numFmt w:val="bullet"/>
      <w:pStyle w:val="Notedexplication"/>
      <w:lvlText w:val="*"/>
      <w:lvlJc w:val="left"/>
      <w:pPr>
        <w:ind w:left="720" w:hanging="360"/>
      </w:pPr>
      <w:rPr>
        <w:rFonts w:ascii="Arial" w:hAnsi="Arial" w:hint="default"/>
        <w:b/>
        <w:i w:val="0"/>
        <w:color w:val="E52D87" w:themeColor="accent5"/>
        <w:sz w:val="24"/>
      </w:rPr>
    </w:lvl>
    <w:lvl w:ilvl="1" w:tplc="040C000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D3FFB"/>
    <w:multiLevelType w:val="multilevel"/>
    <w:tmpl w:val="55BA2A22"/>
    <w:styleLink w:val="Style3"/>
    <w:lvl w:ilvl="0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18"/>
        </w:tabs>
        <w:ind w:left="624" w:hanging="624"/>
      </w:pPr>
      <w:rPr>
        <w:rFonts w:ascii="Verdana" w:hAnsi="Verdana" w:hint="default"/>
        <w:b/>
        <w:i w:val="0"/>
        <w:color w:val="4B4B4D"/>
        <w:sz w:val="40"/>
        <w:szCs w:val="40"/>
      </w:rPr>
    </w:lvl>
    <w:lvl w:ilvl="2">
      <w:start w:val="1"/>
      <w:numFmt w:val="decimal"/>
      <w:lvlRestart w:val="1"/>
      <w:lvlText w:val="1.%3.%2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/>
        <w:i w:val="0"/>
        <w:color w:val="908271" w:themeColor="accent3"/>
        <w:sz w:val="24"/>
      </w:rPr>
    </w:lvl>
    <w:lvl w:ilvl="3">
      <w:start w:val="1"/>
      <w:numFmt w:val="lowerLetter"/>
      <w:lvlText w:val="%4 -"/>
      <w:lvlJc w:val="left"/>
      <w:pPr>
        <w:tabs>
          <w:tab w:val="num" w:pos="864"/>
        </w:tabs>
        <w:ind w:left="864" w:hanging="864"/>
      </w:pPr>
      <w:rPr>
        <w:rFonts w:ascii="Verdana" w:hAnsi="Verdana" w:hint="default"/>
        <w:b/>
        <w:i w:val="0"/>
        <w:color w:val="00000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7"/>
  </w:num>
  <w:num w:numId="2">
    <w:abstractNumId w:val="13"/>
  </w:num>
  <w:num w:numId="3">
    <w:abstractNumId w:val="6"/>
  </w:num>
  <w:num w:numId="4">
    <w:abstractNumId w:val="26"/>
  </w:num>
  <w:num w:numId="5">
    <w:abstractNumId w:val="8"/>
  </w:num>
  <w:num w:numId="6">
    <w:abstractNumId w:val="15"/>
  </w:num>
  <w:num w:numId="7">
    <w:abstractNumId w:val="12"/>
  </w:num>
  <w:num w:numId="8">
    <w:abstractNumId w:val="28"/>
  </w:num>
  <w:num w:numId="9">
    <w:abstractNumId w:val="27"/>
  </w:num>
  <w:num w:numId="10">
    <w:abstractNumId w:val="11"/>
  </w:num>
  <w:num w:numId="11">
    <w:abstractNumId w:val="21"/>
  </w:num>
  <w:num w:numId="12">
    <w:abstractNumId w:val="4"/>
  </w:num>
  <w:num w:numId="13">
    <w:abstractNumId w:val="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color w:val="FFFFFF" w:themeColor="background1"/>
          <w:spacing w:val="-200"/>
          <w:w w:val="1"/>
          <w:sz w:val="2"/>
        </w:rPr>
      </w:lvl>
    </w:lvlOverride>
    <w:lvlOverride w:ilvl="1">
      <w:lvl w:ilvl="1">
        <w:start w:val="1"/>
        <w:numFmt w:val="decimal"/>
        <w:pStyle w:val="Titre2"/>
        <w:suff w:val="space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Titre3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Titre4"/>
        <w:lvlText w:val="%4 - 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7"/>
  </w:num>
  <w:num w:numId="15">
    <w:abstractNumId w:val="16"/>
  </w:num>
  <w:num w:numId="16">
    <w:abstractNumId w:val="9"/>
  </w:num>
  <w:num w:numId="17">
    <w:abstractNumId w:val="23"/>
  </w:num>
  <w:num w:numId="18">
    <w:abstractNumId w:val="1"/>
  </w:num>
  <w:num w:numId="19">
    <w:abstractNumId w:val="3"/>
  </w:num>
  <w:num w:numId="20">
    <w:abstractNumId w:val="5"/>
  </w:num>
  <w:num w:numId="21">
    <w:abstractNumId w:val="0"/>
  </w:num>
  <w:num w:numId="22">
    <w:abstractNumId w:val="19"/>
  </w:num>
  <w:num w:numId="23">
    <w:abstractNumId w:val="20"/>
  </w:num>
  <w:num w:numId="24">
    <w:abstractNumId w:val="14"/>
  </w:num>
  <w:num w:numId="25">
    <w:abstractNumId w:val="25"/>
  </w:num>
  <w:num w:numId="26">
    <w:abstractNumId w:val="10"/>
  </w:num>
  <w:num w:numId="27">
    <w:abstractNumId w:val="22"/>
  </w:num>
  <w:num w:numId="28">
    <w:abstractNumId w:val="9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  <w:color w:val="FFFFFF" w:themeColor="background1"/>
          <w:spacing w:val="-200"/>
          <w:w w:val="1"/>
          <w:sz w:val="2"/>
        </w:rPr>
      </w:lvl>
    </w:lvlOverride>
    <w:lvlOverride w:ilvl="1">
      <w:lvl w:ilvl="1">
        <w:start w:val="1"/>
        <w:numFmt w:val="decimal"/>
        <w:pStyle w:val="Titre2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Titre3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4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9">
    <w:abstractNumId w:val="2"/>
  </w:num>
  <w:num w:numId="30">
    <w:abstractNumId w:val="1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0"/>
  <w:hyphenationZone w:val="425"/>
  <w:drawingGridHorizontalSpacing w:val="100"/>
  <w:displayHorizontalDrawingGridEvery w:val="2"/>
  <w:characterSpacingControl w:val="doNotCompress"/>
  <w:hdrShapeDefaults>
    <o:shapedefaults v:ext="edit" spidmax="36865"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A95"/>
    <w:rsid w:val="00002099"/>
    <w:rsid w:val="0000322A"/>
    <w:rsid w:val="000033A1"/>
    <w:rsid w:val="0000381B"/>
    <w:rsid w:val="000277EE"/>
    <w:rsid w:val="00027952"/>
    <w:rsid w:val="00030D47"/>
    <w:rsid w:val="00031078"/>
    <w:rsid w:val="00042BF7"/>
    <w:rsid w:val="00050B3C"/>
    <w:rsid w:val="000528D5"/>
    <w:rsid w:val="00053297"/>
    <w:rsid w:val="00053F3F"/>
    <w:rsid w:val="00060EBD"/>
    <w:rsid w:val="0006139A"/>
    <w:rsid w:val="00065FDE"/>
    <w:rsid w:val="00071C7F"/>
    <w:rsid w:val="00075C73"/>
    <w:rsid w:val="00077FF3"/>
    <w:rsid w:val="00081EEB"/>
    <w:rsid w:val="00082C82"/>
    <w:rsid w:val="00085A02"/>
    <w:rsid w:val="000876D0"/>
    <w:rsid w:val="000939E1"/>
    <w:rsid w:val="00095870"/>
    <w:rsid w:val="0009596B"/>
    <w:rsid w:val="000A18E2"/>
    <w:rsid w:val="000A407C"/>
    <w:rsid w:val="000A6A7F"/>
    <w:rsid w:val="000A7964"/>
    <w:rsid w:val="000A79C5"/>
    <w:rsid w:val="000B0BB0"/>
    <w:rsid w:val="000B38F4"/>
    <w:rsid w:val="000C2415"/>
    <w:rsid w:val="000C2B31"/>
    <w:rsid w:val="000C3285"/>
    <w:rsid w:val="000D0FDF"/>
    <w:rsid w:val="000D3CF8"/>
    <w:rsid w:val="000D40EE"/>
    <w:rsid w:val="000D4338"/>
    <w:rsid w:val="000D4636"/>
    <w:rsid w:val="000D65A5"/>
    <w:rsid w:val="000E70BF"/>
    <w:rsid w:val="000E7301"/>
    <w:rsid w:val="000F2632"/>
    <w:rsid w:val="000F43FD"/>
    <w:rsid w:val="00101115"/>
    <w:rsid w:val="00102447"/>
    <w:rsid w:val="00105B33"/>
    <w:rsid w:val="00105E5E"/>
    <w:rsid w:val="00106F9A"/>
    <w:rsid w:val="001121E9"/>
    <w:rsid w:val="00113AF6"/>
    <w:rsid w:val="001155A9"/>
    <w:rsid w:val="00115E3A"/>
    <w:rsid w:val="00120E9B"/>
    <w:rsid w:val="001256E5"/>
    <w:rsid w:val="00125AC1"/>
    <w:rsid w:val="00126821"/>
    <w:rsid w:val="001327FD"/>
    <w:rsid w:val="001329EC"/>
    <w:rsid w:val="0013524F"/>
    <w:rsid w:val="001358A3"/>
    <w:rsid w:val="00136498"/>
    <w:rsid w:val="00141150"/>
    <w:rsid w:val="001473C9"/>
    <w:rsid w:val="00154A29"/>
    <w:rsid w:val="0015585D"/>
    <w:rsid w:val="001607F0"/>
    <w:rsid w:val="00160C4E"/>
    <w:rsid w:val="00163057"/>
    <w:rsid w:val="0016373B"/>
    <w:rsid w:val="00167412"/>
    <w:rsid w:val="00167ED1"/>
    <w:rsid w:val="00184F0F"/>
    <w:rsid w:val="00187A6A"/>
    <w:rsid w:val="00195013"/>
    <w:rsid w:val="001A33CF"/>
    <w:rsid w:val="001A3E83"/>
    <w:rsid w:val="001B7377"/>
    <w:rsid w:val="001C4345"/>
    <w:rsid w:val="001C726E"/>
    <w:rsid w:val="001C7385"/>
    <w:rsid w:val="001D48BC"/>
    <w:rsid w:val="001E1378"/>
    <w:rsid w:val="001E64B2"/>
    <w:rsid w:val="001E680A"/>
    <w:rsid w:val="001E6B77"/>
    <w:rsid w:val="001E7170"/>
    <w:rsid w:val="001F1165"/>
    <w:rsid w:val="001F3C30"/>
    <w:rsid w:val="001F54C8"/>
    <w:rsid w:val="001F6385"/>
    <w:rsid w:val="001F7A71"/>
    <w:rsid w:val="002111BB"/>
    <w:rsid w:val="00212BD4"/>
    <w:rsid w:val="0021349B"/>
    <w:rsid w:val="00213F85"/>
    <w:rsid w:val="00220E0A"/>
    <w:rsid w:val="002242D9"/>
    <w:rsid w:val="00224759"/>
    <w:rsid w:val="002274DB"/>
    <w:rsid w:val="0022760F"/>
    <w:rsid w:val="00232D41"/>
    <w:rsid w:val="0023381C"/>
    <w:rsid w:val="00234EF8"/>
    <w:rsid w:val="00235C85"/>
    <w:rsid w:val="00244F42"/>
    <w:rsid w:val="00245AA0"/>
    <w:rsid w:val="00247ACC"/>
    <w:rsid w:val="002562B4"/>
    <w:rsid w:val="0025633F"/>
    <w:rsid w:val="002600F8"/>
    <w:rsid w:val="00263DB5"/>
    <w:rsid w:val="00272444"/>
    <w:rsid w:val="00273B66"/>
    <w:rsid w:val="00274AA5"/>
    <w:rsid w:val="00275928"/>
    <w:rsid w:val="00277BCD"/>
    <w:rsid w:val="00277FE1"/>
    <w:rsid w:val="00281044"/>
    <w:rsid w:val="002857AF"/>
    <w:rsid w:val="00295022"/>
    <w:rsid w:val="00297412"/>
    <w:rsid w:val="002A16CC"/>
    <w:rsid w:val="002A2C70"/>
    <w:rsid w:val="002A49D1"/>
    <w:rsid w:val="002A57C7"/>
    <w:rsid w:val="002A5F5D"/>
    <w:rsid w:val="002A6859"/>
    <w:rsid w:val="002A7334"/>
    <w:rsid w:val="002B0A00"/>
    <w:rsid w:val="002B2028"/>
    <w:rsid w:val="002B2C34"/>
    <w:rsid w:val="002C1AA3"/>
    <w:rsid w:val="002C1EE5"/>
    <w:rsid w:val="002C7B40"/>
    <w:rsid w:val="002D3D65"/>
    <w:rsid w:val="002D563E"/>
    <w:rsid w:val="002E1DD1"/>
    <w:rsid w:val="002E1EFF"/>
    <w:rsid w:val="002E3E52"/>
    <w:rsid w:val="002E7A52"/>
    <w:rsid w:val="002F4EFD"/>
    <w:rsid w:val="00300A57"/>
    <w:rsid w:val="00300B85"/>
    <w:rsid w:val="00310CCA"/>
    <w:rsid w:val="00317EF2"/>
    <w:rsid w:val="0032670B"/>
    <w:rsid w:val="00326B37"/>
    <w:rsid w:val="0033046A"/>
    <w:rsid w:val="00331603"/>
    <w:rsid w:val="00332921"/>
    <w:rsid w:val="003336CE"/>
    <w:rsid w:val="003568C6"/>
    <w:rsid w:val="0035701E"/>
    <w:rsid w:val="0035763F"/>
    <w:rsid w:val="00361843"/>
    <w:rsid w:val="00361D76"/>
    <w:rsid w:val="00367390"/>
    <w:rsid w:val="0037081C"/>
    <w:rsid w:val="00373819"/>
    <w:rsid w:val="00382643"/>
    <w:rsid w:val="003845DB"/>
    <w:rsid w:val="00384B47"/>
    <w:rsid w:val="00387409"/>
    <w:rsid w:val="00387E76"/>
    <w:rsid w:val="00391871"/>
    <w:rsid w:val="0039351A"/>
    <w:rsid w:val="00393EFC"/>
    <w:rsid w:val="00396B55"/>
    <w:rsid w:val="003A44DD"/>
    <w:rsid w:val="003A5E44"/>
    <w:rsid w:val="003A7755"/>
    <w:rsid w:val="003A77B4"/>
    <w:rsid w:val="003B1B5F"/>
    <w:rsid w:val="003C0A8E"/>
    <w:rsid w:val="003C0E32"/>
    <w:rsid w:val="003C35A8"/>
    <w:rsid w:val="003C72BA"/>
    <w:rsid w:val="003D0EC8"/>
    <w:rsid w:val="003D42F8"/>
    <w:rsid w:val="003D6EE1"/>
    <w:rsid w:val="003E0847"/>
    <w:rsid w:val="003E3128"/>
    <w:rsid w:val="003E4D0A"/>
    <w:rsid w:val="003E6279"/>
    <w:rsid w:val="003E7E06"/>
    <w:rsid w:val="003F02F9"/>
    <w:rsid w:val="003F09C7"/>
    <w:rsid w:val="003F387C"/>
    <w:rsid w:val="003F3BE6"/>
    <w:rsid w:val="003F43A0"/>
    <w:rsid w:val="003F6431"/>
    <w:rsid w:val="00401C9C"/>
    <w:rsid w:val="00401F95"/>
    <w:rsid w:val="004032E6"/>
    <w:rsid w:val="00403357"/>
    <w:rsid w:val="00403414"/>
    <w:rsid w:val="0040640F"/>
    <w:rsid w:val="00410EBF"/>
    <w:rsid w:val="00411AF8"/>
    <w:rsid w:val="00414368"/>
    <w:rsid w:val="0042702C"/>
    <w:rsid w:val="00434019"/>
    <w:rsid w:val="00434282"/>
    <w:rsid w:val="00436054"/>
    <w:rsid w:val="004504BB"/>
    <w:rsid w:val="00461E2F"/>
    <w:rsid w:val="00464AA8"/>
    <w:rsid w:val="00465156"/>
    <w:rsid w:val="00466163"/>
    <w:rsid w:val="004703C8"/>
    <w:rsid w:val="004709A6"/>
    <w:rsid w:val="00471AA1"/>
    <w:rsid w:val="004744FF"/>
    <w:rsid w:val="00481115"/>
    <w:rsid w:val="00482B47"/>
    <w:rsid w:val="0048363D"/>
    <w:rsid w:val="00485100"/>
    <w:rsid w:val="00487473"/>
    <w:rsid w:val="004876B8"/>
    <w:rsid w:val="004959F9"/>
    <w:rsid w:val="004974D7"/>
    <w:rsid w:val="00497CB3"/>
    <w:rsid w:val="004A161F"/>
    <w:rsid w:val="004A1BD0"/>
    <w:rsid w:val="004A7C7E"/>
    <w:rsid w:val="004B0775"/>
    <w:rsid w:val="004B3EFD"/>
    <w:rsid w:val="004B54D8"/>
    <w:rsid w:val="004B6B63"/>
    <w:rsid w:val="004C1955"/>
    <w:rsid w:val="004C2B8A"/>
    <w:rsid w:val="004C3821"/>
    <w:rsid w:val="004C3D01"/>
    <w:rsid w:val="004C6A89"/>
    <w:rsid w:val="004C7DB6"/>
    <w:rsid w:val="004D3269"/>
    <w:rsid w:val="004D65D0"/>
    <w:rsid w:val="004F093A"/>
    <w:rsid w:val="004F24CD"/>
    <w:rsid w:val="004F2C3B"/>
    <w:rsid w:val="004F3D3A"/>
    <w:rsid w:val="004F5D87"/>
    <w:rsid w:val="00500D97"/>
    <w:rsid w:val="00502DFC"/>
    <w:rsid w:val="00513B2F"/>
    <w:rsid w:val="00513C8F"/>
    <w:rsid w:val="00513E3A"/>
    <w:rsid w:val="00516F47"/>
    <w:rsid w:val="005176EA"/>
    <w:rsid w:val="00525802"/>
    <w:rsid w:val="00531C8F"/>
    <w:rsid w:val="00534828"/>
    <w:rsid w:val="00543E09"/>
    <w:rsid w:val="00554A82"/>
    <w:rsid w:val="00556F28"/>
    <w:rsid w:val="00557BBE"/>
    <w:rsid w:val="00566154"/>
    <w:rsid w:val="00570C92"/>
    <w:rsid w:val="005759C6"/>
    <w:rsid w:val="0057724E"/>
    <w:rsid w:val="00577845"/>
    <w:rsid w:val="00577A67"/>
    <w:rsid w:val="00577FB3"/>
    <w:rsid w:val="00584F8E"/>
    <w:rsid w:val="00585F95"/>
    <w:rsid w:val="00586002"/>
    <w:rsid w:val="0058633A"/>
    <w:rsid w:val="00590D6E"/>
    <w:rsid w:val="0059289A"/>
    <w:rsid w:val="00596A98"/>
    <w:rsid w:val="005A3612"/>
    <w:rsid w:val="005A3CF3"/>
    <w:rsid w:val="005B3D8E"/>
    <w:rsid w:val="005B4EAA"/>
    <w:rsid w:val="005B56E5"/>
    <w:rsid w:val="005B63CC"/>
    <w:rsid w:val="005C2907"/>
    <w:rsid w:val="005C3FDD"/>
    <w:rsid w:val="005C61FF"/>
    <w:rsid w:val="005C76EF"/>
    <w:rsid w:val="005C79E0"/>
    <w:rsid w:val="005E316B"/>
    <w:rsid w:val="005E598A"/>
    <w:rsid w:val="005F2501"/>
    <w:rsid w:val="00602FAA"/>
    <w:rsid w:val="00603325"/>
    <w:rsid w:val="0060412D"/>
    <w:rsid w:val="00605B3E"/>
    <w:rsid w:val="0061152F"/>
    <w:rsid w:val="00611FBD"/>
    <w:rsid w:val="00613F6F"/>
    <w:rsid w:val="006146D2"/>
    <w:rsid w:val="00616926"/>
    <w:rsid w:val="0061723F"/>
    <w:rsid w:val="00617CF6"/>
    <w:rsid w:val="00626E05"/>
    <w:rsid w:val="00632940"/>
    <w:rsid w:val="00633FBD"/>
    <w:rsid w:val="006349AC"/>
    <w:rsid w:val="00644A15"/>
    <w:rsid w:val="00644CD6"/>
    <w:rsid w:val="00645F54"/>
    <w:rsid w:val="00650B75"/>
    <w:rsid w:val="00651FA4"/>
    <w:rsid w:val="0065395B"/>
    <w:rsid w:val="006552A7"/>
    <w:rsid w:val="006577CA"/>
    <w:rsid w:val="006577F2"/>
    <w:rsid w:val="00660FED"/>
    <w:rsid w:val="0066100C"/>
    <w:rsid w:val="00661930"/>
    <w:rsid w:val="00662963"/>
    <w:rsid w:val="006634D7"/>
    <w:rsid w:val="006708B9"/>
    <w:rsid w:val="006710B5"/>
    <w:rsid w:val="0067779C"/>
    <w:rsid w:val="00681645"/>
    <w:rsid w:val="00684D0F"/>
    <w:rsid w:val="00685090"/>
    <w:rsid w:val="00685971"/>
    <w:rsid w:val="00690745"/>
    <w:rsid w:val="00694821"/>
    <w:rsid w:val="006A6EBA"/>
    <w:rsid w:val="006A76BA"/>
    <w:rsid w:val="006B1ABB"/>
    <w:rsid w:val="006B2866"/>
    <w:rsid w:val="006B39C1"/>
    <w:rsid w:val="006B4C2F"/>
    <w:rsid w:val="006B665B"/>
    <w:rsid w:val="006C1073"/>
    <w:rsid w:val="006D4AF5"/>
    <w:rsid w:val="006D7BE0"/>
    <w:rsid w:val="006E0891"/>
    <w:rsid w:val="006E3FEF"/>
    <w:rsid w:val="006E6129"/>
    <w:rsid w:val="006E694B"/>
    <w:rsid w:val="006F17BC"/>
    <w:rsid w:val="006F3DF0"/>
    <w:rsid w:val="007046E9"/>
    <w:rsid w:val="00706129"/>
    <w:rsid w:val="00712958"/>
    <w:rsid w:val="007248FC"/>
    <w:rsid w:val="00727FD7"/>
    <w:rsid w:val="00732523"/>
    <w:rsid w:val="0073729B"/>
    <w:rsid w:val="00740A22"/>
    <w:rsid w:val="00740DBB"/>
    <w:rsid w:val="00746FCA"/>
    <w:rsid w:val="0075403F"/>
    <w:rsid w:val="00756A82"/>
    <w:rsid w:val="007604AC"/>
    <w:rsid w:val="007621F9"/>
    <w:rsid w:val="0076327F"/>
    <w:rsid w:val="00763A9A"/>
    <w:rsid w:val="007646C6"/>
    <w:rsid w:val="00772C46"/>
    <w:rsid w:val="007730CA"/>
    <w:rsid w:val="00773308"/>
    <w:rsid w:val="007736DF"/>
    <w:rsid w:val="00775A9A"/>
    <w:rsid w:val="00777768"/>
    <w:rsid w:val="00780127"/>
    <w:rsid w:val="007843E9"/>
    <w:rsid w:val="00787B01"/>
    <w:rsid w:val="00790421"/>
    <w:rsid w:val="007913F6"/>
    <w:rsid w:val="007940B5"/>
    <w:rsid w:val="00794521"/>
    <w:rsid w:val="00794CDF"/>
    <w:rsid w:val="00796B75"/>
    <w:rsid w:val="0079701A"/>
    <w:rsid w:val="007A0E1D"/>
    <w:rsid w:val="007A2DAD"/>
    <w:rsid w:val="007A5056"/>
    <w:rsid w:val="007A675A"/>
    <w:rsid w:val="007B2B2F"/>
    <w:rsid w:val="007B2CA2"/>
    <w:rsid w:val="007B457D"/>
    <w:rsid w:val="007B590D"/>
    <w:rsid w:val="007C1D7C"/>
    <w:rsid w:val="007C5025"/>
    <w:rsid w:val="007D3D4B"/>
    <w:rsid w:val="007D5962"/>
    <w:rsid w:val="007D79A0"/>
    <w:rsid w:val="007E1ABF"/>
    <w:rsid w:val="007E35C2"/>
    <w:rsid w:val="007E4126"/>
    <w:rsid w:val="007E4329"/>
    <w:rsid w:val="007F0088"/>
    <w:rsid w:val="007F19D5"/>
    <w:rsid w:val="007F251D"/>
    <w:rsid w:val="007F460D"/>
    <w:rsid w:val="00805FB9"/>
    <w:rsid w:val="00805FE7"/>
    <w:rsid w:val="00806356"/>
    <w:rsid w:val="0080645E"/>
    <w:rsid w:val="00811973"/>
    <w:rsid w:val="00813114"/>
    <w:rsid w:val="008218CB"/>
    <w:rsid w:val="00824982"/>
    <w:rsid w:val="008456B4"/>
    <w:rsid w:val="00845A2F"/>
    <w:rsid w:val="00851F98"/>
    <w:rsid w:val="00853DDB"/>
    <w:rsid w:val="008624CA"/>
    <w:rsid w:val="008640DF"/>
    <w:rsid w:val="00864994"/>
    <w:rsid w:val="008678AF"/>
    <w:rsid w:val="00885DD1"/>
    <w:rsid w:val="0088782A"/>
    <w:rsid w:val="00891A95"/>
    <w:rsid w:val="008929E5"/>
    <w:rsid w:val="00894D51"/>
    <w:rsid w:val="008A1CDA"/>
    <w:rsid w:val="008A35D0"/>
    <w:rsid w:val="008B113A"/>
    <w:rsid w:val="008B3E46"/>
    <w:rsid w:val="008B4E63"/>
    <w:rsid w:val="008B6FA1"/>
    <w:rsid w:val="008B709A"/>
    <w:rsid w:val="008B7734"/>
    <w:rsid w:val="008C0916"/>
    <w:rsid w:val="008C1FB9"/>
    <w:rsid w:val="008C5A0E"/>
    <w:rsid w:val="008C6B37"/>
    <w:rsid w:val="008C72AC"/>
    <w:rsid w:val="008D23F6"/>
    <w:rsid w:val="008D3606"/>
    <w:rsid w:val="008D3F1B"/>
    <w:rsid w:val="008D5A58"/>
    <w:rsid w:val="008E39E9"/>
    <w:rsid w:val="008E480C"/>
    <w:rsid w:val="008F0043"/>
    <w:rsid w:val="008F0954"/>
    <w:rsid w:val="008F1D42"/>
    <w:rsid w:val="008F2DCC"/>
    <w:rsid w:val="008F342A"/>
    <w:rsid w:val="008F501A"/>
    <w:rsid w:val="008F6749"/>
    <w:rsid w:val="00900608"/>
    <w:rsid w:val="00901620"/>
    <w:rsid w:val="0090248C"/>
    <w:rsid w:val="00902F48"/>
    <w:rsid w:val="00903222"/>
    <w:rsid w:val="00903982"/>
    <w:rsid w:val="00904F31"/>
    <w:rsid w:val="00910E01"/>
    <w:rsid w:val="00910F4C"/>
    <w:rsid w:val="00912C84"/>
    <w:rsid w:val="00916C1A"/>
    <w:rsid w:val="00921217"/>
    <w:rsid w:val="00923240"/>
    <w:rsid w:val="009232A1"/>
    <w:rsid w:val="00923D10"/>
    <w:rsid w:val="0092680D"/>
    <w:rsid w:val="00931CD4"/>
    <w:rsid w:val="00934DFB"/>
    <w:rsid w:val="00940B8E"/>
    <w:rsid w:val="00945ADB"/>
    <w:rsid w:val="00953324"/>
    <w:rsid w:val="00953F41"/>
    <w:rsid w:val="009554F0"/>
    <w:rsid w:val="00956689"/>
    <w:rsid w:val="00966F92"/>
    <w:rsid w:val="00970229"/>
    <w:rsid w:val="009755A8"/>
    <w:rsid w:val="0097661B"/>
    <w:rsid w:val="00986D8A"/>
    <w:rsid w:val="00986FBE"/>
    <w:rsid w:val="00991896"/>
    <w:rsid w:val="00992100"/>
    <w:rsid w:val="00995578"/>
    <w:rsid w:val="009A1838"/>
    <w:rsid w:val="009A21F8"/>
    <w:rsid w:val="009A366C"/>
    <w:rsid w:val="009A540A"/>
    <w:rsid w:val="009A6122"/>
    <w:rsid w:val="009B0D1A"/>
    <w:rsid w:val="009C062B"/>
    <w:rsid w:val="009D5EBF"/>
    <w:rsid w:val="009D7C20"/>
    <w:rsid w:val="009E6625"/>
    <w:rsid w:val="009E68FD"/>
    <w:rsid w:val="009F382D"/>
    <w:rsid w:val="009F4DCA"/>
    <w:rsid w:val="00A005F5"/>
    <w:rsid w:val="00A03624"/>
    <w:rsid w:val="00A0681A"/>
    <w:rsid w:val="00A11558"/>
    <w:rsid w:val="00A2125C"/>
    <w:rsid w:val="00A223EC"/>
    <w:rsid w:val="00A25C73"/>
    <w:rsid w:val="00A317D0"/>
    <w:rsid w:val="00A32D56"/>
    <w:rsid w:val="00A33C8D"/>
    <w:rsid w:val="00A354A1"/>
    <w:rsid w:val="00A367BD"/>
    <w:rsid w:val="00A43AC4"/>
    <w:rsid w:val="00A445E7"/>
    <w:rsid w:val="00A5111A"/>
    <w:rsid w:val="00A5493D"/>
    <w:rsid w:val="00A57075"/>
    <w:rsid w:val="00A637FF"/>
    <w:rsid w:val="00A6734A"/>
    <w:rsid w:val="00A70B68"/>
    <w:rsid w:val="00A73322"/>
    <w:rsid w:val="00A76D2F"/>
    <w:rsid w:val="00A77DB3"/>
    <w:rsid w:val="00A81205"/>
    <w:rsid w:val="00A84933"/>
    <w:rsid w:val="00A85811"/>
    <w:rsid w:val="00A868C6"/>
    <w:rsid w:val="00A900E7"/>
    <w:rsid w:val="00A91428"/>
    <w:rsid w:val="00A91E2B"/>
    <w:rsid w:val="00A954C6"/>
    <w:rsid w:val="00A9594B"/>
    <w:rsid w:val="00A963B4"/>
    <w:rsid w:val="00A97E2B"/>
    <w:rsid w:val="00AB6414"/>
    <w:rsid w:val="00AB7045"/>
    <w:rsid w:val="00AC019E"/>
    <w:rsid w:val="00AD0433"/>
    <w:rsid w:val="00AD2525"/>
    <w:rsid w:val="00AD2BC4"/>
    <w:rsid w:val="00AD3D19"/>
    <w:rsid w:val="00AD3DD2"/>
    <w:rsid w:val="00AD572C"/>
    <w:rsid w:val="00AE4330"/>
    <w:rsid w:val="00AE74EE"/>
    <w:rsid w:val="00AF370E"/>
    <w:rsid w:val="00AF48DA"/>
    <w:rsid w:val="00AF51E7"/>
    <w:rsid w:val="00AF694E"/>
    <w:rsid w:val="00B014F3"/>
    <w:rsid w:val="00B06101"/>
    <w:rsid w:val="00B11E14"/>
    <w:rsid w:val="00B12502"/>
    <w:rsid w:val="00B13283"/>
    <w:rsid w:val="00B152C1"/>
    <w:rsid w:val="00B27D1C"/>
    <w:rsid w:val="00B31DBF"/>
    <w:rsid w:val="00B510C1"/>
    <w:rsid w:val="00B563CA"/>
    <w:rsid w:val="00B6112D"/>
    <w:rsid w:val="00B61309"/>
    <w:rsid w:val="00B6238E"/>
    <w:rsid w:val="00B638EB"/>
    <w:rsid w:val="00B652C9"/>
    <w:rsid w:val="00B658EE"/>
    <w:rsid w:val="00B6722E"/>
    <w:rsid w:val="00B67AB7"/>
    <w:rsid w:val="00B70F65"/>
    <w:rsid w:val="00B71BFB"/>
    <w:rsid w:val="00B77FE0"/>
    <w:rsid w:val="00B8174B"/>
    <w:rsid w:val="00B828D1"/>
    <w:rsid w:val="00B841EE"/>
    <w:rsid w:val="00B85C53"/>
    <w:rsid w:val="00B9227B"/>
    <w:rsid w:val="00BA0390"/>
    <w:rsid w:val="00BA095B"/>
    <w:rsid w:val="00BA0F38"/>
    <w:rsid w:val="00BA43F5"/>
    <w:rsid w:val="00BA568B"/>
    <w:rsid w:val="00BB14DE"/>
    <w:rsid w:val="00BB324D"/>
    <w:rsid w:val="00BB378B"/>
    <w:rsid w:val="00BC1F28"/>
    <w:rsid w:val="00BC4067"/>
    <w:rsid w:val="00BC62DE"/>
    <w:rsid w:val="00BC7EA1"/>
    <w:rsid w:val="00BD2FE3"/>
    <w:rsid w:val="00BD42C2"/>
    <w:rsid w:val="00BD6E83"/>
    <w:rsid w:val="00BD77DA"/>
    <w:rsid w:val="00BE3BFD"/>
    <w:rsid w:val="00BE5252"/>
    <w:rsid w:val="00BF2CCC"/>
    <w:rsid w:val="00C009D4"/>
    <w:rsid w:val="00C05705"/>
    <w:rsid w:val="00C1181B"/>
    <w:rsid w:val="00C11A49"/>
    <w:rsid w:val="00C13BD5"/>
    <w:rsid w:val="00C13FEF"/>
    <w:rsid w:val="00C17247"/>
    <w:rsid w:val="00C17CDB"/>
    <w:rsid w:val="00C237B4"/>
    <w:rsid w:val="00C3185E"/>
    <w:rsid w:val="00C33679"/>
    <w:rsid w:val="00C46AD4"/>
    <w:rsid w:val="00C55DC3"/>
    <w:rsid w:val="00C560EB"/>
    <w:rsid w:val="00C617C3"/>
    <w:rsid w:val="00C62008"/>
    <w:rsid w:val="00C62A54"/>
    <w:rsid w:val="00C71B33"/>
    <w:rsid w:val="00C72AB0"/>
    <w:rsid w:val="00C764E6"/>
    <w:rsid w:val="00C803A5"/>
    <w:rsid w:val="00C8215F"/>
    <w:rsid w:val="00C864E3"/>
    <w:rsid w:val="00C86BC4"/>
    <w:rsid w:val="00C94AFE"/>
    <w:rsid w:val="00C9547B"/>
    <w:rsid w:val="00C974D2"/>
    <w:rsid w:val="00C97E77"/>
    <w:rsid w:val="00CA051D"/>
    <w:rsid w:val="00CA1E40"/>
    <w:rsid w:val="00CA331C"/>
    <w:rsid w:val="00CA3852"/>
    <w:rsid w:val="00CA3F41"/>
    <w:rsid w:val="00CA4EA1"/>
    <w:rsid w:val="00CA6C7B"/>
    <w:rsid w:val="00CB084B"/>
    <w:rsid w:val="00CB2B29"/>
    <w:rsid w:val="00CB75DB"/>
    <w:rsid w:val="00CC1A77"/>
    <w:rsid w:val="00CC2323"/>
    <w:rsid w:val="00CC244E"/>
    <w:rsid w:val="00CC3B16"/>
    <w:rsid w:val="00CC51B7"/>
    <w:rsid w:val="00CD0AAB"/>
    <w:rsid w:val="00CD4EBA"/>
    <w:rsid w:val="00CD7E7B"/>
    <w:rsid w:val="00CF27C8"/>
    <w:rsid w:val="00CF72C2"/>
    <w:rsid w:val="00D00478"/>
    <w:rsid w:val="00D01BC6"/>
    <w:rsid w:val="00D0509C"/>
    <w:rsid w:val="00D05880"/>
    <w:rsid w:val="00D07BD4"/>
    <w:rsid w:val="00D149F2"/>
    <w:rsid w:val="00D17418"/>
    <w:rsid w:val="00D2066B"/>
    <w:rsid w:val="00D2201B"/>
    <w:rsid w:val="00D233FD"/>
    <w:rsid w:val="00D26536"/>
    <w:rsid w:val="00D27197"/>
    <w:rsid w:val="00D32D2B"/>
    <w:rsid w:val="00D363BF"/>
    <w:rsid w:val="00D4021C"/>
    <w:rsid w:val="00D44D1E"/>
    <w:rsid w:val="00D45D8D"/>
    <w:rsid w:val="00D55B44"/>
    <w:rsid w:val="00D566FB"/>
    <w:rsid w:val="00D646B7"/>
    <w:rsid w:val="00D67FE7"/>
    <w:rsid w:val="00D734B1"/>
    <w:rsid w:val="00D76DA7"/>
    <w:rsid w:val="00D76E96"/>
    <w:rsid w:val="00D82A0C"/>
    <w:rsid w:val="00D85F6D"/>
    <w:rsid w:val="00D90296"/>
    <w:rsid w:val="00D907F3"/>
    <w:rsid w:val="00D91207"/>
    <w:rsid w:val="00D9579D"/>
    <w:rsid w:val="00D9614C"/>
    <w:rsid w:val="00D97E3A"/>
    <w:rsid w:val="00DA048A"/>
    <w:rsid w:val="00DA340B"/>
    <w:rsid w:val="00DA41CB"/>
    <w:rsid w:val="00DA7289"/>
    <w:rsid w:val="00DA740A"/>
    <w:rsid w:val="00DB3CEA"/>
    <w:rsid w:val="00DB4A01"/>
    <w:rsid w:val="00DB5FDC"/>
    <w:rsid w:val="00DB7843"/>
    <w:rsid w:val="00DC16DE"/>
    <w:rsid w:val="00DC6A36"/>
    <w:rsid w:val="00DC783E"/>
    <w:rsid w:val="00DD55F2"/>
    <w:rsid w:val="00DE31CF"/>
    <w:rsid w:val="00DE4AEF"/>
    <w:rsid w:val="00DE4E60"/>
    <w:rsid w:val="00DE7C7F"/>
    <w:rsid w:val="00DF0AEB"/>
    <w:rsid w:val="00DF5E09"/>
    <w:rsid w:val="00DF6D62"/>
    <w:rsid w:val="00DF785E"/>
    <w:rsid w:val="00E00E70"/>
    <w:rsid w:val="00E01620"/>
    <w:rsid w:val="00E02B43"/>
    <w:rsid w:val="00E075E1"/>
    <w:rsid w:val="00E0760F"/>
    <w:rsid w:val="00E117BB"/>
    <w:rsid w:val="00E162C3"/>
    <w:rsid w:val="00E20086"/>
    <w:rsid w:val="00E20709"/>
    <w:rsid w:val="00E22E45"/>
    <w:rsid w:val="00E250F6"/>
    <w:rsid w:val="00E26540"/>
    <w:rsid w:val="00E2744E"/>
    <w:rsid w:val="00E30363"/>
    <w:rsid w:val="00E30644"/>
    <w:rsid w:val="00E3128D"/>
    <w:rsid w:val="00E32337"/>
    <w:rsid w:val="00E3470B"/>
    <w:rsid w:val="00E3471A"/>
    <w:rsid w:val="00E36D8A"/>
    <w:rsid w:val="00E40F33"/>
    <w:rsid w:val="00E41C27"/>
    <w:rsid w:val="00E46FC4"/>
    <w:rsid w:val="00E54CF5"/>
    <w:rsid w:val="00E56CE4"/>
    <w:rsid w:val="00E67CC1"/>
    <w:rsid w:val="00E70363"/>
    <w:rsid w:val="00E76605"/>
    <w:rsid w:val="00E83A9F"/>
    <w:rsid w:val="00E852FF"/>
    <w:rsid w:val="00E85AF4"/>
    <w:rsid w:val="00E8601C"/>
    <w:rsid w:val="00E861DC"/>
    <w:rsid w:val="00E86835"/>
    <w:rsid w:val="00E900AA"/>
    <w:rsid w:val="00E9116C"/>
    <w:rsid w:val="00E93430"/>
    <w:rsid w:val="00EA0977"/>
    <w:rsid w:val="00EA2811"/>
    <w:rsid w:val="00EA3E84"/>
    <w:rsid w:val="00EA7750"/>
    <w:rsid w:val="00EA7920"/>
    <w:rsid w:val="00EB1330"/>
    <w:rsid w:val="00EB2174"/>
    <w:rsid w:val="00EB28AB"/>
    <w:rsid w:val="00EB6048"/>
    <w:rsid w:val="00EB604E"/>
    <w:rsid w:val="00EB66CA"/>
    <w:rsid w:val="00EC0E33"/>
    <w:rsid w:val="00EC1C24"/>
    <w:rsid w:val="00EC5923"/>
    <w:rsid w:val="00EC5E31"/>
    <w:rsid w:val="00EC6255"/>
    <w:rsid w:val="00EC76F0"/>
    <w:rsid w:val="00ED154F"/>
    <w:rsid w:val="00ED2297"/>
    <w:rsid w:val="00ED352F"/>
    <w:rsid w:val="00ED57DC"/>
    <w:rsid w:val="00ED6B92"/>
    <w:rsid w:val="00EE187C"/>
    <w:rsid w:val="00EE40D2"/>
    <w:rsid w:val="00EE7B92"/>
    <w:rsid w:val="00EF1E06"/>
    <w:rsid w:val="00EF28C7"/>
    <w:rsid w:val="00EF64FF"/>
    <w:rsid w:val="00F01D37"/>
    <w:rsid w:val="00F076F3"/>
    <w:rsid w:val="00F16D75"/>
    <w:rsid w:val="00F1702D"/>
    <w:rsid w:val="00F2186D"/>
    <w:rsid w:val="00F225FE"/>
    <w:rsid w:val="00F24E7E"/>
    <w:rsid w:val="00F365F4"/>
    <w:rsid w:val="00F40B63"/>
    <w:rsid w:val="00F41AA4"/>
    <w:rsid w:val="00F42F5A"/>
    <w:rsid w:val="00F44320"/>
    <w:rsid w:val="00F4444C"/>
    <w:rsid w:val="00F4447A"/>
    <w:rsid w:val="00F44C9D"/>
    <w:rsid w:val="00F4786A"/>
    <w:rsid w:val="00F5164E"/>
    <w:rsid w:val="00F5469C"/>
    <w:rsid w:val="00F54755"/>
    <w:rsid w:val="00F6214E"/>
    <w:rsid w:val="00F66787"/>
    <w:rsid w:val="00F70B65"/>
    <w:rsid w:val="00F771CF"/>
    <w:rsid w:val="00F83980"/>
    <w:rsid w:val="00F907A8"/>
    <w:rsid w:val="00F92169"/>
    <w:rsid w:val="00F940D1"/>
    <w:rsid w:val="00F94E07"/>
    <w:rsid w:val="00F95CF0"/>
    <w:rsid w:val="00F96830"/>
    <w:rsid w:val="00F9696B"/>
    <w:rsid w:val="00F96C32"/>
    <w:rsid w:val="00FA0F7C"/>
    <w:rsid w:val="00FA2580"/>
    <w:rsid w:val="00FA39F2"/>
    <w:rsid w:val="00FB099F"/>
    <w:rsid w:val="00FB0A6D"/>
    <w:rsid w:val="00FB0D7A"/>
    <w:rsid w:val="00FB167E"/>
    <w:rsid w:val="00FB3579"/>
    <w:rsid w:val="00FB474B"/>
    <w:rsid w:val="00FC0E1B"/>
    <w:rsid w:val="00FC0E4C"/>
    <w:rsid w:val="00FC7164"/>
    <w:rsid w:val="00FD1CF1"/>
    <w:rsid w:val="00FD2FF6"/>
    <w:rsid w:val="00FD448B"/>
    <w:rsid w:val="00FD6254"/>
    <w:rsid w:val="00FD77BE"/>
    <w:rsid w:val="00FE349F"/>
    <w:rsid w:val="00FE40BC"/>
    <w:rsid w:val="00FE47EA"/>
    <w:rsid w:val="00FE7A73"/>
    <w:rsid w:val="00FF39CE"/>
    <w:rsid w:val="00FF4DD4"/>
    <w:rsid w:val="00FF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>
      <o:colormru v:ext="edit" colors="#ffc"/>
    </o:shapedefaults>
    <o:shapelayout v:ext="edit">
      <o:idmap v:ext="edit" data="1"/>
    </o:shapelayout>
  </w:shapeDefaults>
  <w:decimalSymbol w:val=","/>
  <w:listSeparator w:val=";"/>
  <w14:docId w14:val="6B235201"/>
  <w15:docId w15:val="{12BB1ADA-2BE6-467F-A934-D1238F76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1E2B"/>
    <w:pPr>
      <w:spacing w:after="120" w:line="240" w:lineRule="auto"/>
      <w:jc w:val="both"/>
    </w:pPr>
    <w:rPr>
      <w:rFonts w:eastAsia="Times New Roman" w:cs="Times New Roman"/>
      <w:szCs w:val="16"/>
      <w:lang w:eastAsia="fr-FR"/>
    </w:rPr>
  </w:style>
  <w:style w:type="paragraph" w:styleId="Titre1">
    <w:name w:val="heading 1"/>
    <w:aliases w:val="H1,Titre1,Titre1 Car,Titre 1- SAE ANGERS,TITRE 1,app heading 1,l1,1,h1,Header 1,Überschrift 11,†berschrift 11,Level 1 Topic Heading,Überschrift 1,TETES DE CHAPITRES 1,T1,cat_titre,Titre point,t1,chapitre,Level a"/>
    <w:basedOn w:val="DosContact"/>
    <w:next w:val="Normal"/>
    <w:link w:val="Titre1Car"/>
    <w:qFormat/>
    <w:rsid w:val="0006139A"/>
    <w:pPr>
      <w:outlineLvl w:val="0"/>
    </w:pPr>
  </w:style>
  <w:style w:type="paragraph" w:styleId="Titre2">
    <w:name w:val="heading 2"/>
    <w:aliases w:val="H2,Titre2,Titre2 Car,Titre 2 - SAE ANGERS,l2,l21,l22,l23,l24,l25,l211,l221,l231,l241,l26,l212,l222,l232,l242,l27,l213,l223,l233,l243,l28,l214,l224,l234,l244,l29,l215,l225,l235,l245,l210,l216,l226,l236,l246,l251,l2111,l2211,l2311,l2411,l261,l2121"/>
    <w:basedOn w:val="Normal"/>
    <w:next w:val="Normal"/>
    <w:link w:val="Titre2Car"/>
    <w:qFormat/>
    <w:rsid w:val="00C71B33"/>
    <w:pPr>
      <w:keepNext/>
      <w:numPr>
        <w:ilvl w:val="1"/>
        <w:numId w:val="13"/>
      </w:numPr>
      <w:pBdr>
        <w:bottom w:val="single" w:sz="24" w:space="1" w:color="4B4B4D"/>
      </w:pBdr>
      <w:spacing w:before="360"/>
      <w:ind w:left="1134" w:hanging="1134"/>
      <w:jc w:val="left"/>
      <w:outlineLvl w:val="1"/>
    </w:pPr>
    <w:rPr>
      <w:rFonts w:ascii="Verdana" w:hAnsi="Verdana"/>
      <w:b/>
      <w:bCs/>
      <w:iCs/>
      <w:color w:val="4B4B4D"/>
      <w:sz w:val="40"/>
      <w:szCs w:val="48"/>
    </w:rPr>
  </w:style>
  <w:style w:type="paragraph" w:styleId="Titre3">
    <w:name w:val="heading 3"/>
    <w:aliases w:val="H3,Titre3,Titre3 Car,Titre 3 - SAE ANGERS,Titre 3-1,h3,heading 3,3rd level,3,TITRE 3,Überschrift 31,t’tulo 3,†berschrift 31,T3"/>
    <w:basedOn w:val="Normal"/>
    <w:next w:val="Normal"/>
    <w:link w:val="Titre3Car"/>
    <w:qFormat/>
    <w:rsid w:val="00516F47"/>
    <w:pPr>
      <w:keepNext/>
      <w:numPr>
        <w:ilvl w:val="2"/>
        <w:numId w:val="16"/>
      </w:numPr>
      <w:tabs>
        <w:tab w:val="left" w:pos="709"/>
      </w:tabs>
      <w:spacing w:before="360"/>
      <w:ind w:left="709" w:hanging="709"/>
      <w:outlineLvl w:val="2"/>
    </w:pPr>
    <w:rPr>
      <w:rFonts w:cs="Arial"/>
      <w:b/>
      <w:bCs/>
      <w:color w:val="78C2BB" w:themeColor="accent2"/>
      <w:sz w:val="24"/>
      <w:szCs w:val="26"/>
    </w:rPr>
  </w:style>
  <w:style w:type="paragraph" w:styleId="Titre4">
    <w:name w:val="heading 4"/>
    <w:aliases w:val="H4,Titre4,Heading 4,Titre 4 - SAE ANGERS,l4,l41,l42,TITRE 4,h4,Überschrift 41,†berschrift 41"/>
    <w:basedOn w:val="Normal"/>
    <w:next w:val="Normal"/>
    <w:link w:val="Titre4Car"/>
    <w:uiPriority w:val="1"/>
    <w:qFormat/>
    <w:rsid w:val="00516F47"/>
    <w:pPr>
      <w:keepNext/>
      <w:numPr>
        <w:ilvl w:val="3"/>
        <w:numId w:val="16"/>
      </w:numPr>
      <w:pBdr>
        <w:bottom w:val="single" w:sz="4" w:space="1" w:color="C0C0C0"/>
      </w:pBdr>
      <w:spacing w:before="240"/>
      <w:ind w:left="426" w:hanging="426"/>
      <w:outlineLvl w:val="3"/>
    </w:pPr>
    <w:rPr>
      <w:b/>
      <w:bCs/>
      <w:szCs w:val="28"/>
    </w:rPr>
  </w:style>
  <w:style w:type="paragraph" w:styleId="Titre5">
    <w:name w:val="heading 5"/>
    <w:aliases w:val="Titre 5 - SAE ANGERS"/>
    <w:basedOn w:val="Normal"/>
    <w:next w:val="Normal"/>
    <w:link w:val="Titre5Car"/>
    <w:uiPriority w:val="1"/>
    <w:qFormat/>
    <w:rsid w:val="00C62A54"/>
    <w:pPr>
      <w:spacing w:before="240"/>
      <w:outlineLvl w:val="4"/>
    </w:pPr>
    <w:rPr>
      <w:b/>
      <w:bCs/>
      <w:iCs/>
      <w:szCs w:val="26"/>
      <w:u w:val="single"/>
    </w:rPr>
  </w:style>
  <w:style w:type="paragraph" w:styleId="Titre6">
    <w:name w:val="heading 6"/>
    <w:aliases w:val="Titre 6 - SAE ANGERS"/>
    <w:basedOn w:val="Normal"/>
    <w:next w:val="Normal"/>
    <w:link w:val="Titre6Car"/>
    <w:uiPriority w:val="9"/>
    <w:qFormat/>
    <w:rsid w:val="009755A8"/>
    <w:pPr>
      <w:numPr>
        <w:ilvl w:val="5"/>
        <w:numId w:val="1"/>
      </w:numPr>
      <w:spacing w:before="24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qFormat/>
    <w:rsid w:val="009755A8"/>
    <w:pPr>
      <w:numPr>
        <w:ilvl w:val="6"/>
        <w:numId w:val="1"/>
      </w:numPr>
      <w:spacing w:before="240"/>
      <w:outlineLvl w:val="6"/>
    </w:pPr>
    <w:rPr>
      <w:rFonts w:ascii="Times New Roman" w:hAnsi="Times New Roman"/>
      <w:sz w:val="24"/>
      <w:szCs w:val="24"/>
    </w:rPr>
  </w:style>
  <w:style w:type="paragraph" w:styleId="Titre8">
    <w:name w:val="heading 8"/>
    <w:aliases w:val="table caption"/>
    <w:basedOn w:val="Normal"/>
    <w:next w:val="Normal"/>
    <w:link w:val="Titre8Car"/>
    <w:uiPriority w:val="9"/>
    <w:qFormat/>
    <w:rsid w:val="009755A8"/>
    <w:pPr>
      <w:numPr>
        <w:ilvl w:val="7"/>
        <w:numId w:val="1"/>
      </w:numPr>
      <w:spacing w:before="24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itre9">
    <w:name w:val="heading 9"/>
    <w:aliases w:val="Titre Annexe"/>
    <w:basedOn w:val="Normal"/>
    <w:next w:val="Normal"/>
    <w:link w:val="Titre9Car"/>
    <w:uiPriority w:val="9"/>
    <w:qFormat/>
    <w:rsid w:val="00F4447A"/>
    <w:pPr>
      <w:numPr>
        <w:numId w:val="4"/>
      </w:numPr>
      <w:spacing w:before="240"/>
      <w:outlineLvl w:val="8"/>
    </w:pPr>
    <w:rPr>
      <w:rFonts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Titre1 Car1,Titre1 Car Car,Titre 1- SAE ANGERS Car,TITRE 1 Car,app heading 1 Car,l1 Car,1 Car,h1 Car,Header 1 Car,Überschrift 11 Car,†berschrift 11 Car,Level 1 Topic Heading Car,Überschrift 1 Car,TETES DE CHAPITRES 1 Car,T1 Car,t1 Car"/>
    <w:basedOn w:val="Policepardfaut"/>
    <w:link w:val="Titre1"/>
    <w:rsid w:val="0006139A"/>
    <w:rPr>
      <w:rFonts w:ascii="Verdana" w:eastAsia="Times New Roman" w:hAnsi="Verdana" w:cs="Times New Roman"/>
      <w:b/>
      <w:color w:val="00685B" w:themeColor="accent1"/>
      <w:sz w:val="52"/>
      <w:szCs w:val="52"/>
      <w:u w:val="single"/>
      <w:lang w:eastAsia="fr-FR"/>
    </w:rPr>
  </w:style>
  <w:style w:type="character" w:customStyle="1" w:styleId="Titre2Car">
    <w:name w:val="Titre 2 Car"/>
    <w:aliases w:val="H2 Car,Titre2 Car1,Titre2 Car Car,Titre 2 - SAE ANGERS Car,l2 Car,l21 Car,l22 Car,l23 Car,l24 Car,l25 Car,l211 Car,l221 Car,l231 Car,l241 Car,l26 Car,l212 Car,l222 Car,l232 Car,l242 Car,l27 Car,l213 Car,l223 Car,l233 Car,l243 Car,l28 Car"/>
    <w:basedOn w:val="Policepardfaut"/>
    <w:link w:val="Titre2"/>
    <w:rsid w:val="00C71B33"/>
    <w:rPr>
      <w:rFonts w:ascii="Verdana" w:eastAsia="Times New Roman" w:hAnsi="Verdana" w:cs="Times New Roman"/>
      <w:b/>
      <w:bCs/>
      <w:iCs/>
      <w:color w:val="4B4B4D"/>
      <w:sz w:val="40"/>
      <w:szCs w:val="48"/>
      <w:lang w:eastAsia="fr-FR"/>
    </w:rPr>
  </w:style>
  <w:style w:type="character" w:customStyle="1" w:styleId="Titre3Car">
    <w:name w:val="Titre 3 Car"/>
    <w:aliases w:val="H3 Car,Titre3 Car1,Titre3 Car Car,Titre 3 - SAE ANGERS Car,Titre 3-1 Car,h3 Car,heading 3 Car,3rd level Car,3 Car,TITRE 3 Car,Überschrift 31 Car,t’tulo 3 Car,†berschrift 31 Car,T3 Car"/>
    <w:basedOn w:val="Policepardfaut"/>
    <w:link w:val="Titre3"/>
    <w:rsid w:val="00516F47"/>
    <w:rPr>
      <w:rFonts w:eastAsia="Times New Roman" w:cs="Arial"/>
      <w:b/>
      <w:bCs/>
      <w:color w:val="78C2BB" w:themeColor="accent2"/>
      <w:sz w:val="24"/>
      <w:szCs w:val="26"/>
      <w:lang w:eastAsia="fr-FR"/>
    </w:rPr>
  </w:style>
  <w:style w:type="character" w:customStyle="1" w:styleId="Titre4Car">
    <w:name w:val="Titre 4 Car"/>
    <w:aliases w:val="H4 Car,Titre4 Car,Heading 4 Car,Titre 4 - SAE ANGERS Car,l4 Car,l41 Car,l42 Car,TITRE 4 Car,h4 Car,Überschrift 41 Car,†berschrift 41 Car"/>
    <w:basedOn w:val="Policepardfaut"/>
    <w:link w:val="Titre4"/>
    <w:uiPriority w:val="1"/>
    <w:rsid w:val="00516F47"/>
    <w:rPr>
      <w:rFonts w:eastAsia="Times New Roman" w:cs="Times New Roman"/>
      <w:b/>
      <w:bCs/>
      <w:szCs w:val="28"/>
      <w:lang w:eastAsia="fr-FR"/>
    </w:rPr>
  </w:style>
  <w:style w:type="character" w:customStyle="1" w:styleId="Titre5Car">
    <w:name w:val="Titre 5 Car"/>
    <w:aliases w:val="Titre 5 - SAE ANGERS Car"/>
    <w:basedOn w:val="Policepardfaut"/>
    <w:link w:val="Titre5"/>
    <w:uiPriority w:val="9"/>
    <w:rsid w:val="00C62A54"/>
    <w:rPr>
      <w:rFonts w:ascii="Arial" w:eastAsia="Times New Roman" w:hAnsi="Arial" w:cs="Times New Roman"/>
      <w:b/>
      <w:bCs/>
      <w:iCs/>
      <w:sz w:val="20"/>
      <w:szCs w:val="26"/>
      <w:u w:val="single"/>
      <w:lang w:eastAsia="fr-FR"/>
    </w:rPr>
  </w:style>
  <w:style w:type="character" w:customStyle="1" w:styleId="Titre6Car">
    <w:name w:val="Titre 6 Car"/>
    <w:aliases w:val="Titre 6 - SAE ANGERS Car"/>
    <w:basedOn w:val="Policepardfaut"/>
    <w:link w:val="Titre6"/>
    <w:uiPriority w:val="9"/>
    <w:rsid w:val="009755A8"/>
    <w:rPr>
      <w:rFonts w:ascii="Times New Roman" w:eastAsia="Times New Roman" w:hAnsi="Times New Roman" w:cs="Times New Roman"/>
      <w:b/>
      <w:bCs/>
      <w:sz w:val="22"/>
      <w:szCs w:val="22"/>
      <w:lang w:eastAsia="fr-FR"/>
    </w:rPr>
  </w:style>
  <w:style w:type="character" w:customStyle="1" w:styleId="Titre7Car">
    <w:name w:val="Titre 7 Car"/>
    <w:basedOn w:val="Policepardfaut"/>
    <w:link w:val="Titre7"/>
    <w:uiPriority w:val="9"/>
    <w:rsid w:val="009755A8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8Car">
    <w:name w:val="Titre 8 Car"/>
    <w:aliases w:val="table caption Car"/>
    <w:basedOn w:val="Policepardfaut"/>
    <w:link w:val="Titre8"/>
    <w:uiPriority w:val="9"/>
    <w:rsid w:val="009755A8"/>
    <w:rPr>
      <w:rFonts w:ascii="Times New Roman" w:eastAsia="Times New Roman" w:hAnsi="Times New Roman" w:cs="Times New Roman"/>
      <w:i/>
      <w:iCs/>
      <w:sz w:val="24"/>
      <w:szCs w:val="24"/>
      <w:lang w:eastAsia="fr-FR"/>
    </w:rPr>
  </w:style>
  <w:style w:type="character" w:customStyle="1" w:styleId="Titre9Car">
    <w:name w:val="Titre 9 Car"/>
    <w:aliases w:val="Titre Annexe Car"/>
    <w:basedOn w:val="Policepardfaut"/>
    <w:link w:val="Titre9"/>
    <w:uiPriority w:val="9"/>
    <w:rsid w:val="00F4447A"/>
    <w:rPr>
      <w:rFonts w:eastAsia="Times New Roman" w:cs="Arial"/>
      <w:szCs w:val="22"/>
      <w:lang w:eastAsia="fr-FR"/>
    </w:rPr>
  </w:style>
  <w:style w:type="paragraph" w:styleId="En-tte">
    <w:name w:val="header"/>
    <w:basedOn w:val="Normal"/>
    <w:link w:val="En-tteCar"/>
    <w:uiPriority w:val="99"/>
    <w:rsid w:val="001473C9"/>
    <w:pPr>
      <w:pBdr>
        <w:top w:val="single" w:sz="18" w:space="1" w:color="00685B" w:themeColor="accent1"/>
      </w:pBdr>
      <w:tabs>
        <w:tab w:val="center" w:pos="4536"/>
        <w:tab w:val="right" w:pos="9072"/>
      </w:tabs>
    </w:pPr>
    <w:rPr>
      <w:b/>
      <w:color w:val="00685B" w:themeColor="accent1"/>
      <w:szCs w:val="20"/>
    </w:rPr>
  </w:style>
  <w:style w:type="character" w:customStyle="1" w:styleId="En-tteCar">
    <w:name w:val="En-tête Car"/>
    <w:basedOn w:val="Policepardfaut"/>
    <w:link w:val="En-tte"/>
    <w:uiPriority w:val="99"/>
    <w:rsid w:val="001473C9"/>
    <w:rPr>
      <w:rFonts w:ascii="Arial" w:eastAsia="Times New Roman" w:hAnsi="Arial" w:cs="Times New Roman"/>
      <w:b/>
      <w:color w:val="00685B" w:themeColor="accent1"/>
      <w:sz w:val="20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rsid w:val="009755A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755A8"/>
    <w:rPr>
      <w:rFonts w:ascii="Verdana" w:eastAsia="Times New Roman" w:hAnsi="Verdana" w:cs="Times New Roman"/>
      <w:sz w:val="20"/>
      <w:szCs w:val="16"/>
      <w:lang w:eastAsia="fr-FR"/>
    </w:rPr>
  </w:style>
  <w:style w:type="character" w:styleId="Numrodepage">
    <w:name w:val="page number"/>
    <w:basedOn w:val="Policepardfaut"/>
    <w:rsid w:val="009755A8"/>
  </w:style>
  <w:style w:type="paragraph" w:styleId="Textedebulles">
    <w:name w:val="Balloon Text"/>
    <w:basedOn w:val="Normal"/>
    <w:link w:val="TextedebullesCar"/>
    <w:semiHidden/>
    <w:rsid w:val="009755A8"/>
    <w:rPr>
      <w:rFonts w:ascii="Tahoma" w:hAnsi="Tahoma" w:cs="Tahoma"/>
      <w:sz w:val="16"/>
    </w:rPr>
  </w:style>
  <w:style w:type="character" w:customStyle="1" w:styleId="TextedebullesCar">
    <w:name w:val="Texte de bulles Car"/>
    <w:basedOn w:val="Policepardfaut"/>
    <w:link w:val="Textedebulles"/>
    <w:semiHidden/>
    <w:rsid w:val="009755A8"/>
    <w:rPr>
      <w:rFonts w:ascii="Tahoma" w:eastAsia="Times New Roman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rsid w:val="009755A8"/>
    <w:pPr>
      <w:spacing w:after="0" w:line="240" w:lineRule="auto"/>
      <w:jc w:val="both"/>
    </w:pPr>
    <w:rPr>
      <w:rFonts w:ascii="Times New Roman" w:eastAsia="Times New Roman" w:hAnsi="Times New Roman" w:cs="Times New Roman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uiPriority w:val="39"/>
    <w:rsid w:val="00B9227B"/>
    <w:pPr>
      <w:tabs>
        <w:tab w:val="left" w:pos="6"/>
        <w:tab w:val="left" w:leader="underscore" w:pos="680"/>
        <w:tab w:val="right" w:leader="underscore" w:pos="9781"/>
      </w:tabs>
      <w:ind w:right="395"/>
      <w:jc w:val="left"/>
    </w:pPr>
    <w:rPr>
      <w:rFonts w:ascii="Verdana" w:hAnsi="Verdana"/>
      <w:b/>
      <w:caps/>
      <w:noProof/>
      <w:color w:val="78C2BB" w:themeColor="accent2"/>
      <w:sz w:val="24"/>
    </w:rPr>
  </w:style>
  <w:style w:type="paragraph" w:styleId="TM2">
    <w:name w:val="toc 2"/>
    <w:basedOn w:val="Normal"/>
    <w:next w:val="Normal"/>
    <w:uiPriority w:val="39"/>
    <w:rsid w:val="00B9227B"/>
    <w:pPr>
      <w:tabs>
        <w:tab w:val="left" w:pos="709"/>
        <w:tab w:val="left" w:pos="1100"/>
        <w:tab w:val="right" w:leader="underscore" w:pos="9781"/>
      </w:tabs>
      <w:ind w:left="709" w:right="395" w:hanging="709"/>
    </w:pPr>
    <w:rPr>
      <w:rFonts w:ascii="Verdana" w:hAnsi="Verdana"/>
      <w:b/>
      <w:noProof/>
      <w:sz w:val="24"/>
    </w:rPr>
  </w:style>
  <w:style w:type="character" w:styleId="Lienhypertexte">
    <w:name w:val="Hyperlink"/>
    <w:uiPriority w:val="99"/>
    <w:rsid w:val="009755A8"/>
    <w:rPr>
      <w:color w:val="0000FF"/>
      <w:u w:val="single"/>
    </w:rPr>
  </w:style>
  <w:style w:type="paragraph" w:styleId="TM3">
    <w:name w:val="toc 3"/>
    <w:basedOn w:val="Normal"/>
    <w:next w:val="Normal"/>
    <w:uiPriority w:val="39"/>
    <w:rsid w:val="00B9227B"/>
    <w:pPr>
      <w:tabs>
        <w:tab w:val="left" w:pos="709"/>
        <w:tab w:val="left" w:pos="1560"/>
        <w:tab w:val="right" w:leader="underscore" w:pos="9781"/>
      </w:tabs>
      <w:ind w:left="709" w:right="395"/>
      <w:jc w:val="left"/>
    </w:pPr>
    <w:rPr>
      <w:noProof/>
      <w:color w:val="4B4B4D"/>
      <w:sz w:val="24"/>
    </w:rPr>
  </w:style>
  <w:style w:type="paragraph" w:styleId="TM4">
    <w:name w:val="toc 4"/>
    <w:basedOn w:val="Normal"/>
    <w:next w:val="Normal"/>
    <w:uiPriority w:val="39"/>
    <w:rsid w:val="009755A8"/>
    <w:pPr>
      <w:tabs>
        <w:tab w:val="left" w:pos="680"/>
        <w:tab w:val="right" w:leader="underscore" w:pos="9350"/>
      </w:tabs>
    </w:pPr>
  </w:style>
  <w:style w:type="paragraph" w:styleId="Paragraphedeliste">
    <w:name w:val="List Paragraph"/>
    <w:basedOn w:val="Normal"/>
    <w:uiPriority w:val="34"/>
    <w:qFormat/>
    <w:rsid w:val="009755A8"/>
    <w:pPr>
      <w:ind w:left="720"/>
      <w:jc w:val="left"/>
    </w:pPr>
    <w:rPr>
      <w:rFonts w:ascii="Calibri" w:eastAsia="Calibri" w:hAnsi="Calibri"/>
      <w:sz w:val="22"/>
      <w:szCs w:val="22"/>
    </w:rPr>
  </w:style>
  <w:style w:type="paragraph" w:styleId="En-ttedetabledesmatires">
    <w:name w:val="TOC Heading"/>
    <w:basedOn w:val="Titre1"/>
    <w:next w:val="Normal"/>
    <w:uiPriority w:val="39"/>
    <w:rsid w:val="00A91E2B"/>
    <w:pPr>
      <w:keepLines/>
      <w:spacing w:after="0" w:line="276" w:lineRule="auto"/>
      <w:outlineLvl w:val="9"/>
    </w:pPr>
    <w:rPr>
      <w:rFonts w:ascii="Arial" w:hAnsi="Arial"/>
      <w:sz w:val="28"/>
      <w:szCs w:val="28"/>
      <w:lang w:eastAsia="en-US"/>
    </w:rPr>
  </w:style>
  <w:style w:type="paragraph" w:customStyle="1" w:styleId="ListepucesNiv1">
    <w:name w:val="Liste à puces Niv1"/>
    <w:basedOn w:val="Normal"/>
    <w:link w:val="ListepucesNiv1Car"/>
    <w:qFormat/>
    <w:rsid w:val="00903222"/>
    <w:pPr>
      <w:numPr>
        <w:numId w:val="5"/>
      </w:numPr>
    </w:pPr>
    <w:rPr>
      <w:noProof/>
    </w:rPr>
  </w:style>
  <w:style w:type="paragraph" w:styleId="Lgende">
    <w:name w:val="caption"/>
    <w:basedOn w:val="Normal"/>
    <w:next w:val="Normal"/>
    <w:link w:val="LgendeCar"/>
    <w:qFormat/>
    <w:rsid w:val="006A6EBA"/>
    <w:pPr>
      <w:keepNext/>
      <w:numPr>
        <w:numId w:val="15"/>
      </w:numPr>
      <w:spacing w:after="240"/>
      <w:jc w:val="center"/>
    </w:pPr>
    <w:rPr>
      <w:bCs/>
      <w:i/>
      <w:noProof/>
      <w:color w:val="595959" w:themeColor="text1" w:themeTint="A6"/>
      <w:szCs w:val="20"/>
    </w:rPr>
  </w:style>
  <w:style w:type="paragraph" w:styleId="Commentaire">
    <w:name w:val="annotation text"/>
    <w:basedOn w:val="Normal"/>
    <w:link w:val="CommentaireCar"/>
    <w:rsid w:val="009755A8"/>
    <w:rPr>
      <w:szCs w:val="20"/>
    </w:rPr>
  </w:style>
  <w:style w:type="character" w:customStyle="1" w:styleId="CommentaireCar">
    <w:name w:val="Commentaire Car"/>
    <w:basedOn w:val="Policepardfaut"/>
    <w:link w:val="Commentaire"/>
    <w:rsid w:val="009755A8"/>
    <w:rPr>
      <w:rFonts w:ascii="Verdana" w:eastAsia="Times New Roman" w:hAnsi="Verdana" w:cs="Times New Roman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rsid w:val="009755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9755A8"/>
    <w:rPr>
      <w:rFonts w:ascii="Verdana" w:eastAsia="Times New Roman" w:hAnsi="Verdana" w:cs="Times New Roman"/>
      <w:b/>
      <w:bCs/>
      <w:sz w:val="20"/>
      <w:szCs w:val="20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9755A8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9755A8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9755A8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9755A8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9755A8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Image">
    <w:name w:val="Image"/>
    <w:basedOn w:val="Normal"/>
    <w:next w:val="Lgende"/>
    <w:link w:val="ImageCar"/>
    <w:rsid w:val="00D90296"/>
    <w:pPr>
      <w:keepNext/>
      <w:jc w:val="center"/>
    </w:pPr>
    <w:rPr>
      <w:noProof/>
    </w:rPr>
  </w:style>
  <w:style w:type="character" w:customStyle="1" w:styleId="ImageCar">
    <w:name w:val="Image Car"/>
    <w:basedOn w:val="Titre1Car"/>
    <w:link w:val="Image"/>
    <w:rsid w:val="00D90296"/>
    <w:rPr>
      <w:rFonts w:ascii="Arial" w:eastAsia="Times New Roman" w:hAnsi="Arial" w:cs="Times New Roman"/>
      <w:b/>
      <w:bCs w:val="0"/>
      <w:caps w:val="0"/>
      <w:noProof/>
      <w:color w:val="00685B" w:themeColor="accent1"/>
      <w:kern w:val="32"/>
      <w:sz w:val="20"/>
      <w:szCs w:val="16"/>
      <w:u w:val="single"/>
      <w:lang w:eastAsia="fr-FR"/>
    </w:rPr>
  </w:style>
  <w:style w:type="numbering" w:customStyle="1" w:styleId="Maliste">
    <w:name w:val="Maliste"/>
    <w:uiPriority w:val="99"/>
    <w:rsid w:val="00C11A49"/>
    <w:pPr>
      <w:numPr>
        <w:numId w:val="2"/>
      </w:numPr>
    </w:pPr>
  </w:style>
  <w:style w:type="numbering" w:customStyle="1" w:styleId="CharteLumiplan">
    <w:name w:val="Charte Lumiplan"/>
    <w:uiPriority w:val="99"/>
    <w:rsid w:val="00F6214E"/>
    <w:pPr>
      <w:numPr>
        <w:numId w:val="3"/>
      </w:numPr>
    </w:pPr>
  </w:style>
  <w:style w:type="paragraph" w:customStyle="1" w:styleId="ListepucesNiv2">
    <w:name w:val="Liste à puces Niv2"/>
    <w:basedOn w:val="ListepucesNiv1"/>
    <w:next w:val="Normal"/>
    <w:qFormat/>
    <w:rsid w:val="00401C9C"/>
    <w:pPr>
      <w:numPr>
        <w:numId w:val="10"/>
      </w:numPr>
      <w:ind w:left="993" w:hanging="284"/>
    </w:pPr>
  </w:style>
  <w:style w:type="numbering" w:customStyle="1" w:styleId="Style1">
    <w:name w:val="Style1"/>
    <w:uiPriority w:val="99"/>
    <w:rsid w:val="007D79A0"/>
    <w:pPr>
      <w:numPr>
        <w:numId w:val="6"/>
      </w:numPr>
    </w:pPr>
  </w:style>
  <w:style w:type="numbering" w:customStyle="1" w:styleId="Style2">
    <w:name w:val="Style2"/>
    <w:uiPriority w:val="99"/>
    <w:rsid w:val="00274AA5"/>
    <w:pPr>
      <w:numPr>
        <w:numId w:val="7"/>
      </w:numPr>
    </w:pPr>
  </w:style>
  <w:style w:type="numbering" w:customStyle="1" w:styleId="Style3">
    <w:name w:val="Style3"/>
    <w:uiPriority w:val="99"/>
    <w:rsid w:val="00274AA5"/>
    <w:pPr>
      <w:numPr>
        <w:numId w:val="8"/>
      </w:numPr>
    </w:pPr>
  </w:style>
  <w:style w:type="paragraph" w:customStyle="1" w:styleId="Notedexplication">
    <w:name w:val="Note d'explication"/>
    <w:basedOn w:val="Normal"/>
    <w:next w:val="Normal"/>
    <w:link w:val="NotedexplicationCar"/>
    <w:qFormat/>
    <w:rsid w:val="003D0EC8"/>
    <w:pPr>
      <w:numPr>
        <w:numId w:val="9"/>
      </w:numPr>
      <w:spacing w:before="240"/>
    </w:pPr>
    <w:rPr>
      <w:i/>
    </w:rPr>
  </w:style>
  <w:style w:type="table" w:customStyle="1" w:styleId="Lumiplan2colonnes">
    <w:name w:val="Lumiplan 2 colonnes"/>
    <w:basedOn w:val="TableauNormal"/>
    <w:uiPriority w:val="99"/>
    <w:qFormat/>
    <w:rsid w:val="003D0EC8"/>
    <w:pPr>
      <w:keepNext/>
      <w:keepLines/>
      <w:spacing w:after="0" w:line="240" w:lineRule="auto"/>
      <w:contextualSpacing/>
    </w:pPr>
    <w:tblPr>
      <w:tblInd w:w="85" w:type="dxa"/>
      <w:tblBorders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85" w:type="dxa"/>
        <w:bottom w:w="57" w:type="dxa"/>
      </w:tblCellMar>
    </w:tblPr>
    <w:tcPr>
      <w:shd w:val="clear" w:color="auto" w:fill="D9D9D9" w:themeFill="background1" w:themeFillShade="D9"/>
      <w:tcMar>
        <w:top w:w="57" w:type="dxa"/>
      </w:tcMar>
      <w:vAlign w:val="center"/>
    </w:tcPr>
    <w:tblStylePr w:type="firstCol">
      <w:rPr>
        <w:rFonts w:ascii="Arial" w:hAnsi="Arial"/>
        <w:b/>
        <w:color w:val="FFFFFF" w:themeColor="background1"/>
      </w:rPr>
      <w:tblPr/>
      <w:tcPr>
        <w:shd w:val="clear" w:color="auto" w:fill="78C2BB" w:themeFill="accent2"/>
      </w:tcPr>
    </w:tblStylePr>
    <w:tblStylePr w:type="lastCol">
      <w:tblPr/>
      <w:tcPr>
        <w:shd w:val="clear" w:color="auto" w:fill="D9D9D9" w:themeFill="background1" w:themeFillShade="D9"/>
      </w:tcPr>
    </w:tblStylePr>
  </w:style>
  <w:style w:type="character" w:customStyle="1" w:styleId="NotedexplicationCar">
    <w:name w:val="Note d'explication Car"/>
    <w:basedOn w:val="Policepardfaut"/>
    <w:link w:val="Notedexplication"/>
    <w:rsid w:val="003D0EC8"/>
    <w:rPr>
      <w:rFonts w:eastAsia="Times New Roman" w:cs="Times New Roman"/>
      <w:i/>
      <w:szCs w:val="16"/>
      <w:lang w:eastAsia="fr-FR"/>
    </w:rPr>
  </w:style>
  <w:style w:type="table" w:customStyle="1" w:styleId="Lumiplanstandard">
    <w:name w:val="Lumiplan standard"/>
    <w:basedOn w:val="TableauNormal"/>
    <w:uiPriority w:val="99"/>
    <w:qFormat/>
    <w:rsid w:val="003D0EC8"/>
    <w:pPr>
      <w:keepNext/>
      <w:keepLines/>
      <w:spacing w:after="0" w:line="240" w:lineRule="auto"/>
      <w:contextualSpacing/>
    </w:pPr>
    <w:tblPr>
      <w:tblInd w:w="85" w:type="dxa"/>
      <w:tblBorders>
        <w:top w:val="single" w:sz="8" w:space="0" w:color="78C2BB" w:themeColor="accent2"/>
        <w:left w:val="single" w:sz="8" w:space="0" w:color="78C2BB" w:themeColor="accent2"/>
        <w:bottom w:val="single" w:sz="8" w:space="0" w:color="78C2BB" w:themeColor="accent2"/>
        <w:right w:val="single" w:sz="8" w:space="0" w:color="78C2BB" w:themeColor="accent2"/>
        <w:insideH w:val="single" w:sz="8" w:space="0" w:color="78C2BB" w:themeColor="accent2"/>
        <w:insideV w:val="single" w:sz="8" w:space="0" w:color="78C2BB" w:themeColor="accent2"/>
      </w:tblBorders>
      <w:tblCellMar>
        <w:top w:w="85" w:type="dxa"/>
        <w:bottom w:w="85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8C2BB" w:themeFill="accent2"/>
      </w:tcPr>
    </w:tblStylePr>
    <w:tblStylePr w:type="nwCell">
      <w:pPr>
        <w:wordWrap/>
        <w:spacing w:beforeLines="0" w:beforeAutospacing="0" w:afterLines="0" w:afterAutospacing="0" w:line="240" w:lineRule="auto"/>
      </w:pPr>
      <w:tblPr/>
      <w:tcPr>
        <w:tcBorders>
          <w:top w:val="nil"/>
          <w:left w:val="nil"/>
          <w:bottom w:val="single" w:sz="8" w:space="0" w:color="78C2BB" w:themeColor="accent2"/>
          <w:right w:val="single" w:sz="8" w:space="0" w:color="78C2BB" w:themeColor="accent2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Style4">
    <w:name w:val="Style4"/>
    <w:basedOn w:val="TableauNormal"/>
    <w:uiPriority w:val="99"/>
    <w:qFormat/>
    <w:rsid w:val="00396B55"/>
    <w:pPr>
      <w:spacing w:after="0" w:line="240" w:lineRule="auto"/>
    </w:pPr>
    <w:tblPr/>
  </w:style>
  <w:style w:type="table" w:customStyle="1" w:styleId="Lumiplan-2colonnes-Gris">
    <w:name w:val="Lumiplan -2 colonnes - Gris"/>
    <w:basedOn w:val="TableauNormal"/>
    <w:uiPriority w:val="99"/>
    <w:qFormat/>
    <w:rsid w:val="003D0EC8"/>
    <w:pPr>
      <w:spacing w:after="0" w:line="240" w:lineRule="auto"/>
      <w:contextualSpacing/>
    </w:pPr>
    <w:tblPr>
      <w:tblInd w:w="85" w:type="dxa"/>
      <w:tblBorders>
        <w:insideH w:val="single" w:sz="8" w:space="0" w:color="FFFFFF" w:themeColor="background1"/>
        <w:insideV w:val="single" w:sz="8" w:space="0" w:color="FFFFFF" w:themeColor="background1"/>
      </w:tblBorders>
      <w:tblCellMar>
        <w:top w:w="85" w:type="dxa"/>
        <w:bottom w:w="85" w:type="dxa"/>
      </w:tblCellMar>
    </w:tblPr>
    <w:tcPr>
      <w:shd w:val="clear" w:color="auto" w:fill="F2F2F2" w:themeFill="background1" w:themeFillShade="F2"/>
    </w:tcPr>
    <w:tblStylePr w:type="firstRow">
      <w:rPr>
        <w:rFonts w:ascii="Arial" w:hAnsi="Arial"/>
        <w:b/>
      </w:rPr>
    </w:tblStylePr>
    <w:tblStylePr w:type="firstCol">
      <w:tblPr/>
      <w:tcPr>
        <w:shd w:val="clear" w:color="auto" w:fill="DBD6D0" w:themeFill="accent4" w:themeFillTint="99"/>
      </w:tcPr>
    </w:tblStylePr>
  </w:style>
  <w:style w:type="paragraph" w:customStyle="1" w:styleId="Doc-Titre">
    <w:name w:val="Doc - Titre"/>
    <w:basedOn w:val="Normal"/>
    <w:link w:val="Doc-TitreCar"/>
    <w:qFormat/>
    <w:rsid w:val="00C62A54"/>
    <w:pPr>
      <w:pBdr>
        <w:bottom w:val="single" w:sz="48" w:space="2" w:color="00685B" w:themeColor="accent1"/>
      </w:pBdr>
      <w:ind w:left="1247" w:right="1416"/>
      <w:jc w:val="left"/>
    </w:pPr>
    <w:rPr>
      <w:rFonts w:ascii="Verdana" w:hAnsi="Verdana"/>
      <w:b/>
      <w:color w:val="00685B" w:themeColor="accent1"/>
      <w:sz w:val="80"/>
      <w:szCs w:val="80"/>
    </w:rPr>
  </w:style>
  <w:style w:type="paragraph" w:customStyle="1" w:styleId="Doc-Information">
    <w:name w:val="Doc - Information"/>
    <w:basedOn w:val="Normal"/>
    <w:link w:val="Doc-InformationCar"/>
    <w:qFormat/>
    <w:rsid w:val="005A3612"/>
    <w:pPr>
      <w:spacing w:before="240"/>
      <w:ind w:left="1247"/>
    </w:pPr>
    <w:rPr>
      <w:rFonts w:ascii="Verdana" w:hAnsi="Verdana"/>
      <w:caps/>
      <w:color w:val="908271" w:themeColor="accent3"/>
      <w:sz w:val="32"/>
    </w:rPr>
  </w:style>
  <w:style w:type="character" w:customStyle="1" w:styleId="Doc-TitreCar">
    <w:name w:val="Doc - Titre Car"/>
    <w:basedOn w:val="Policepardfaut"/>
    <w:link w:val="Doc-Titre"/>
    <w:rsid w:val="00C62A54"/>
    <w:rPr>
      <w:rFonts w:ascii="Verdana" w:eastAsia="Times New Roman" w:hAnsi="Verdana" w:cs="Times New Roman"/>
      <w:b/>
      <w:color w:val="00685B" w:themeColor="accent1"/>
      <w:sz w:val="80"/>
      <w:szCs w:val="80"/>
      <w:lang w:eastAsia="fr-FR"/>
    </w:rPr>
  </w:style>
  <w:style w:type="paragraph" w:customStyle="1" w:styleId="Doc-Soustitre">
    <w:name w:val="Doc - Sous titre"/>
    <w:basedOn w:val="Normal"/>
    <w:link w:val="Doc-SoustitreCar"/>
    <w:qFormat/>
    <w:rsid w:val="00C1181B"/>
    <w:pPr>
      <w:spacing w:before="5160"/>
      <w:ind w:left="1247"/>
    </w:pPr>
    <w:rPr>
      <w:rFonts w:ascii="Verdana" w:hAnsi="Verdana"/>
      <w:caps/>
      <w:color w:val="00685B" w:themeColor="accent1"/>
      <w:sz w:val="32"/>
    </w:rPr>
  </w:style>
  <w:style w:type="character" w:customStyle="1" w:styleId="Doc-InformationCar">
    <w:name w:val="Doc - Information Car"/>
    <w:basedOn w:val="Policepardfaut"/>
    <w:link w:val="Doc-Information"/>
    <w:rsid w:val="005A3612"/>
    <w:rPr>
      <w:rFonts w:ascii="Verdana" w:eastAsia="Times New Roman" w:hAnsi="Verdana" w:cs="Times New Roman"/>
      <w:caps/>
      <w:color w:val="908271" w:themeColor="accent3"/>
      <w:sz w:val="32"/>
      <w:szCs w:val="16"/>
      <w:lang w:eastAsia="fr-FR"/>
    </w:rPr>
  </w:style>
  <w:style w:type="paragraph" w:customStyle="1" w:styleId="Coordonnes">
    <w:name w:val="Coordonnées"/>
    <w:basedOn w:val="Normal"/>
    <w:link w:val="CoordonnesCar"/>
    <w:qFormat/>
    <w:rsid w:val="00BA43F5"/>
    <w:rPr>
      <w:rFonts w:ascii="Verdana" w:hAnsi="Verdana"/>
      <w:color w:val="FFFFFF" w:themeColor="background1"/>
      <w:sz w:val="18"/>
    </w:rPr>
  </w:style>
  <w:style w:type="character" w:customStyle="1" w:styleId="Doc-SoustitreCar">
    <w:name w:val="Doc - Sous titre Car"/>
    <w:basedOn w:val="Doc-TitreCar"/>
    <w:link w:val="Doc-Soustitre"/>
    <w:rsid w:val="00C1181B"/>
    <w:rPr>
      <w:rFonts w:ascii="Verdana" w:eastAsia="Times New Roman" w:hAnsi="Verdana" w:cs="Times New Roman"/>
      <w:b/>
      <w:caps/>
      <w:color w:val="00685B" w:themeColor="accent1"/>
      <w:sz w:val="32"/>
      <w:szCs w:val="16"/>
      <w:lang w:eastAsia="fr-FR"/>
    </w:rPr>
  </w:style>
  <w:style w:type="paragraph" w:customStyle="1" w:styleId="SommaireTitre">
    <w:name w:val="Sommaire Titre"/>
    <w:basedOn w:val="Normal"/>
    <w:link w:val="SommaireTitreCar"/>
    <w:qFormat/>
    <w:rsid w:val="00BA43F5"/>
    <w:pPr>
      <w:spacing w:after="200" w:line="276" w:lineRule="auto"/>
      <w:jc w:val="left"/>
    </w:pPr>
    <w:rPr>
      <w:rFonts w:ascii="Verdana" w:hAnsi="Verdana"/>
      <w:b/>
      <w:caps/>
      <w:color w:val="00685B" w:themeColor="accent1"/>
      <w:sz w:val="60"/>
      <w:szCs w:val="60"/>
    </w:rPr>
  </w:style>
  <w:style w:type="character" w:customStyle="1" w:styleId="CoordonnesCar">
    <w:name w:val="Coordonnées Car"/>
    <w:basedOn w:val="Policepardfaut"/>
    <w:link w:val="Coordonnes"/>
    <w:rsid w:val="00BA43F5"/>
    <w:rPr>
      <w:rFonts w:ascii="Verdana" w:eastAsia="Times New Roman" w:hAnsi="Verdana" w:cs="Times New Roman"/>
      <w:color w:val="FFFFFF" w:themeColor="background1"/>
      <w:sz w:val="18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F41AA4"/>
    <w:rPr>
      <w:color w:val="808080"/>
    </w:rPr>
  </w:style>
  <w:style w:type="character" w:customStyle="1" w:styleId="SommaireTitreCar">
    <w:name w:val="Sommaire Titre Car"/>
    <w:basedOn w:val="Policepardfaut"/>
    <w:link w:val="SommaireTitre"/>
    <w:rsid w:val="00BA43F5"/>
    <w:rPr>
      <w:rFonts w:ascii="Verdana" w:eastAsia="Times New Roman" w:hAnsi="Verdana" w:cs="Times New Roman"/>
      <w:b/>
      <w:caps/>
      <w:color w:val="00685B" w:themeColor="accent1"/>
      <w:sz w:val="60"/>
      <w:szCs w:val="60"/>
      <w:lang w:eastAsia="fr-FR"/>
    </w:rPr>
  </w:style>
  <w:style w:type="numbering" w:customStyle="1" w:styleId="Lumiplan">
    <w:name w:val="Lumiplan"/>
    <w:uiPriority w:val="99"/>
    <w:rsid w:val="00403414"/>
    <w:pPr>
      <w:numPr>
        <w:numId w:val="11"/>
      </w:numPr>
    </w:pPr>
  </w:style>
  <w:style w:type="numbering" w:customStyle="1" w:styleId="Lumuplan">
    <w:name w:val="Lumuplan"/>
    <w:uiPriority w:val="99"/>
    <w:rsid w:val="00403414"/>
    <w:pPr>
      <w:numPr>
        <w:numId w:val="12"/>
      </w:numPr>
    </w:pPr>
  </w:style>
  <w:style w:type="numbering" w:customStyle="1" w:styleId="LumiplanV1">
    <w:name w:val="Lumiplan V1"/>
    <w:uiPriority w:val="99"/>
    <w:rsid w:val="00516F47"/>
    <w:pPr>
      <w:numPr>
        <w:numId w:val="16"/>
      </w:numPr>
    </w:pPr>
  </w:style>
  <w:style w:type="paragraph" w:customStyle="1" w:styleId="DosContact">
    <w:name w:val="Dos : Contact"/>
    <w:basedOn w:val="Normal"/>
    <w:qFormat/>
    <w:rsid w:val="0006139A"/>
    <w:pPr>
      <w:numPr>
        <w:numId w:val="27"/>
      </w:numPr>
      <w:ind w:left="0" w:firstLine="0"/>
      <w:jc w:val="left"/>
    </w:pPr>
    <w:rPr>
      <w:rFonts w:ascii="Verdana" w:hAnsi="Verdana"/>
      <w:b/>
      <w:color w:val="00685B" w:themeColor="accent1"/>
      <w:sz w:val="52"/>
      <w:szCs w:val="52"/>
      <w:u w:val="single"/>
    </w:rPr>
  </w:style>
  <w:style w:type="paragraph" w:customStyle="1" w:styleId="DosNom">
    <w:name w:val="Dos : Nom"/>
    <w:basedOn w:val="Normal"/>
    <w:next w:val="DosEntit"/>
    <w:qFormat/>
    <w:rsid w:val="007B457D"/>
    <w:pPr>
      <w:spacing w:before="240" w:after="0"/>
      <w:jc w:val="left"/>
    </w:pPr>
    <w:rPr>
      <w:rFonts w:ascii="Verdana" w:hAnsi="Verdana"/>
      <w:b/>
      <w:color w:val="00685B" w:themeColor="accent1"/>
      <w:sz w:val="24"/>
      <w:szCs w:val="24"/>
    </w:rPr>
  </w:style>
  <w:style w:type="paragraph" w:customStyle="1" w:styleId="DosEntit">
    <w:name w:val="Dos : Entité"/>
    <w:basedOn w:val="Normal"/>
    <w:next w:val="DosInformation"/>
    <w:qFormat/>
    <w:rsid w:val="00684D0F"/>
    <w:pPr>
      <w:spacing w:after="0"/>
      <w:jc w:val="left"/>
    </w:pPr>
    <w:rPr>
      <w:rFonts w:ascii="Verdana" w:hAnsi="Verdana"/>
      <w:b/>
      <w:color w:val="78C2BB" w:themeColor="accent2"/>
      <w:sz w:val="24"/>
    </w:rPr>
  </w:style>
  <w:style w:type="paragraph" w:customStyle="1" w:styleId="DosInformation">
    <w:name w:val="Dos : Information"/>
    <w:basedOn w:val="Normal"/>
    <w:next w:val="DosSiteWeb"/>
    <w:qFormat/>
    <w:rsid w:val="00684D0F"/>
    <w:pPr>
      <w:spacing w:after="0"/>
    </w:pPr>
    <w:rPr>
      <w:rFonts w:ascii="Verdana" w:hAnsi="Verdana"/>
    </w:rPr>
  </w:style>
  <w:style w:type="paragraph" w:customStyle="1" w:styleId="DosSiteWeb">
    <w:name w:val="Dos : Site Web"/>
    <w:basedOn w:val="Normal"/>
    <w:qFormat/>
    <w:rsid w:val="00684D0F"/>
    <w:pPr>
      <w:spacing w:before="240" w:after="0"/>
    </w:pPr>
    <w:rPr>
      <w:rFonts w:ascii="Verdana" w:hAnsi="Verdana"/>
      <w:b/>
    </w:rPr>
  </w:style>
  <w:style w:type="paragraph" w:customStyle="1" w:styleId="ListepuceValide">
    <w:name w:val="Liste à puce Valide"/>
    <w:basedOn w:val="ListepucesNiv1"/>
    <w:qFormat/>
    <w:rsid w:val="00B06101"/>
    <w:pPr>
      <w:numPr>
        <w:numId w:val="14"/>
      </w:numPr>
    </w:pPr>
  </w:style>
  <w:style w:type="paragraph" w:customStyle="1" w:styleId="Imagecouv">
    <w:name w:val="Image couv"/>
    <w:basedOn w:val="Image"/>
    <w:next w:val="Doc-Information"/>
    <w:link w:val="ImagecouvCar"/>
    <w:qFormat/>
    <w:rsid w:val="005A3612"/>
    <w:pPr>
      <w:ind w:left="1247"/>
      <w:jc w:val="left"/>
    </w:pPr>
  </w:style>
  <w:style w:type="character" w:customStyle="1" w:styleId="ImagecouvCar">
    <w:name w:val="Image couv Car"/>
    <w:basedOn w:val="ImageCar"/>
    <w:link w:val="Imagecouv"/>
    <w:rsid w:val="005A3612"/>
    <w:rPr>
      <w:rFonts w:ascii="Arial" w:eastAsia="Times New Roman" w:hAnsi="Arial" w:cs="Times New Roman"/>
      <w:b/>
      <w:bCs w:val="0"/>
      <w:caps w:val="0"/>
      <w:noProof/>
      <w:color w:val="00685B" w:themeColor="accent1"/>
      <w:kern w:val="32"/>
      <w:sz w:val="20"/>
      <w:szCs w:val="16"/>
      <w:u w:val="single"/>
      <w:lang w:eastAsia="fr-FR"/>
    </w:rPr>
  </w:style>
  <w:style w:type="paragraph" w:styleId="Listenumros">
    <w:name w:val="List Number"/>
    <w:basedOn w:val="Normal"/>
    <w:uiPriority w:val="99"/>
    <w:unhideWhenUsed/>
    <w:rsid w:val="00F076F3"/>
    <w:pPr>
      <w:numPr>
        <w:numId w:val="17"/>
      </w:numPr>
    </w:pPr>
  </w:style>
  <w:style w:type="paragraph" w:customStyle="1" w:styleId="Doc-Pieddepage">
    <w:name w:val="Doc - Pied de page"/>
    <w:basedOn w:val="Pieddepage"/>
    <w:link w:val="Doc-PieddepageCar"/>
    <w:qFormat/>
    <w:rsid w:val="004C7DB6"/>
    <w:pPr>
      <w:pBdr>
        <w:top w:val="single" w:sz="18" w:space="1" w:color="7F7F7F" w:themeColor="text1" w:themeTint="80"/>
      </w:pBdr>
      <w:tabs>
        <w:tab w:val="left" w:pos="142"/>
        <w:tab w:val="left" w:pos="1276"/>
      </w:tabs>
      <w:spacing w:before="360"/>
      <w:ind w:left="2106"/>
      <w:jc w:val="right"/>
    </w:pPr>
    <w:rPr>
      <w:b/>
      <w:smallCaps/>
      <w:noProof/>
      <w:color w:val="908271" w:themeColor="accent3"/>
      <w:sz w:val="18"/>
    </w:rPr>
  </w:style>
  <w:style w:type="character" w:customStyle="1" w:styleId="Doc-PieddepageCar">
    <w:name w:val="Doc - Pied de page Car"/>
    <w:basedOn w:val="PieddepageCar"/>
    <w:link w:val="Doc-Pieddepage"/>
    <w:rsid w:val="004C7DB6"/>
    <w:rPr>
      <w:rFonts w:ascii="Verdana" w:eastAsia="Times New Roman" w:hAnsi="Verdana" w:cs="Times New Roman"/>
      <w:b/>
      <w:smallCaps/>
      <w:noProof/>
      <w:color w:val="908271" w:themeColor="accent3"/>
      <w:sz w:val="18"/>
      <w:szCs w:val="16"/>
      <w:lang w:eastAsia="fr-FR"/>
    </w:rPr>
  </w:style>
  <w:style w:type="paragraph" w:customStyle="1" w:styleId="Doc-Entte">
    <w:name w:val="Doc - Entête"/>
    <w:basedOn w:val="Doc-Pieddepage"/>
    <w:link w:val="Doc-EntteCar"/>
    <w:qFormat/>
    <w:rsid w:val="001329EC"/>
    <w:pPr>
      <w:pBdr>
        <w:top w:val="none" w:sz="0" w:space="0" w:color="auto"/>
        <w:bottom w:val="single" w:sz="18" w:space="1" w:color="6B6154" w:themeColor="accent3" w:themeShade="BF"/>
      </w:pBdr>
      <w:ind w:left="0"/>
    </w:pPr>
  </w:style>
  <w:style w:type="character" w:customStyle="1" w:styleId="Doc-EntteCar">
    <w:name w:val="Doc - Entête Car"/>
    <w:basedOn w:val="Doc-PieddepageCar"/>
    <w:link w:val="Doc-Entte"/>
    <w:rsid w:val="001329EC"/>
    <w:rPr>
      <w:rFonts w:ascii="Verdana" w:eastAsia="Times New Roman" w:hAnsi="Verdana" w:cs="Times New Roman"/>
      <w:b/>
      <w:smallCaps/>
      <w:noProof/>
      <w:color w:val="908271" w:themeColor="accent3"/>
      <w:sz w:val="18"/>
      <w:szCs w:val="16"/>
      <w:lang w:eastAsia="fr-FR"/>
    </w:rPr>
  </w:style>
  <w:style w:type="paragraph" w:customStyle="1" w:styleId="rfbasdepage">
    <w:name w:val="réf bas de page"/>
    <w:basedOn w:val="Normal"/>
    <w:semiHidden/>
    <w:rsid w:val="00F44C9D"/>
    <w:pPr>
      <w:spacing w:before="60" w:after="60"/>
      <w:jc w:val="left"/>
    </w:pPr>
    <w:rPr>
      <w:rFonts w:ascii="Tahoma" w:hAnsi="Tahoma"/>
      <w:sz w:val="12"/>
      <w:szCs w:val="20"/>
    </w:rPr>
  </w:style>
  <w:style w:type="paragraph" w:customStyle="1" w:styleId="LMPParagraphestandard">
    <w:name w:val="LMP_Paragraphe standard"/>
    <w:link w:val="LMPParagraphestandardCar"/>
    <w:qFormat/>
    <w:rsid w:val="007940B5"/>
    <w:pPr>
      <w:keepLines/>
      <w:spacing w:before="120" w:after="0" w:line="240" w:lineRule="auto"/>
      <w:jc w:val="both"/>
    </w:pPr>
    <w:rPr>
      <w:rFonts w:eastAsia="Times New Roman" w:cs="Arial"/>
      <w:sz w:val="22"/>
      <w:szCs w:val="22"/>
      <w:lang w:eastAsia="fr-FR"/>
    </w:rPr>
  </w:style>
  <w:style w:type="character" w:customStyle="1" w:styleId="LMPParagraphestandardCar">
    <w:name w:val="LMP_Paragraphe standard Car"/>
    <w:basedOn w:val="Policepardfaut"/>
    <w:link w:val="LMPParagraphestandard"/>
    <w:locked/>
    <w:rsid w:val="007940B5"/>
    <w:rPr>
      <w:rFonts w:eastAsia="Times New Roman" w:cs="Arial"/>
      <w:sz w:val="22"/>
      <w:szCs w:val="22"/>
      <w:lang w:eastAsia="fr-FR"/>
    </w:rPr>
  </w:style>
  <w:style w:type="paragraph" w:customStyle="1" w:styleId="Paragraphestandard">
    <w:name w:val="Paragraphe standard"/>
    <w:link w:val="ParagraphestandardCar"/>
    <w:rsid w:val="007940B5"/>
    <w:pPr>
      <w:keepLines/>
      <w:spacing w:before="120" w:after="0" w:line="280" w:lineRule="atLeast"/>
      <w:jc w:val="both"/>
    </w:pPr>
    <w:rPr>
      <w:rFonts w:eastAsia="Times New Roman" w:cs="Arial"/>
      <w:sz w:val="22"/>
      <w:szCs w:val="22"/>
      <w:lang w:eastAsia="fr-FR"/>
    </w:rPr>
  </w:style>
  <w:style w:type="character" w:customStyle="1" w:styleId="ParagraphestandardCar">
    <w:name w:val="Paragraphe standard Car"/>
    <w:basedOn w:val="Policepardfaut"/>
    <w:link w:val="Paragraphestandard"/>
    <w:rsid w:val="007940B5"/>
    <w:rPr>
      <w:rFonts w:eastAsia="Times New Roman" w:cs="Arial"/>
      <w:sz w:val="22"/>
      <w:szCs w:val="22"/>
      <w:lang w:eastAsia="fr-FR"/>
    </w:rPr>
  </w:style>
  <w:style w:type="character" w:customStyle="1" w:styleId="LMPMotenvaleur">
    <w:name w:val="LMP_Mot en valeur"/>
    <w:qFormat/>
    <w:rsid w:val="00903222"/>
    <w:rPr>
      <w:rFonts w:cs="Times New Roman"/>
      <w:b/>
    </w:rPr>
  </w:style>
  <w:style w:type="paragraph" w:styleId="Sansinterligne">
    <w:name w:val="No Spacing"/>
    <w:basedOn w:val="Normal"/>
    <w:uiPriority w:val="1"/>
    <w:qFormat/>
    <w:rsid w:val="00577FB3"/>
    <w:pPr>
      <w:spacing w:before="120" w:after="0"/>
    </w:pPr>
    <w:rPr>
      <w:sz w:val="22"/>
      <w:szCs w:val="22"/>
      <w:lang w:eastAsia="en-US"/>
    </w:rPr>
  </w:style>
  <w:style w:type="table" w:styleId="Tramemoyenne1-Accent2">
    <w:name w:val="Medium Shading 1 Accent 2"/>
    <w:basedOn w:val="TableauNormal"/>
    <w:uiPriority w:val="63"/>
    <w:rsid w:val="002C7B40"/>
    <w:pPr>
      <w:spacing w:after="0" w:line="240" w:lineRule="auto"/>
    </w:pPr>
    <w:tblPr>
      <w:tblStyleRowBandSize w:val="1"/>
      <w:tblStyleColBandSize w:val="1"/>
      <w:tblBorders>
        <w:top w:val="single" w:sz="8" w:space="0" w:color="99D1CB" w:themeColor="accent2" w:themeTint="BF"/>
        <w:left w:val="single" w:sz="8" w:space="0" w:color="99D1CB" w:themeColor="accent2" w:themeTint="BF"/>
        <w:bottom w:val="single" w:sz="8" w:space="0" w:color="99D1CB" w:themeColor="accent2" w:themeTint="BF"/>
        <w:right w:val="single" w:sz="8" w:space="0" w:color="99D1CB" w:themeColor="accent2" w:themeTint="BF"/>
        <w:insideH w:val="single" w:sz="8" w:space="0" w:color="99D1C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9D1CB" w:themeColor="accent2" w:themeTint="BF"/>
          <w:left w:val="single" w:sz="8" w:space="0" w:color="99D1CB" w:themeColor="accent2" w:themeTint="BF"/>
          <w:bottom w:val="single" w:sz="8" w:space="0" w:color="99D1CB" w:themeColor="accent2" w:themeTint="BF"/>
          <w:right w:val="single" w:sz="8" w:space="0" w:color="99D1CB" w:themeColor="accent2" w:themeTint="BF"/>
          <w:insideH w:val="nil"/>
          <w:insideV w:val="nil"/>
        </w:tcBorders>
        <w:shd w:val="clear" w:color="auto" w:fill="78C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9D1CB" w:themeColor="accent2" w:themeTint="BF"/>
          <w:left w:val="single" w:sz="8" w:space="0" w:color="99D1CB" w:themeColor="accent2" w:themeTint="BF"/>
          <w:bottom w:val="single" w:sz="8" w:space="0" w:color="99D1CB" w:themeColor="accent2" w:themeTint="BF"/>
          <w:right w:val="single" w:sz="8" w:space="0" w:color="99D1C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E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F0E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2">
    <w:name w:val="Light List Accent 2"/>
    <w:basedOn w:val="TableauNormal"/>
    <w:uiPriority w:val="61"/>
    <w:rsid w:val="002C7B40"/>
    <w:pPr>
      <w:spacing w:after="0" w:line="240" w:lineRule="auto"/>
    </w:pPr>
    <w:tblPr>
      <w:tblStyleRowBandSize w:val="1"/>
      <w:tblStyleColBandSize w:val="1"/>
      <w:tblBorders>
        <w:top w:val="single" w:sz="8" w:space="0" w:color="78C2BB" w:themeColor="accent2"/>
        <w:left w:val="single" w:sz="8" w:space="0" w:color="78C2BB" w:themeColor="accent2"/>
        <w:bottom w:val="single" w:sz="8" w:space="0" w:color="78C2BB" w:themeColor="accent2"/>
        <w:right w:val="single" w:sz="8" w:space="0" w:color="78C2B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C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2BB" w:themeColor="accent2"/>
          <w:left w:val="single" w:sz="8" w:space="0" w:color="78C2BB" w:themeColor="accent2"/>
          <w:bottom w:val="single" w:sz="8" w:space="0" w:color="78C2BB" w:themeColor="accent2"/>
          <w:right w:val="single" w:sz="8" w:space="0" w:color="78C2B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C2BB" w:themeColor="accent2"/>
          <w:left w:val="single" w:sz="8" w:space="0" w:color="78C2BB" w:themeColor="accent2"/>
          <w:bottom w:val="single" w:sz="8" w:space="0" w:color="78C2BB" w:themeColor="accent2"/>
          <w:right w:val="single" w:sz="8" w:space="0" w:color="78C2BB" w:themeColor="accent2"/>
        </w:tcBorders>
      </w:tcPr>
    </w:tblStylePr>
    <w:tblStylePr w:type="band1Horz">
      <w:tblPr/>
      <w:tcPr>
        <w:tcBorders>
          <w:top w:val="single" w:sz="8" w:space="0" w:color="78C2BB" w:themeColor="accent2"/>
          <w:left w:val="single" w:sz="8" w:space="0" w:color="78C2BB" w:themeColor="accent2"/>
          <w:bottom w:val="single" w:sz="8" w:space="0" w:color="78C2BB" w:themeColor="accent2"/>
          <w:right w:val="single" w:sz="8" w:space="0" w:color="78C2BB" w:themeColor="accent2"/>
        </w:tcBorders>
      </w:tcPr>
    </w:tblStylePr>
  </w:style>
  <w:style w:type="paragraph" w:customStyle="1" w:styleId="Style5">
    <w:name w:val="Style5"/>
    <w:basedOn w:val="ListepucesNiv1"/>
    <w:link w:val="Style5Car"/>
    <w:qFormat/>
    <w:rsid w:val="00806356"/>
  </w:style>
  <w:style w:type="paragraph" w:styleId="Explorateurdedocuments">
    <w:name w:val="Document Map"/>
    <w:basedOn w:val="Normal"/>
    <w:link w:val="ExplorateurdedocumentsCar"/>
    <w:semiHidden/>
    <w:unhideWhenUsed/>
    <w:rsid w:val="00A03624"/>
    <w:pPr>
      <w:spacing w:after="0"/>
    </w:pPr>
    <w:rPr>
      <w:rFonts w:ascii="Tahoma" w:hAnsi="Tahoma" w:cs="Tahoma"/>
      <w:sz w:val="16"/>
    </w:rPr>
  </w:style>
  <w:style w:type="character" w:customStyle="1" w:styleId="ListepucesNiv1Car">
    <w:name w:val="Liste à puces Niv1 Car"/>
    <w:basedOn w:val="Policepardfaut"/>
    <w:link w:val="ListepucesNiv1"/>
    <w:rsid w:val="00806356"/>
    <w:rPr>
      <w:rFonts w:eastAsia="Times New Roman" w:cs="Times New Roman"/>
      <w:noProof/>
      <w:szCs w:val="16"/>
      <w:lang w:eastAsia="fr-FR"/>
    </w:rPr>
  </w:style>
  <w:style w:type="character" w:customStyle="1" w:styleId="Style5Car">
    <w:name w:val="Style5 Car"/>
    <w:basedOn w:val="ListepucesNiv1Car"/>
    <w:link w:val="Style5"/>
    <w:rsid w:val="00806356"/>
    <w:rPr>
      <w:rFonts w:eastAsia="Times New Roman" w:cs="Times New Roman"/>
      <w:noProof/>
      <w:szCs w:val="16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03624"/>
    <w:rPr>
      <w:rFonts w:ascii="Tahoma" w:eastAsia="Times New Roman" w:hAnsi="Tahoma" w:cs="Tahoma"/>
      <w:sz w:val="16"/>
      <w:szCs w:val="16"/>
      <w:lang w:eastAsia="fr-FR"/>
    </w:rPr>
  </w:style>
  <w:style w:type="paragraph" w:styleId="NormalWeb">
    <w:name w:val="Normal (Web)"/>
    <w:basedOn w:val="Normal"/>
    <w:uiPriority w:val="99"/>
    <w:unhideWhenUsed/>
    <w:rsid w:val="002B0A00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customStyle="1" w:styleId="apple-converted-space">
    <w:name w:val="apple-converted-space"/>
    <w:basedOn w:val="Policepardfaut"/>
    <w:rsid w:val="002B0A00"/>
  </w:style>
  <w:style w:type="character" w:customStyle="1" w:styleId="LgendeCar">
    <w:name w:val="Légende Car"/>
    <w:basedOn w:val="Policepardfaut"/>
    <w:link w:val="Lgende"/>
    <w:rsid w:val="002A7334"/>
    <w:rPr>
      <w:rFonts w:eastAsia="Times New Roman" w:cs="Times New Roman"/>
      <w:bCs/>
      <w:i/>
      <w:noProof/>
      <w:color w:val="595959" w:themeColor="text1" w:themeTint="A6"/>
      <w:lang w:eastAsia="fr-FR"/>
    </w:rPr>
  </w:style>
  <w:style w:type="character" w:styleId="Marquedecommentaire">
    <w:name w:val="annotation reference"/>
    <w:basedOn w:val="Policepardfaut"/>
    <w:semiHidden/>
    <w:unhideWhenUsed/>
    <w:rsid w:val="0009596B"/>
    <w:rPr>
      <w:sz w:val="16"/>
      <w:szCs w:val="16"/>
    </w:rPr>
  </w:style>
  <w:style w:type="paragraph" w:styleId="Rvision">
    <w:name w:val="Revision"/>
    <w:hidden/>
    <w:uiPriority w:val="99"/>
    <w:semiHidden/>
    <w:rsid w:val="0009596B"/>
    <w:pPr>
      <w:spacing w:after="0" w:line="240" w:lineRule="auto"/>
    </w:pPr>
    <w:rPr>
      <w:rFonts w:eastAsia="Times New Roman" w:cs="Times New Roman"/>
      <w:szCs w:val="16"/>
      <w:lang w:eastAsia="fr-FR"/>
    </w:rPr>
  </w:style>
  <w:style w:type="paragraph" w:styleId="Corpsdetexte">
    <w:name w:val="Body Text"/>
    <w:basedOn w:val="Normal"/>
    <w:link w:val="CorpsdetexteCar"/>
    <w:uiPriority w:val="99"/>
    <w:rsid w:val="00A6734A"/>
    <w:pPr>
      <w:spacing w:after="0"/>
    </w:pPr>
    <w:rPr>
      <w:rFonts w:ascii="Times New Roman" w:hAnsi="Times New Roman"/>
      <w:szCs w:val="20"/>
    </w:rPr>
  </w:style>
  <w:style w:type="character" w:customStyle="1" w:styleId="CorpsdetexteCar">
    <w:name w:val="Corps de texte Car"/>
    <w:basedOn w:val="Policepardfaut"/>
    <w:link w:val="Corpsdetexte"/>
    <w:uiPriority w:val="99"/>
    <w:rsid w:val="00A6734A"/>
    <w:rPr>
      <w:rFonts w:ascii="Times New Roman" w:eastAsia="Times New Roman" w:hAnsi="Times New Roman" w:cs="Times New Roman"/>
      <w:lang w:eastAsia="fr-FR"/>
    </w:rPr>
  </w:style>
  <w:style w:type="paragraph" w:styleId="Liste">
    <w:name w:val="List"/>
    <w:basedOn w:val="Normal"/>
    <w:rsid w:val="00A6734A"/>
    <w:pPr>
      <w:numPr>
        <w:numId w:val="19"/>
      </w:numPr>
      <w:tabs>
        <w:tab w:val="clear" w:pos="360"/>
        <w:tab w:val="num" w:pos="720"/>
      </w:tabs>
      <w:spacing w:after="0"/>
      <w:ind w:left="720"/>
    </w:pPr>
    <w:rPr>
      <w:rFonts w:ascii="Times New Roman" w:hAnsi="Times New Roman"/>
      <w:sz w:val="22"/>
      <w:szCs w:val="20"/>
    </w:rPr>
  </w:style>
  <w:style w:type="paragraph" w:customStyle="1" w:styleId="liste2">
    <w:name w:val="liste2"/>
    <w:basedOn w:val="Liste"/>
    <w:rsid w:val="00A6734A"/>
    <w:pPr>
      <w:numPr>
        <w:numId w:val="20"/>
      </w:numPr>
      <w:tabs>
        <w:tab w:val="clear" w:pos="360"/>
        <w:tab w:val="num" w:pos="1440"/>
      </w:tabs>
      <w:ind w:left="1440" w:hanging="283"/>
    </w:pPr>
  </w:style>
  <w:style w:type="paragraph" w:customStyle="1" w:styleId="Liste3">
    <w:name w:val="Liste3"/>
    <w:basedOn w:val="liste2"/>
    <w:rsid w:val="00A6734A"/>
    <w:pPr>
      <w:tabs>
        <w:tab w:val="clear" w:pos="1440"/>
        <w:tab w:val="num" w:pos="2160"/>
      </w:tabs>
      <w:ind w:left="2160"/>
    </w:pPr>
  </w:style>
  <w:style w:type="paragraph" w:styleId="Tabledesillustrations">
    <w:name w:val="table of figures"/>
    <w:basedOn w:val="Normal"/>
    <w:next w:val="Normal"/>
    <w:uiPriority w:val="99"/>
    <w:rsid w:val="00A6734A"/>
    <w:pPr>
      <w:spacing w:after="0"/>
      <w:ind w:left="400" w:hanging="400"/>
      <w:jc w:val="left"/>
    </w:pPr>
    <w:rPr>
      <w:szCs w:val="20"/>
    </w:rPr>
  </w:style>
  <w:style w:type="paragraph" w:customStyle="1" w:styleId="PARAGRAPHESTANDARD0">
    <w:name w:val="PARAGRAPHE STANDARD"/>
    <w:rsid w:val="00A6734A"/>
    <w:pPr>
      <w:keepLines/>
      <w:spacing w:before="120" w:after="0" w:line="240" w:lineRule="auto"/>
      <w:jc w:val="both"/>
    </w:pPr>
    <w:rPr>
      <w:rFonts w:eastAsia="Times New Roman" w:cs="Arial"/>
      <w:sz w:val="22"/>
      <w:szCs w:val="22"/>
      <w:lang w:eastAsia="fr-FR"/>
    </w:rPr>
  </w:style>
  <w:style w:type="character" w:styleId="Lienhypertextesuivivisit">
    <w:name w:val="FollowedHyperlink"/>
    <w:rsid w:val="00A6734A"/>
    <w:rPr>
      <w:color w:val="800080"/>
      <w:u w:val="single"/>
    </w:rPr>
  </w:style>
  <w:style w:type="paragraph" w:styleId="Listepuces">
    <w:name w:val="List Bullet"/>
    <w:basedOn w:val="Normal"/>
    <w:autoRedefine/>
    <w:rsid w:val="00A6734A"/>
    <w:pPr>
      <w:numPr>
        <w:numId w:val="21"/>
      </w:numPr>
      <w:spacing w:after="0"/>
      <w:jc w:val="left"/>
    </w:pPr>
    <w:rPr>
      <w:szCs w:val="20"/>
    </w:rPr>
  </w:style>
  <w:style w:type="paragraph" w:styleId="Retraitcorpsdetexte">
    <w:name w:val="Body Text Indent"/>
    <w:basedOn w:val="Normal"/>
    <w:link w:val="RetraitcorpsdetexteCar"/>
    <w:rsid w:val="00A6734A"/>
    <w:pPr>
      <w:ind w:left="283"/>
      <w:jc w:val="left"/>
    </w:pPr>
    <w:rPr>
      <w:szCs w:val="20"/>
    </w:rPr>
  </w:style>
  <w:style w:type="character" w:customStyle="1" w:styleId="RetraitcorpsdetexteCar">
    <w:name w:val="Retrait corps de texte Car"/>
    <w:basedOn w:val="Policepardfaut"/>
    <w:link w:val="Retraitcorpsdetexte"/>
    <w:rsid w:val="00A6734A"/>
    <w:rPr>
      <w:rFonts w:eastAsia="Times New Roman" w:cs="Times New Roman"/>
      <w:lang w:eastAsia="fr-FR"/>
    </w:rPr>
  </w:style>
  <w:style w:type="paragraph" w:customStyle="1" w:styleId="Normal1">
    <w:name w:val="Normal1"/>
    <w:next w:val="Normal"/>
    <w:rsid w:val="00A6734A"/>
    <w:pPr>
      <w:spacing w:after="0" w:line="260" w:lineRule="exact"/>
      <w:jc w:val="both"/>
    </w:pPr>
    <w:rPr>
      <w:rFonts w:eastAsia="Times New Roman" w:cs="Times New Roman"/>
      <w:lang w:eastAsia="fr-FR"/>
    </w:rPr>
  </w:style>
  <w:style w:type="paragraph" w:customStyle="1" w:styleId="TG">
    <w:name w:val="TG"/>
    <w:basedOn w:val="Normal"/>
    <w:rsid w:val="00A6734A"/>
    <w:pPr>
      <w:keepLines/>
      <w:spacing w:after="0" w:line="240" w:lineRule="exact"/>
      <w:jc w:val="center"/>
    </w:pPr>
    <w:rPr>
      <w:rFonts w:ascii="FuturaA Bk BT" w:hAnsi="FuturaA Bk BT"/>
      <w:b/>
      <w:caps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rsid w:val="00A6734A"/>
    <w:pPr>
      <w:spacing w:after="0"/>
      <w:jc w:val="left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6734A"/>
    <w:rPr>
      <w:rFonts w:eastAsia="Times New Roman" w:cs="Times New Roman"/>
      <w:lang w:eastAsia="fr-FR"/>
    </w:rPr>
  </w:style>
  <w:style w:type="character" w:styleId="Appelnotedebasdep">
    <w:name w:val="footnote reference"/>
    <w:semiHidden/>
    <w:rsid w:val="00A6734A"/>
    <w:rPr>
      <w:vertAlign w:val="superscript"/>
    </w:rPr>
  </w:style>
  <w:style w:type="paragraph" w:customStyle="1" w:styleId="Paragraphecolonne">
    <w:name w:val="Paragraphe colonne"/>
    <w:link w:val="ParagraphecolonneCar"/>
    <w:rsid w:val="00A6734A"/>
    <w:pPr>
      <w:keepLines/>
      <w:spacing w:before="120" w:after="120" w:line="280" w:lineRule="exact"/>
      <w:ind w:right="170"/>
      <w:jc w:val="both"/>
    </w:pPr>
    <w:rPr>
      <w:rFonts w:eastAsia="Times New Roman" w:cs="Arial"/>
      <w:szCs w:val="22"/>
      <w:lang w:eastAsia="fr-FR"/>
    </w:rPr>
  </w:style>
  <w:style w:type="character" w:customStyle="1" w:styleId="ParagraphecolonneCar">
    <w:name w:val="Paragraphe colonne Car"/>
    <w:link w:val="Paragraphecolonne"/>
    <w:rsid w:val="00A6734A"/>
    <w:rPr>
      <w:rFonts w:eastAsia="Times New Roman" w:cs="Arial"/>
      <w:szCs w:val="22"/>
      <w:lang w:eastAsia="fr-FR"/>
    </w:rPr>
  </w:style>
  <w:style w:type="paragraph" w:customStyle="1" w:styleId="Enttecolonne">
    <w:name w:val="Entête colonne"/>
    <w:basedOn w:val="Paragraphecolonne"/>
    <w:rsid w:val="00A6734A"/>
    <w:pPr>
      <w:spacing w:line="280" w:lineRule="atLeast"/>
      <w:ind w:right="0"/>
      <w:jc w:val="left"/>
    </w:pPr>
    <w:rPr>
      <w:rFonts w:ascii="Tahoma" w:hAnsi="Tahoma" w:cs="Times New Roman"/>
      <w:b/>
      <w:szCs w:val="20"/>
    </w:rPr>
  </w:style>
  <w:style w:type="paragraph" w:customStyle="1" w:styleId="Standard">
    <w:name w:val="Standard"/>
    <w:rsid w:val="00A6734A"/>
    <w:pPr>
      <w:suppressAutoHyphens/>
      <w:autoSpaceDN w:val="0"/>
      <w:spacing w:after="0" w:line="240" w:lineRule="auto"/>
      <w:textAlignment w:val="baseline"/>
    </w:pPr>
    <w:rPr>
      <w:rFonts w:eastAsia="Times New Roman" w:cs="Times New Roman"/>
      <w:kern w:val="3"/>
      <w:lang w:eastAsia="zh-CN"/>
    </w:rPr>
  </w:style>
  <w:style w:type="numbering" w:customStyle="1" w:styleId="WW8Num7">
    <w:name w:val="WW8Num7"/>
    <w:basedOn w:val="Aucuneliste"/>
    <w:rsid w:val="00A6734A"/>
  </w:style>
  <w:style w:type="paragraph" w:customStyle="1" w:styleId="TableHeading">
    <w:name w:val="Table Heading"/>
    <w:basedOn w:val="Normal"/>
    <w:rsid w:val="00A6734A"/>
    <w:pPr>
      <w:suppressLineNumbers/>
      <w:suppressAutoHyphens/>
      <w:autoSpaceDN w:val="0"/>
      <w:spacing w:after="0"/>
      <w:jc w:val="center"/>
      <w:textAlignment w:val="baseline"/>
    </w:pPr>
    <w:rPr>
      <w:b/>
      <w:bCs/>
      <w:kern w:val="3"/>
      <w:szCs w:val="20"/>
      <w:lang w:eastAsia="zh-CN"/>
    </w:rPr>
  </w:style>
  <w:style w:type="numbering" w:customStyle="1" w:styleId="WW8Num9">
    <w:name w:val="WW8Num9"/>
    <w:basedOn w:val="Aucuneliste"/>
    <w:rsid w:val="00A6734A"/>
    <w:pPr>
      <w:numPr>
        <w:numId w:val="22"/>
      </w:numPr>
    </w:pPr>
  </w:style>
  <w:style w:type="numbering" w:customStyle="1" w:styleId="WW8Num14">
    <w:name w:val="WW8Num14"/>
    <w:basedOn w:val="Aucuneliste"/>
    <w:rsid w:val="00A6734A"/>
    <w:pPr>
      <w:numPr>
        <w:numId w:val="23"/>
      </w:numPr>
    </w:pPr>
  </w:style>
  <w:style w:type="numbering" w:customStyle="1" w:styleId="WW8Num12">
    <w:name w:val="WW8Num12"/>
    <w:basedOn w:val="Aucuneliste"/>
    <w:rsid w:val="00A6734A"/>
    <w:pPr>
      <w:numPr>
        <w:numId w:val="24"/>
      </w:numPr>
    </w:pPr>
  </w:style>
  <w:style w:type="numbering" w:customStyle="1" w:styleId="WW8Num13">
    <w:name w:val="WW8Num13"/>
    <w:basedOn w:val="Aucuneliste"/>
    <w:rsid w:val="00A6734A"/>
    <w:pPr>
      <w:numPr>
        <w:numId w:val="25"/>
      </w:numPr>
    </w:pPr>
  </w:style>
  <w:style w:type="character" w:styleId="Accentuation">
    <w:name w:val="Emphasis"/>
    <w:basedOn w:val="Policepardfaut"/>
    <w:uiPriority w:val="20"/>
    <w:qFormat/>
    <w:rsid w:val="00A6734A"/>
    <w:rPr>
      <w:i/>
      <w:iCs/>
    </w:rPr>
  </w:style>
  <w:style w:type="paragraph" w:customStyle="1" w:styleId="Puces">
    <w:name w:val="Puces"/>
    <w:basedOn w:val="Paragraphedeliste"/>
    <w:qFormat/>
    <w:rsid w:val="00A6734A"/>
    <w:pPr>
      <w:numPr>
        <w:numId w:val="26"/>
      </w:numPr>
      <w:spacing w:after="0"/>
      <w:jc w:val="both"/>
    </w:pPr>
    <w:rPr>
      <w:rFonts w:ascii="Arial" w:eastAsia="Times New Roman" w:hAnsi="Arial"/>
      <w:lang w:eastAsia="en-US"/>
    </w:rPr>
  </w:style>
  <w:style w:type="character" w:styleId="lev">
    <w:name w:val="Strong"/>
    <w:basedOn w:val="Policepardfaut"/>
    <w:uiPriority w:val="22"/>
    <w:qFormat/>
    <w:rsid w:val="00A6734A"/>
    <w:rPr>
      <w:b/>
      <w:bCs/>
    </w:rPr>
  </w:style>
  <w:style w:type="table" w:customStyle="1" w:styleId="Lumiplanstandard1">
    <w:name w:val="Lumiplan standard1"/>
    <w:basedOn w:val="TableauNormal"/>
    <w:uiPriority w:val="99"/>
    <w:qFormat/>
    <w:rsid w:val="005176EA"/>
    <w:pPr>
      <w:keepLines/>
      <w:spacing w:after="0" w:line="240" w:lineRule="auto"/>
      <w:contextualSpacing/>
    </w:pPr>
    <w:rPr>
      <w:rFonts w:eastAsia="Calibri" w:cs="Times New Roman"/>
    </w:rPr>
    <w:tblPr>
      <w:tblBorders>
        <w:top w:val="single" w:sz="8" w:space="0" w:color="78C2BB" w:themeColor="accent2"/>
        <w:left w:val="single" w:sz="8" w:space="0" w:color="78C2BB" w:themeColor="accent2"/>
        <w:bottom w:val="single" w:sz="8" w:space="0" w:color="78C2BB" w:themeColor="accent2"/>
        <w:right w:val="single" w:sz="8" w:space="0" w:color="78C2BB" w:themeColor="accent2"/>
        <w:insideH w:val="single" w:sz="8" w:space="0" w:color="78C2BB" w:themeColor="accent2"/>
        <w:insideV w:val="single" w:sz="8" w:space="0" w:color="78C2BB" w:themeColor="accent2"/>
      </w:tblBorders>
      <w:tblCellMar>
        <w:top w:w="85" w:type="dxa"/>
        <w:bottom w:w="85" w:type="dxa"/>
      </w:tblCellMar>
    </w:tblPr>
    <w:tblStylePr w:type="firstRow">
      <w:pPr>
        <w:jc w:val="center"/>
      </w:pPr>
      <w:rPr>
        <w:rFonts w:ascii="Arial" w:hAnsi="Arial" w:cs="Arial" w:hint="default"/>
        <w:b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8C2BB" w:themeFill="accent2"/>
      </w:tcPr>
    </w:tblStylePr>
    <w:tblStylePr w:type="nwCell">
      <w:pPr>
        <w:wordWrap/>
        <w:spacing w:beforeLines="0" w:before="100" w:beforeAutospacing="1" w:afterLines="0" w:after="100" w:afterAutospacing="1" w:line="240" w:lineRule="auto"/>
        <w:contextualSpacing/>
      </w:pPr>
      <w:tblPr/>
      <w:tcPr>
        <w:tcBorders>
          <w:top w:val="nil"/>
          <w:left w:val="nil"/>
          <w:bottom w:val="single" w:sz="8" w:space="0" w:color="78C2BB" w:themeColor="accent2"/>
          <w:right w:val="single" w:sz="8" w:space="0" w:color="78C2BB" w:themeColor="accent2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Lumiplanstandard2">
    <w:name w:val="Lumiplan standard2"/>
    <w:basedOn w:val="TableauNormal"/>
    <w:uiPriority w:val="99"/>
    <w:qFormat/>
    <w:rsid w:val="005176EA"/>
    <w:pPr>
      <w:keepLines/>
      <w:spacing w:after="0" w:line="240" w:lineRule="auto"/>
      <w:contextualSpacing/>
    </w:pPr>
    <w:rPr>
      <w:rFonts w:eastAsia="Calibri" w:cs="Times New Roman"/>
    </w:rPr>
    <w:tblPr>
      <w:tblBorders>
        <w:top w:val="single" w:sz="8" w:space="0" w:color="78C2BB" w:themeColor="accent2"/>
        <w:left w:val="single" w:sz="8" w:space="0" w:color="78C2BB" w:themeColor="accent2"/>
        <w:bottom w:val="single" w:sz="8" w:space="0" w:color="78C2BB" w:themeColor="accent2"/>
        <w:right w:val="single" w:sz="8" w:space="0" w:color="78C2BB" w:themeColor="accent2"/>
        <w:insideH w:val="single" w:sz="8" w:space="0" w:color="78C2BB" w:themeColor="accent2"/>
        <w:insideV w:val="single" w:sz="8" w:space="0" w:color="78C2BB" w:themeColor="accent2"/>
      </w:tblBorders>
      <w:tblCellMar>
        <w:top w:w="85" w:type="dxa"/>
        <w:bottom w:w="85" w:type="dxa"/>
      </w:tblCellMar>
    </w:tblPr>
    <w:tblStylePr w:type="firstRow">
      <w:pPr>
        <w:jc w:val="center"/>
      </w:pPr>
      <w:rPr>
        <w:rFonts w:ascii="Arial" w:hAnsi="Arial" w:cs="Arial" w:hint="default"/>
        <w:b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8C2BB" w:themeFill="accent2"/>
      </w:tcPr>
    </w:tblStylePr>
    <w:tblStylePr w:type="nwCell">
      <w:pPr>
        <w:wordWrap/>
        <w:spacing w:beforeLines="0" w:before="100" w:beforeAutospacing="1" w:afterLines="0" w:after="100" w:afterAutospacing="1" w:line="240" w:lineRule="auto"/>
        <w:contextualSpacing/>
      </w:pPr>
      <w:tblPr/>
      <w:tcPr>
        <w:tcBorders>
          <w:top w:val="nil"/>
          <w:left w:val="nil"/>
          <w:bottom w:val="single" w:sz="8" w:space="0" w:color="78C2BB" w:themeColor="accent2"/>
          <w:right w:val="single" w:sz="8" w:space="0" w:color="78C2BB" w:themeColor="accent2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Code">
    <w:name w:val="Code"/>
    <w:basedOn w:val="Normal"/>
    <w:link w:val="CodeCar"/>
    <w:qFormat/>
    <w:rsid w:val="005176EA"/>
    <w:pPr>
      <w:pBdr>
        <w:top w:val="single" w:sz="4" w:space="1" w:color="78C2BB" w:themeColor="accent2"/>
        <w:left w:val="single" w:sz="4" w:space="4" w:color="78C2BB" w:themeColor="accent2"/>
        <w:bottom w:val="single" w:sz="4" w:space="1" w:color="78C2BB" w:themeColor="accent2"/>
        <w:right w:val="single" w:sz="4" w:space="4" w:color="78C2BB" w:themeColor="accent2"/>
      </w:pBdr>
      <w:shd w:val="clear" w:color="auto" w:fill="404040" w:themeFill="text1" w:themeFillTint="BF"/>
      <w:spacing w:before="40" w:after="40"/>
    </w:pPr>
    <w:rPr>
      <w:rFonts w:ascii="Calibri" w:hAnsi="Calibri" w:cs="Courier New"/>
      <w:color w:val="FFFFFF" w:themeColor="background1"/>
      <w:sz w:val="18"/>
    </w:rPr>
  </w:style>
  <w:style w:type="character" w:customStyle="1" w:styleId="CodeCar">
    <w:name w:val="Code Car"/>
    <w:basedOn w:val="Policepardfaut"/>
    <w:link w:val="Code"/>
    <w:rsid w:val="005176EA"/>
    <w:rPr>
      <w:rFonts w:ascii="Calibri" w:eastAsia="Times New Roman" w:hAnsi="Calibri" w:cs="Courier New"/>
      <w:color w:val="FFFFFF" w:themeColor="background1"/>
      <w:sz w:val="18"/>
      <w:szCs w:val="16"/>
      <w:shd w:val="clear" w:color="auto" w:fill="404040" w:themeFill="text1" w:themeFillTint="BF"/>
      <w:lang w:eastAsia="fr-FR"/>
    </w:rPr>
  </w:style>
  <w:style w:type="character" w:styleId="Emphaseple">
    <w:name w:val="Subtle Emphasis"/>
    <w:basedOn w:val="Policepardfaut"/>
    <w:uiPriority w:val="19"/>
    <w:qFormat/>
    <w:rsid w:val="005176EA"/>
    <w:rPr>
      <w:b/>
      <w:i/>
      <w:iCs/>
      <w:color w:val="808080" w:themeColor="text1" w:themeTint="7F"/>
    </w:rPr>
  </w:style>
  <w:style w:type="paragraph" w:customStyle="1" w:styleId="Listepuce3">
    <w:name w:val="Liste à puce3"/>
    <w:basedOn w:val="Normal"/>
    <w:autoRedefine/>
    <w:semiHidden/>
    <w:rsid w:val="005176EA"/>
    <w:pPr>
      <w:numPr>
        <w:numId w:val="29"/>
      </w:numPr>
      <w:spacing w:before="60" w:after="60"/>
    </w:pPr>
    <w:rPr>
      <w:rFonts w:ascii="Tahoma" w:hAnsi="Tahoma"/>
      <w:szCs w:val="20"/>
      <w:lang w:val="de-DE"/>
    </w:rPr>
  </w:style>
  <w:style w:type="paragraph" w:styleId="Liste20">
    <w:name w:val="List 2"/>
    <w:basedOn w:val="Normal"/>
    <w:rsid w:val="005176EA"/>
    <w:pPr>
      <w:numPr>
        <w:numId w:val="30"/>
      </w:numPr>
      <w:tabs>
        <w:tab w:val="clear" w:pos="720"/>
        <w:tab w:val="num" w:pos="851"/>
      </w:tabs>
      <w:spacing w:after="60"/>
      <w:ind w:left="851" w:hanging="284"/>
    </w:pPr>
    <w:rPr>
      <w:rFonts w:ascii="Tahoma" w:hAnsi="Tahoma"/>
      <w:szCs w:val="20"/>
    </w:rPr>
  </w:style>
  <w:style w:type="paragraph" w:customStyle="1" w:styleId="Fichier">
    <w:name w:val="Fichier"/>
    <w:basedOn w:val="Normal"/>
    <w:next w:val="Normal"/>
    <w:link w:val="FichierCar"/>
    <w:rsid w:val="005176EA"/>
    <w:pPr>
      <w:shd w:val="clear" w:color="auto" w:fill="E6E6E6"/>
      <w:spacing w:before="60" w:after="60"/>
    </w:pPr>
    <w:rPr>
      <w:rFonts w:ascii="Calibri" w:hAnsi="Calibri"/>
      <w:color w:val="000000"/>
      <w:szCs w:val="18"/>
    </w:rPr>
  </w:style>
  <w:style w:type="paragraph" w:customStyle="1" w:styleId="Extract">
    <w:name w:val="Extract"/>
    <w:basedOn w:val="Fichier"/>
    <w:link w:val="ExtractCar"/>
    <w:qFormat/>
    <w:rsid w:val="005176EA"/>
    <w:rPr>
      <w:sz w:val="18"/>
    </w:rPr>
  </w:style>
  <w:style w:type="character" w:customStyle="1" w:styleId="FichierCar">
    <w:name w:val="Fichier Car"/>
    <w:basedOn w:val="Policepardfaut"/>
    <w:link w:val="Fichier"/>
    <w:rsid w:val="005176EA"/>
    <w:rPr>
      <w:rFonts w:ascii="Calibri" w:eastAsia="Times New Roman" w:hAnsi="Calibri" w:cs="Times New Roman"/>
      <w:color w:val="000000"/>
      <w:szCs w:val="18"/>
      <w:shd w:val="clear" w:color="auto" w:fill="E6E6E6"/>
      <w:lang w:eastAsia="fr-FR"/>
    </w:rPr>
  </w:style>
  <w:style w:type="character" w:customStyle="1" w:styleId="ExtractCar">
    <w:name w:val="Extract Car"/>
    <w:basedOn w:val="FichierCar"/>
    <w:link w:val="Extract"/>
    <w:rsid w:val="005176EA"/>
    <w:rPr>
      <w:rFonts w:ascii="Calibri" w:eastAsia="Times New Roman" w:hAnsi="Calibri" w:cs="Times New Roman"/>
      <w:color w:val="000000"/>
      <w:sz w:val="18"/>
      <w:szCs w:val="18"/>
      <w:shd w:val="clear" w:color="auto" w:fill="E6E6E6"/>
      <w:lang w:eastAsia="fr-FR"/>
    </w:rPr>
  </w:style>
  <w:style w:type="character" w:styleId="Rfrenceintense">
    <w:name w:val="Intense Reference"/>
    <w:basedOn w:val="Policepardfaut"/>
    <w:uiPriority w:val="32"/>
    <w:qFormat/>
    <w:rsid w:val="005176EA"/>
    <w:rPr>
      <w:b/>
      <w:bCs/>
      <w:smallCaps/>
      <w:color w:val="78C2BB" w:themeColor="accent2"/>
      <w:spacing w:val="5"/>
      <w:u w:val="single"/>
    </w:rPr>
  </w:style>
  <w:style w:type="character" w:customStyle="1" w:styleId="st">
    <w:name w:val="st"/>
    <w:basedOn w:val="Policepardfaut"/>
    <w:rsid w:val="005176EA"/>
  </w:style>
  <w:style w:type="character" w:styleId="Emphaseintense">
    <w:name w:val="Intense Emphasis"/>
    <w:basedOn w:val="Policepardfaut"/>
    <w:uiPriority w:val="21"/>
    <w:qFormat/>
    <w:rsid w:val="005176EA"/>
    <w:rPr>
      <w:b/>
      <w:bCs/>
      <w:i/>
      <w:iCs/>
      <w:color w:val="00685B" w:themeColor="accent1"/>
    </w:rPr>
  </w:style>
  <w:style w:type="table" w:customStyle="1" w:styleId="Lumiplanstandard11">
    <w:name w:val="Lumiplan standard11"/>
    <w:basedOn w:val="TableauNormal"/>
    <w:uiPriority w:val="99"/>
    <w:qFormat/>
    <w:rsid w:val="005176EA"/>
    <w:pPr>
      <w:keepLines/>
      <w:spacing w:after="0" w:line="240" w:lineRule="auto"/>
      <w:contextualSpacing/>
    </w:pPr>
    <w:rPr>
      <w:rFonts w:eastAsia="Calibri" w:cs="Times New Roman"/>
    </w:rPr>
    <w:tblPr>
      <w:tblBorders>
        <w:top w:val="single" w:sz="8" w:space="0" w:color="78C2BB" w:themeColor="accent2"/>
        <w:left w:val="single" w:sz="8" w:space="0" w:color="78C2BB" w:themeColor="accent2"/>
        <w:bottom w:val="single" w:sz="8" w:space="0" w:color="78C2BB" w:themeColor="accent2"/>
        <w:right w:val="single" w:sz="8" w:space="0" w:color="78C2BB" w:themeColor="accent2"/>
        <w:insideH w:val="single" w:sz="8" w:space="0" w:color="78C2BB" w:themeColor="accent2"/>
        <w:insideV w:val="single" w:sz="8" w:space="0" w:color="78C2BB" w:themeColor="accent2"/>
      </w:tblBorders>
      <w:tblCellMar>
        <w:top w:w="85" w:type="dxa"/>
        <w:bottom w:w="85" w:type="dxa"/>
      </w:tblCellMar>
    </w:tblPr>
    <w:tblStylePr w:type="firstRow">
      <w:pPr>
        <w:jc w:val="center"/>
      </w:pPr>
      <w:rPr>
        <w:rFonts w:ascii="Arial" w:hAnsi="Arial" w:cs="Arial" w:hint="default"/>
        <w:b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8C2BB" w:themeFill="accent2"/>
      </w:tcPr>
    </w:tblStylePr>
    <w:tblStylePr w:type="nwCell">
      <w:pPr>
        <w:wordWrap/>
        <w:spacing w:beforeLines="0" w:beforeAutospacing="1" w:afterLines="0" w:afterAutospacing="1" w:line="240" w:lineRule="auto"/>
        <w:contextualSpacing/>
      </w:pPr>
      <w:tblPr/>
      <w:tcPr>
        <w:tcBorders>
          <w:top w:val="nil"/>
          <w:left w:val="nil"/>
          <w:bottom w:val="single" w:sz="8" w:space="0" w:color="78C2BB" w:themeColor="accent2"/>
          <w:right w:val="single" w:sz="8" w:space="0" w:color="78C2BB" w:themeColor="accent2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Lumiplanstandard3">
    <w:name w:val="Lumiplan standard3"/>
    <w:basedOn w:val="TableauNormal"/>
    <w:uiPriority w:val="99"/>
    <w:qFormat/>
    <w:rsid w:val="005176EA"/>
    <w:pPr>
      <w:keepLines/>
      <w:spacing w:after="0" w:line="240" w:lineRule="auto"/>
      <w:contextualSpacing/>
    </w:pPr>
    <w:rPr>
      <w:rFonts w:eastAsia="Calibri" w:cs="Times New Roman"/>
    </w:rPr>
    <w:tblPr>
      <w:tblBorders>
        <w:top w:val="single" w:sz="8" w:space="0" w:color="78C2BB" w:themeColor="accent2"/>
        <w:left w:val="single" w:sz="8" w:space="0" w:color="78C2BB" w:themeColor="accent2"/>
        <w:bottom w:val="single" w:sz="8" w:space="0" w:color="78C2BB" w:themeColor="accent2"/>
        <w:right w:val="single" w:sz="8" w:space="0" w:color="78C2BB" w:themeColor="accent2"/>
        <w:insideH w:val="single" w:sz="8" w:space="0" w:color="78C2BB" w:themeColor="accent2"/>
        <w:insideV w:val="single" w:sz="8" w:space="0" w:color="78C2BB" w:themeColor="accent2"/>
      </w:tblBorders>
      <w:tblCellMar>
        <w:top w:w="85" w:type="dxa"/>
        <w:bottom w:w="85" w:type="dxa"/>
      </w:tblCellMar>
    </w:tblPr>
    <w:tblStylePr w:type="firstRow">
      <w:pPr>
        <w:jc w:val="center"/>
      </w:pPr>
      <w:rPr>
        <w:rFonts w:ascii="Arial" w:hAnsi="Arial" w:cs="Arial" w:hint="default"/>
        <w:b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8C2BB" w:themeFill="accent2"/>
      </w:tcPr>
    </w:tblStylePr>
    <w:tblStylePr w:type="nwCell">
      <w:pPr>
        <w:wordWrap/>
        <w:spacing w:beforeLines="0" w:beforeAutospacing="1" w:afterLines="0" w:afterAutospacing="1" w:line="240" w:lineRule="auto"/>
        <w:contextualSpacing/>
      </w:pPr>
      <w:tblPr/>
      <w:tcPr>
        <w:tcBorders>
          <w:top w:val="nil"/>
          <w:left w:val="nil"/>
          <w:bottom w:val="single" w:sz="8" w:space="0" w:color="78C2BB" w:themeColor="accent2"/>
          <w:right w:val="single" w:sz="8" w:space="0" w:color="78C2BB" w:themeColor="accent2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Lumiplanstandard4">
    <w:name w:val="Lumiplan standard4"/>
    <w:basedOn w:val="TableauNormal"/>
    <w:uiPriority w:val="99"/>
    <w:qFormat/>
    <w:rsid w:val="005176EA"/>
    <w:pPr>
      <w:keepLines/>
      <w:spacing w:after="0" w:line="240" w:lineRule="auto"/>
      <w:contextualSpacing/>
    </w:pPr>
    <w:rPr>
      <w:rFonts w:eastAsia="Calibri" w:cs="Times New Roman"/>
    </w:rPr>
    <w:tblPr>
      <w:tblBorders>
        <w:top w:val="single" w:sz="8" w:space="0" w:color="78C2BB" w:themeColor="accent2"/>
        <w:left w:val="single" w:sz="8" w:space="0" w:color="78C2BB" w:themeColor="accent2"/>
        <w:bottom w:val="single" w:sz="8" w:space="0" w:color="78C2BB" w:themeColor="accent2"/>
        <w:right w:val="single" w:sz="8" w:space="0" w:color="78C2BB" w:themeColor="accent2"/>
        <w:insideH w:val="single" w:sz="8" w:space="0" w:color="78C2BB" w:themeColor="accent2"/>
        <w:insideV w:val="single" w:sz="8" w:space="0" w:color="78C2BB" w:themeColor="accent2"/>
      </w:tblBorders>
      <w:tblCellMar>
        <w:top w:w="85" w:type="dxa"/>
        <w:bottom w:w="85" w:type="dxa"/>
      </w:tblCellMar>
    </w:tblPr>
    <w:tblStylePr w:type="firstRow">
      <w:pPr>
        <w:jc w:val="center"/>
      </w:pPr>
      <w:rPr>
        <w:rFonts w:ascii="Arial" w:hAnsi="Arial" w:cs="Arial" w:hint="default"/>
        <w:b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8C2BB" w:themeFill="accent2"/>
      </w:tcPr>
    </w:tblStylePr>
    <w:tblStylePr w:type="nwCell">
      <w:pPr>
        <w:wordWrap/>
        <w:spacing w:beforeLines="0" w:beforeAutospacing="1" w:afterLines="0" w:afterAutospacing="1" w:line="240" w:lineRule="auto"/>
        <w:contextualSpacing/>
      </w:pPr>
      <w:tblPr/>
      <w:tcPr>
        <w:tcBorders>
          <w:top w:val="nil"/>
          <w:left w:val="nil"/>
          <w:bottom w:val="single" w:sz="8" w:space="0" w:color="78C2BB" w:themeColor="accent2"/>
          <w:right w:val="single" w:sz="8" w:space="0" w:color="78C2BB" w:themeColor="accent2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styleId="Titre">
    <w:name w:val="Title"/>
    <w:basedOn w:val="Normal"/>
    <w:next w:val="Normal"/>
    <w:link w:val="TitreCar"/>
    <w:uiPriority w:val="4"/>
    <w:qFormat/>
    <w:rsid w:val="005176EA"/>
    <w:pPr>
      <w:pageBreakBefore/>
      <w:pBdr>
        <w:top w:val="single" w:sz="8" w:space="4" w:color="6B6154" w:themeColor="accent3" w:themeShade="BF"/>
        <w:left w:val="single" w:sz="8" w:space="4" w:color="6B6154" w:themeColor="accent3" w:themeShade="BF"/>
        <w:bottom w:val="single" w:sz="8" w:space="4" w:color="6B6154" w:themeColor="accent3" w:themeShade="BF"/>
        <w:right w:val="single" w:sz="8" w:space="4" w:color="6B6154" w:themeColor="accent3" w:themeShade="BF"/>
      </w:pBdr>
      <w:shd w:val="clear" w:color="auto" w:fill="6B6154" w:themeFill="accent3" w:themeFillShade="BF"/>
      <w:spacing w:after="300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32"/>
      <w:szCs w:val="52"/>
      <w:lang w:val="en-US" w:eastAsia="en-US"/>
    </w:rPr>
  </w:style>
  <w:style w:type="character" w:customStyle="1" w:styleId="TitreCar">
    <w:name w:val="Titre Car"/>
    <w:basedOn w:val="Policepardfaut"/>
    <w:link w:val="Titre"/>
    <w:uiPriority w:val="4"/>
    <w:rsid w:val="005176EA"/>
    <w:rPr>
      <w:rFonts w:eastAsiaTheme="majorEastAsia" w:cstheme="majorBidi"/>
      <w:color w:val="FFFFFF" w:themeColor="background1"/>
      <w:spacing w:val="5"/>
      <w:kern w:val="28"/>
      <w:sz w:val="32"/>
      <w:szCs w:val="52"/>
      <w:shd w:val="clear" w:color="auto" w:fill="6B6154" w:themeFill="accent3" w:themeFill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0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mien.kerrand-ext\AppData\Roaming\Microsoft\Templates\TRANSPORT%20-%20Document%20soumis%20&#224;%20&#233;volution.dotx" TargetMode="External"/></Relationships>
</file>

<file path=word/theme/theme1.xml><?xml version="1.0" encoding="utf-8"?>
<a:theme xmlns:a="http://schemas.openxmlformats.org/drawingml/2006/main" name="Thème Office">
  <a:themeElements>
    <a:clrScheme name="Luminplan Transpor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0685B"/>
      </a:accent1>
      <a:accent2>
        <a:srgbClr val="78C2BB"/>
      </a:accent2>
      <a:accent3>
        <a:srgbClr val="908271"/>
      </a:accent3>
      <a:accent4>
        <a:srgbClr val="C3BBB2"/>
      </a:accent4>
      <a:accent5>
        <a:srgbClr val="E52D87"/>
      </a:accent5>
      <a:accent6>
        <a:srgbClr val="DDD9C3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2F1621-8C17-4492-BD7A-B3EF894DE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TRANSPORT - Document soumis à évolution.dotx</Template>
  <TotalTime>78</TotalTime>
  <Pages>24</Pages>
  <Words>5715</Words>
  <Characters>31434</Characters>
  <Application>Microsoft Office Word</Application>
  <DocSecurity>0</DocSecurity>
  <Lines>261</Lines>
  <Paragraphs>74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Titre</Company>
  <LinksUpToDate>false</LinksUpToDate>
  <CharactersWithSpaces>37075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damien.kerrand-ext</dc:creator>
  <cp:keywords>Modèle;Transport</cp:keywords>
  <cp:lastModifiedBy>Florian Malinge</cp:lastModifiedBy>
  <cp:revision>7</cp:revision>
  <cp:lastPrinted>2015-12-08T17:06:00Z</cp:lastPrinted>
  <dcterms:created xsi:type="dcterms:W3CDTF">2015-12-08T15:46:00Z</dcterms:created>
  <dcterms:modified xsi:type="dcterms:W3CDTF">2016-03-22T13:58:00Z</dcterms:modified>
</cp:coreProperties>
</file>